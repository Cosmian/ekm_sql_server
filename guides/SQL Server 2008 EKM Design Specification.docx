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4"/>
        <w:gridCol w:w="2467"/>
        <w:gridCol w:w="275"/>
        <w:gridCol w:w="2076"/>
        <w:gridCol w:w="2518"/>
      </w:tblGrid>
      <w:tr w:rsidR="00B338D1" w:rsidRPr="006640AC" w14:paraId="28AB2B22" w14:textId="77777777" w:rsidTr="006640AC">
        <w:tc>
          <w:tcPr>
            <w:tcW w:w="10368" w:type="dxa"/>
            <w:gridSpan w:val="5"/>
            <w:shd w:val="clear" w:color="auto" w:fill="E6E6E6"/>
          </w:tcPr>
          <w:p w14:paraId="28AB2B21" w14:textId="77777777" w:rsidR="00774023" w:rsidRDefault="00B338D1">
            <w:pPr>
              <w:jc w:val="center"/>
              <w:rPr>
                <w:b/>
                <w:sz w:val="28"/>
                <w:szCs w:val="28"/>
              </w:rPr>
            </w:pPr>
            <w:bookmarkStart w:id="0" w:name="_Toc127354114"/>
            <w:r w:rsidRPr="006640AC">
              <w:rPr>
                <w:b/>
                <w:sz w:val="28"/>
                <w:szCs w:val="28"/>
              </w:rPr>
              <w:t xml:space="preserve">Microsoft SQL Server </w:t>
            </w:r>
            <w:fldSimple w:instr=" DOCPROPERTY  Category  \* MERGEFORMAT ">
              <w:r w:rsidRPr="006640AC">
                <w:rPr>
                  <w:b/>
                  <w:sz w:val="28"/>
                  <w:szCs w:val="28"/>
                </w:rPr>
                <w:t>Design Document</w:t>
              </w:r>
            </w:fldSimple>
          </w:p>
        </w:tc>
      </w:tr>
      <w:tr w:rsidR="00B338D1" w:rsidRPr="006640AC" w14:paraId="28AB2B24" w14:textId="77777777" w:rsidTr="006640AC">
        <w:tc>
          <w:tcPr>
            <w:tcW w:w="10368" w:type="dxa"/>
            <w:gridSpan w:val="5"/>
            <w:shd w:val="clear" w:color="auto" w:fill="E6E6E6"/>
          </w:tcPr>
          <w:p w14:paraId="28AB2B23" w14:textId="77777777" w:rsidR="00774023" w:rsidRDefault="0028180D" w:rsidP="00F67980">
            <w:pPr>
              <w:jc w:val="center"/>
              <w:rPr>
                <w:b/>
                <w:sz w:val="28"/>
                <w:szCs w:val="28"/>
              </w:rPr>
            </w:pPr>
            <w:fldSimple w:instr=" TITLE   \* MERGEFORMAT ">
              <w:r w:rsidR="00B338D1" w:rsidRPr="006640AC">
                <w:rPr>
                  <w:b/>
                  <w:sz w:val="28"/>
                  <w:szCs w:val="28"/>
                </w:rPr>
                <w:t xml:space="preserve">Design spec: </w:t>
              </w:r>
              <w:r w:rsidR="00F67980">
                <w:rPr>
                  <w:b/>
                  <w:sz w:val="28"/>
                  <w:szCs w:val="28"/>
                </w:rPr>
                <w:t>Extensible Key Management for SQL Server 2008</w:t>
              </w:r>
            </w:fldSimple>
          </w:p>
        </w:tc>
      </w:tr>
      <w:tr w:rsidR="00B338D1" w:rsidRPr="006640AC" w14:paraId="28AB2B2A" w14:textId="77777777" w:rsidTr="006640AC">
        <w:tc>
          <w:tcPr>
            <w:tcW w:w="2160" w:type="dxa"/>
            <w:shd w:val="clear" w:color="auto" w:fill="E6E6E6"/>
          </w:tcPr>
          <w:p w14:paraId="28AB2B25" w14:textId="77777777" w:rsidR="00774023" w:rsidRDefault="00B338D1">
            <w:pPr>
              <w:rPr>
                <w:sz w:val="16"/>
                <w:szCs w:val="16"/>
              </w:rPr>
            </w:pPr>
            <w:r w:rsidRPr="006640AC">
              <w:rPr>
                <w:sz w:val="16"/>
                <w:szCs w:val="16"/>
              </w:rPr>
              <w:t>Owner/Author:</w:t>
            </w:r>
          </w:p>
        </w:tc>
        <w:tc>
          <w:tcPr>
            <w:tcW w:w="2880" w:type="dxa"/>
            <w:tcBorders>
              <w:right w:val="nil"/>
            </w:tcBorders>
          </w:tcPr>
          <w:p w14:paraId="28AB2B26" w14:textId="77777777" w:rsidR="00774023" w:rsidRDefault="0028180D">
            <w:pPr>
              <w:rPr>
                <w:sz w:val="16"/>
                <w:szCs w:val="16"/>
              </w:rPr>
            </w:pPr>
            <w:fldSimple w:instr=" AUTHOR   \* MERGEFORMAT ">
              <w:r w:rsidR="00B338D1" w:rsidRPr="006640AC">
                <w:rPr>
                  <w:noProof/>
                  <w:sz w:val="16"/>
                  <w:szCs w:val="16"/>
                </w:rPr>
                <w:t>ruslano</w:t>
              </w:r>
            </w:fldSimple>
          </w:p>
        </w:tc>
        <w:tc>
          <w:tcPr>
            <w:tcW w:w="288" w:type="dxa"/>
            <w:tcBorders>
              <w:left w:val="nil"/>
            </w:tcBorders>
          </w:tcPr>
          <w:p w14:paraId="28AB2B27" w14:textId="77777777" w:rsidR="00774023" w:rsidRDefault="00774023">
            <w:pPr>
              <w:rPr>
                <w:sz w:val="16"/>
                <w:szCs w:val="16"/>
              </w:rPr>
            </w:pPr>
          </w:p>
        </w:tc>
        <w:tc>
          <w:tcPr>
            <w:tcW w:w="2160" w:type="dxa"/>
            <w:shd w:val="clear" w:color="auto" w:fill="E6E6E6"/>
          </w:tcPr>
          <w:p w14:paraId="28AB2B28" w14:textId="77777777" w:rsidR="00774023" w:rsidRDefault="00B338D1">
            <w:pPr>
              <w:rPr>
                <w:sz w:val="16"/>
                <w:szCs w:val="16"/>
              </w:rPr>
            </w:pPr>
            <w:r w:rsidRPr="006640AC">
              <w:rPr>
                <w:sz w:val="16"/>
                <w:szCs w:val="16"/>
              </w:rPr>
              <w:t>Improvement:</w:t>
            </w:r>
          </w:p>
        </w:tc>
        <w:tc>
          <w:tcPr>
            <w:tcW w:w="2880" w:type="dxa"/>
          </w:tcPr>
          <w:p w14:paraId="28AB2B29" w14:textId="77777777" w:rsidR="00774023" w:rsidRDefault="0028180D">
            <w:pPr>
              <w:rPr>
                <w:sz w:val="16"/>
                <w:szCs w:val="16"/>
              </w:rPr>
            </w:pPr>
            <w:fldSimple w:instr=" DOCPROPERTY  &quot;Improvement Name&quot;  \* MERGEFORMAT ">
              <w:r w:rsidR="00B338D1" w:rsidRPr="006640AC">
                <w:rPr>
                  <w:sz w:val="16"/>
                  <w:szCs w:val="16"/>
                </w:rPr>
                <w:t>Off-box key encryption</w:t>
              </w:r>
            </w:fldSimple>
          </w:p>
        </w:tc>
      </w:tr>
      <w:tr w:rsidR="00B338D1" w:rsidRPr="006640AC" w14:paraId="28AB2B30" w14:textId="77777777" w:rsidTr="006640AC">
        <w:tc>
          <w:tcPr>
            <w:tcW w:w="2160" w:type="dxa"/>
            <w:shd w:val="clear" w:color="auto" w:fill="E6E6E6"/>
          </w:tcPr>
          <w:p w14:paraId="28AB2B2B" w14:textId="77777777" w:rsidR="00774023" w:rsidRDefault="00B338D1">
            <w:pPr>
              <w:rPr>
                <w:sz w:val="16"/>
                <w:szCs w:val="16"/>
              </w:rPr>
            </w:pPr>
            <w:r w:rsidRPr="006640AC">
              <w:rPr>
                <w:sz w:val="16"/>
                <w:szCs w:val="16"/>
              </w:rPr>
              <w:t>Program Manager:</w:t>
            </w:r>
          </w:p>
        </w:tc>
        <w:tc>
          <w:tcPr>
            <w:tcW w:w="2880" w:type="dxa"/>
            <w:tcBorders>
              <w:right w:val="nil"/>
            </w:tcBorders>
          </w:tcPr>
          <w:p w14:paraId="28AB2B2C" w14:textId="77777777" w:rsidR="00774023" w:rsidRDefault="00042077">
            <w:pPr>
              <w:rPr>
                <w:sz w:val="16"/>
                <w:szCs w:val="16"/>
              </w:rPr>
            </w:pPr>
            <w:proofErr w:type="spellStart"/>
            <w:r>
              <w:rPr>
                <w:sz w:val="16"/>
                <w:szCs w:val="16"/>
              </w:rPr>
              <w:t>ilsung</w:t>
            </w:r>
            <w:proofErr w:type="spellEnd"/>
          </w:p>
        </w:tc>
        <w:tc>
          <w:tcPr>
            <w:tcW w:w="288" w:type="dxa"/>
            <w:tcBorders>
              <w:left w:val="nil"/>
            </w:tcBorders>
          </w:tcPr>
          <w:p w14:paraId="28AB2B2D" w14:textId="77777777" w:rsidR="00774023" w:rsidRDefault="00774023">
            <w:pPr>
              <w:rPr>
                <w:sz w:val="16"/>
                <w:szCs w:val="16"/>
              </w:rPr>
            </w:pPr>
          </w:p>
        </w:tc>
        <w:tc>
          <w:tcPr>
            <w:tcW w:w="2160" w:type="dxa"/>
            <w:shd w:val="clear" w:color="auto" w:fill="E6E6E6"/>
          </w:tcPr>
          <w:p w14:paraId="28AB2B2E" w14:textId="77777777" w:rsidR="00774023" w:rsidRDefault="00B338D1">
            <w:pPr>
              <w:rPr>
                <w:sz w:val="16"/>
                <w:szCs w:val="16"/>
              </w:rPr>
            </w:pPr>
            <w:r w:rsidRPr="006640AC">
              <w:rPr>
                <w:sz w:val="16"/>
                <w:szCs w:val="16"/>
              </w:rPr>
              <w:t>Improvement VSTS ID:</w:t>
            </w:r>
          </w:p>
        </w:tc>
        <w:tc>
          <w:tcPr>
            <w:tcW w:w="2880" w:type="dxa"/>
          </w:tcPr>
          <w:p w14:paraId="28AB2B2F" w14:textId="77777777" w:rsidR="00774023" w:rsidRDefault="0028180D">
            <w:pPr>
              <w:rPr>
                <w:sz w:val="16"/>
                <w:szCs w:val="16"/>
              </w:rPr>
            </w:pPr>
            <w:fldSimple w:instr=" DOCPROPERTY  &quot;Improvement VSTS ID&quot;  \* MERGEFORMAT ">
              <w:r w:rsidR="00B338D1" w:rsidRPr="006640AC">
                <w:rPr>
                  <w:sz w:val="16"/>
                  <w:szCs w:val="16"/>
                </w:rPr>
                <w:t>28153</w:t>
              </w:r>
            </w:fldSimple>
          </w:p>
        </w:tc>
      </w:tr>
      <w:tr w:rsidR="00B338D1" w:rsidRPr="006640AC" w14:paraId="28AB2B36" w14:textId="77777777" w:rsidTr="006640AC">
        <w:tc>
          <w:tcPr>
            <w:tcW w:w="2160" w:type="dxa"/>
            <w:shd w:val="clear" w:color="auto" w:fill="E6E6E6"/>
          </w:tcPr>
          <w:p w14:paraId="28AB2B31" w14:textId="77777777" w:rsidR="00774023" w:rsidRDefault="00B338D1">
            <w:pPr>
              <w:rPr>
                <w:sz w:val="16"/>
                <w:szCs w:val="16"/>
              </w:rPr>
            </w:pPr>
            <w:r w:rsidRPr="006640AC">
              <w:rPr>
                <w:sz w:val="16"/>
                <w:szCs w:val="16"/>
              </w:rPr>
              <w:t>Developer:</w:t>
            </w:r>
          </w:p>
        </w:tc>
        <w:tc>
          <w:tcPr>
            <w:tcW w:w="2880" w:type="dxa"/>
            <w:tcBorders>
              <w:right w:val="nil"/>
            </w:tcBorders>
          </w:tcPr>
          <w:p w14:paraId="28AB2B32" w14:textId="77777777" w:rsidR="00774023" w:rsidRDefault="00B338D1">
            <w:pPr>
              <w:rPr>
                <w:sz w:val="16"/>
                <w:szCs w:val="16"/>
              </w:rPr>
            </w:pPr>
            <w:proofErr w:type="spellStart"/>
            <w:r w:rsidRPr="006640AC">
              <w:rPr>
                <w:sz w:val="16"/>
                <w:szCs w:val="16"/>
              </w:rPr>
              <w:t>ruslano</w:t>
            </w:r>
            <w:proofErr w:type="spellEnd"/>
          </w:p>
        </w:tc>
        <w:tc>
          <w:tcPr>
            <w:tcW w:w="288" w:type="dxa"/>
            <w:tcBorders>
              <w:left w:val="nil"/>
            </w:tcBorders>
          </w:tcPr>
          <w:p w14:paraId="28AB2B33" w14:textId="77777777" w:rsidR="00774023" w:rsidRDefault="00774023">
            <w:pPr>
              <w:rPr>
                <w:sz w:val="16"/>
                <w:szCs w:val="16"/>
              </w:rPr>
            </w:pPr>
          </w:p>
        </w:tc>
        <w:tc>
          <w:tcPr>
            <w:tcW w:w="2160" w:type="dxa"/>
            <w:shd w:val="clear" w:color="auto" w:fill="E6E6E6"/>
          </w:tcPr>
          <w:p w14:paraId="28AB2B34" w14:textId="77777777" w:rsidR="00774023" w:rsidRDefault="00B338D1">
            <w:pPr>
              <w:rPr>
                <w:sz w:val="16"/>
                <w:szCs w:val="16"/>
              </w:rPr>
            </w:pPr>
            <w:r w:rsidRPr="006640AC">
              <w:rPr>
                <w:sz w:val="16"/>
                <w:szCs w:val="16"/>
              </w:rPr>
              <w:t>Component:</w:t>
            </w:r>
          </w:p>
        </w:tc>
        <w:tc>
          <w:tcPr>
            <w:tcW w:w="2880" w:type="dxa"/>
          </w:tcPr>
          <w:p w14:paraId="28AB2B35" w14:textId="77777777" w:rsidR="00774023" w:rsidRDefault="0028180D">
            <w:pPr>
              <w:rPr>
                <w:sz w:val="16"/>
                <w:szCs w:val="16"/>
              </w:rPr>
            </w:pPr>
            <w:fldSimple w:instr=" DOCPROPERTY  &quot;Component Name&quot;  \* MERGEFORMAT ">
              <w:r w:rsidR="00B338D1" w:rsidRPr="006640AC">
                <w:rPr>
                  <w:sz w:val="16"/>
                  <w:szCs w:val="16"/>
                </w:rPr>
                <w:t>SQL Engine</w:t>
              </w:r>
            </w:fldSimple>
          </w:p>
        </w:tc>
      </w:tr>
      <w:tr w:rsidR="00B338D1" w:rsidRPr="006640AC" w14:paraId="28AB2B3C" w14:textId="77777777" w:rsidTr="006640AC">
        <w:tc>
          <w:tcPr>
            <w:tcW w:w="2160" w:type="dxa"/>
            <w:shd w:val="clear" w:color="auto" w:fill="E6E6E6"/>
          </w:tcPr>
          <w:p w14:paraId="28AB2B37" w14:textId="77777777" w:rsidR="00774023" w:rsidRDefault="00B338D1">
            <w:pPr>
              <w:rPr>
                <w:sz w:val="16"/>
                <w:szCs w:val="16"/>
              </w:rPr>
            </w:pPr>
            <w:r w:rsidRPr="006640AC">
              <w:rPr>
                <w:sz w:val="16"/>
                <w:szCs w:val="16"/>
              </w:rPr>
              <w:t>Tester:</w:t>
            </w:r>
          </w:p>
        </w:tc>
        <w:tc>
          <w:tcPr>
            <w:tcW w:w="2880" w:type="dxa"/>
            <w:tcBorders>
              <w:right w:val="nil"/>
            </w:tcBorders>
          </w:tcPr>
          <w:p w14:paraId="28AB2B38" w14:textId="77777777" w:rsidR="00774023" w:rsidRDefault="00B338D1">
            <w:pPr>
              <w:rPr>
                <w:sz w:val="16"/>
                <w:szCs w:val="16"/>
              </w:rPr>
            </w:pPr>
            <w:proofErr w:type="spellStart"/>
            <w:r w:rsidRPr="006640AC">
              <w:rPr>
                <w:sz w:val="16"/>
                <w:szCs w:val="16"/>
              </w:rPr>
              <w:t>sungh</w:t>
            </w:r>
            <w:proofErr w:type="spellEnd"/>
          </w:p>
        </w:tc>
        <w:tc>
          <w:tcPr>
            <w:tcW w:w="288" w:type="dxa"/>
            <w:tcBorders>
              <w:left w:val="nil"/>
            </w:tcBorders>
          </w:tcPr>
          <w:p w14:paraId="28AB2B39" w14:textId="77777777" w:rsidR="00774023" w:rsidRDefault="00774023">
            <w:pPr>
              <w:rPr>
                <w:sz w:val="16"/>
                <w:szCs w:val="16"/>
              </w:rPr>
            </w:pPr>
          </w:p>
        </w:tc>
        <w:tc>
          <w:tcPr>
            <w:tcW w:w="2160" w:type="dxa"/>
            <w:shd w:val="clear" w:color="auto" w:fill="E6E6E6"/>
          </w:tcPr>
          <w:p w14:paraId="28AB2B3A" w14:textId="77777777" w:rsidR="00774023" w:rsidRDefault="00B338D1">
            <w:pPr>
              <w:rPr>
                <w:sz w:val="16"/>
                <w:szCs w:val="16"/>
              </w:rPr>
            </w:pPr>
            <w:r w:rsidRPr="006640AC">
              <w:rPr>
                <w:sz w:val="16"/>
                <w:szCs w:val="16"/>
              </w:rPr>
              <w:t>Sub-component:</w:t>
            </w:r>
          </w:p>
        </w:tc>
        <w:tc>
          <w:tcPr>
            <w:tcW w:w="2880" w:type="dxa"/>
          </w:tcPr>
          <w:p w14:paraId="28AB2B3B" w14:textId="77777777" w:rsidR="00774023" w:rsidRDefault="0028180D">
            <w:pPr>
              <w:rPr>
                <w:sz w:val="16"/>
                <w:szCs w:val="16"/>
              </w:rPr>
            </w:pPr>
            <w:fldSimple w:instr=" DOCPROPERTY  &quot;Sub-Component Name&quot;  \* MERGEFORMAT ">
              <w:r w:rsidR="00B338D1" w:rsidRPr="006640AC">
                <w:rPr>
                  <w:sz w:val="16"/>
                  <w:szCs w:val="16"/>
                </w:rPr>
                <w:t>Security</w:t>
              </w:r>
            </w:fldSimple>
          </w:p>
        </w:tc>
      </w:tr>
      <w:tr w:rsidR="00B338D1" w:rsidRPr="006640AC" w14:paraId="28AB2B42" w14:textId="77777777" w:rsidTr="006640AC">
        <w:tc>
          <w:tcPr>
            <w:tcW w:w="2160" w:type="dxa"/>
            <w:shd w:val="clear" w:color="auto" w:fill="E6E6E6"/>
          </w:tcPr>
          <w:p w14:paraId="28AB2B3D" w14:textId="77777777" w:rsidR="00774023" w:rsidRDefault="00B338D1">
            <w:pPr>
              <w:rPr>
                <w:sz w:val="16"/>
                <w:szCs w:val="16"/>
              </w:rPr>
            </w:pPr>
            <w:r w:rsidRPr="006640AC">
              <w:rPr>
                <w:sz w:val="16"/>
                <w:szCs w:val="16"/>
              </w:rPr>
              <w:t>Architect:</w:t>
            </w:r>
          </w:p>
        </w:tc>
        <w:tc>
          <w:tcPr>
            <w:tcW w:w="2880" w:type="dxa"/>
            <w:tcBorders>
              <w:right w:val="nil"/>
            </w:tcBorders>
          </w:tcPr>
          <w:p w14:paraId="28AB2B3E" w14:textId="77777777" w:rsidR="00774023" w:rsidRDefault="00B338D1">
            <w:pPr>
              <w:rPr>
                <w:sz w:val="16"/>
                <w:szCs w:val="16"/>
              </w:rPr>
            </w:pPr>
            <w:r w:rsidRPr="006640AC">
              <w:rPr>
                <w:sz w:val="16"/>
                <w:szCs w:val="16"/>
              </w:rPr>
              <w:t>n/a</w:t>
            </w:r>
          </w:p>
        </w:tc>
        <w:tc>
          <w:tcPr>
            <w:tcW w:w="288" w:type="dxa"/>
            <w:tcBorders>
              <w:left w:val="nil"/>
            </w:tcBorders>
          </w:tcPr>
          <w:p w14:paraId="28AB2B3F" w14:textId="77777777" w:rsidR="00774023" w:rsidRDefault="00774023">
            <w:pPr>
              <w:rPr>
                <w:sz w:val="16"/>
                <w:szCs w:val="16"/>
              </w:rPr>
            </w:pPr>
          </w:p>
        </w:tc>
        <w:tc>
          <w:tcPr>
            <w:tcW w:w="2160" w:type="dxa"/>
            <w:shd w:val="clear" w:color="auto" w:fill="E6E6E6"/>
          </w:tcPr>
          <w:p w14:paraId="28AB2B40" w14:textId="77777777" w:rsidR="00774023" w:rsidRDefault="00B338D1">
            <w:pPr>
              <w:rPr>
                <w:sz w:val="16"/>
                <w:szCs w:val="16"/>
              </w:rPr>
            </w:pPr>
            <w:r w:rsidRPr="006640AC">
              <w:rPr>
                <w:sz w:val="16"/>
                <w:szCs w:val="16"/>
              </w:rPr>
              <w:t>Release/Milestone:</w:t>
            </w:r>
          </w:p>
        </w:tc>
        <w:tc>
          <w:tcPr>
            <w:tcW w:w="2880" w:type="dxa"/>
          </w:tcPr>
          <w:p w14:paraId="28AB2B41" w14:textId="77777777" w:rsidR="00774023" w:rsidRDefault="00B338D1">
            <w:pPr>
              <w:rPr>
                <w:sz w:val="16"/>
                <w:szCs w:val="16"/>
              </w:rPr>
            </w:pPr>
            <w:r w:rsidRPr="006640AC">
              <w:rPr>
                <w:sz w:val="16"/>
                <w:szCs w:val="16"/>
              </w:rPr>
              <w:t>Katmai</w:t>
            </w:r>
          </w:p>
        </w:tc>
      </w:tr>
      <w:tr w:rsidR="00B338D1" w:rsidRPr="006640AC" w14:paraId="28AB2B48" w14:textId="77777777" w:rsidTr="006640AC">
        <w:tc>
          <w:tcPr>
            <w:tcW w:w="2160" w:type="dxa"/>
            <w:shd w:val="clear" w:color="auto" w:fill="E6E6E6"/>
          </w:tcPr>
          <w:p w14:paraId="28AB2B43" w14:textId="77777777" w:rsidR="00774023" w:rsidRDefault="00B338D1">
            <w:pPr>
              <w:rPr>
                <w:sz w:val="16"/>
                <w:szCs w:val="16"/>
              </w:rPr>
            </w:pPr>
            <w:r w:rsidRPr="006640AC">
              <w:rPr>
                <w:sz w:val="16"/>
                <w:szCs w:val="16"/>
              </w:rPr>
              <w:t>User Education:</w:t>
            </w:r>
          </w:p>
        </w:tc>
        <w:tc>
          <w:tcPr>
            <w:tcW w:w="2880" w:type="dxa"/>
            <w:tcBorders>
              <w:right w:val="nil"/>
            </w:tcBorders>
          </w:tcPr>
          <w:p w14:paraId="28AB2B44" w14:textId="77777777" w:rsidR="00774023" w:rsidRDefault="00B338D1">
            <w:pPr>
              <w:rPr>
                <w:sz w:val="16"/>
                <w:szCs w:val="16"/>
              </w:rPr>
            </w:pPr>
            <w:proofErr w:type="spellStart"/>
            <w:r w:rsidRPr="006640AC">
              <w:rPr>
                <w:sz w:val="16"/>
                <w:szCs w:val="16"/>
              </w:rPr>
              <w:t>laurelh</w:t>
            </w:r>
            <w:proofErr w:type="spellEnd"/>
          </w:p>
        </w:tc>
        <w:tc>
          <w:tcPr>
            <w:tcW w:w="288" w:type="dxa"/>
            <w:tcBorders>
              <w:left w:val="nil"/>
            </w:tcBorders>
          </w:tcPr>
          <w:p w14:paraId="28AB2B45" w14:textId="77777777" w:rsidR="00774023" w:rsidRDefault="00774023">
            <w:pPr>
              <w:rPr>
                <w:sz w:val="16"/>
                <w:szCs w:val="16"/>
              </w:rPr>
            </w:pPr>
          </w:p>
        </w:tc>
        <w:tc>
          <w:tcPr>
            <w:tcW w:w="2160" w:type="dxa"/>
            <w:shd w:val="clear" w:color="auto" w:fill="E6E6E6"/>
          </w:tcPr>
          <w:p w14:paraId="28AB2B46" w14:textId="77777777" w:rsidR="00774023" w:rsidRDefault="00B338D1">
            <w:pPr>
              <w:rPr>
                <w:sz w:val="16"/>
                <w:szCs w:val="16"/>
              </w:rPr>
            </w:pPr>
            <w:r w:rsidRPr="006640AC">
              <w:rPr>
                <w:sz w:val="16"/>
                <w:szCs w:val="16"/>
              </w:rPr>
              <w:t>Status:</w:t>
            </w:r>
          </w:p>
        </w:tc>
        <w:tc>
          <w:tcPr>
            <w:tcW w:w="2880" w:type="dxa"/>
          </w:tcPr>
          <w:p w14:paraId="28AB2B47" w14:textId="77777777" w:rsidR="00774023" w:rsidRDefault="00B338D1">
            <w:pPr>
              <w:rPr>
                <w:sz w:val="16"/>
                <w:szCs w:val="16"/>
              </w:rPr>
            </w:pPr>
            <w:r w:rsidRPr="006640AC">
              <w:rPr>
                <w:sz w:val="16"/>
                <w:szCs w:val="16"/>
              </w:rPr>
              <w:t>Draft</w:t>
            </w:r>
          </w:p>
        </w:tc>
      </w:tr>
      <w:tr w:rsidR="00B338D1" w:rsidRPr="006640AC" w14:paraId="28AB2B4E" w14:textId="77777777" w:rsidTr="006640AC">
        <w:tc>
          <w:tcPr>
            <w:tcW w:w="2160" w:type="dxa"/>
            <w:shd w:val="clear" w:color="auto" w:fill="E6E6E6"/>
          </w:tcPr>
          <w:p w14:paraId="28AB2B49" w14:textId="77777777" w:rsidR="00774023" w:rsidRDefault="00B338D1">
            <w:pPr>
              <w:rPr>
                <w:sz w:val="16"/>
                <w:szCs w:val="16"/>
              </w:rPr>
            </w:pPr>
            <w:r w:rsidRPr="006640AC">
              <w:rPr>
                <w:sz w:val="16"/>
                <w:szCs w:val="16"/>
              </w:rPr>
              <w:t>User Experience:</w:t>
            </w:r>
          </w:p>
        </w:tc>
        <w:tc>
          <w:tcPr>
            <w:tcW w:w="2880" w:type="dxa"/>
            <w:tcBorders>
              <w:right w:val="nil"/>
            </w:tcBorders>
          </w:tcPr>
          <w:p w14:paraId="28AB2B4A" w14:textId="77777777" w:rsidR="00774023" w:rsidRDefault="00B338D1">
            <w:pPr>
              <w:rPr>
                <w:sz w:val="16"/>
                <w:szCs w:val="16"/>
              </w:rPr>
            </w:pPr>
            <w:r w:rsidRPr="006640AC">
              <w:rPr>
                <w:sz w:val="16"/>
                <w:szCs w:val="16"/>
              </w:rPr>
              <w:t>n/a</w:t>
            </w:r>
          </w:p>
        </w:tc>
        <w:tc>
          <w:tcPr>
            <w:tcW w:w="288" w:type="dxa"/>
            <w:tcBorders>
              <w:left w:val="nil"/>
            </w:tcBorders>
          </w:tcPr>
          <w:p w14:paraId="28AB2B4B" w14:textId="77777777" w:rsidR="00774023" w:rsidRDefault="00774023">
            <w:pPr>
              <w:rPr>
                <w:sz w:val="16"/>
                <w:szCs w:val="16"/>
              </w:rPr>
            </w:pPr>
          </w:p>
        </w:tc>
        <w:tc>
          <w:tcPr>
            <w:tcW w:w="2160" w:type="dxa"/>
            <w:shd w:val="clear" w:color="auto" w:fill="E6E6E6"/>
          </w:tcPr>
          <w:p w14:paraId="28AB2B4C" w14:textId="77777777" w:rsidR="00774023" w:rsidRDefault="00774023">
            <w:pPr>
              <w:rPr>
                <w:sz w:val="16"/>
                <w:szCs w:val="16"/>
              </w:rPr>
            </w:pPr>
          </w:p>
        </w:tc>
        <w:tc>
          <w:tcPr>
            <w:tcW w:w="2880" w:type="dxa"/>
          </w:tcPr>
          <w:p w14:paraId="28AB2B4D" w14:textId="77777777" w:rsidR="00774023" w:rsidRDefault="00774023">
            <w:pPr>
              <w:rPr>
                <w:sz w:val="16"/>
                <w:szCs w:val="16"/>
              </w:rPr>
            </w:pPr>
          </w:p>
        </w:tc>
      </w:tr>
    </w:tbl>
    <w:p w14:paraId="28AB2B4F" w14:textId="77777777" w:rsidR="00774023" w:rsidRDefault="00774023"/>
    <w:p w14:paraId="28AB2B50" w14:textId="19B9D544" w:rsidR="00042077" w:rsidRDefault="00042077">
      <w:pPr>
        <w:rPr>
          <w:rStyle w:val="Strong"/>
          <w:color w:val="000000"/>
          <w:sz w:val="16"/>
          <w:szCs w:val="16"/>
        </w:rPr>
      </w:pPr>
      <w:r>
        <w:rPr>
          <w:sz w:val="16"/>
          <w:szCs w:val="16"/>
        </w:rPr>
        <w:t xml:space="preserve">Last Update: </w:t>
      </w:r>
      <w:fldSimple w:instr=" SAVEDATE   \* MERGEFORMAT ">
        <w:r w:rsidR="00B022FC" w:rsidRPr="00B022FC">
          <w:rPr>
            <w:noProof/>
            <w:sz w:val="16"/>
            <w:szCs w:val="16"/>
          </w:rPr>
          <w:t>4/13/2011 6:48:00 PM</w:t>
        </w:r>
      </w:fldSimple>
    </w:p>
    <w:p w14:paraId="28AB2B51" w14:textId="77777777" w:rsidR="00042077" w:rsidRDefault="00042077">
      <w:pPr>
        <w:rPr>
          <w:rStyle w:val="Strong"/>
          <w:color w:val="000000"/>
          <w:sz w:val="16"/>
          <w:szCs w:val="16"/>
        </w:rPr>
      </w:pPr>
    </w:p>
    <w:p w14:paraId="28AB2B52" w14:textId="77777777" w:rsidR="00F67980" w:rsidRDefault="00F67980">
      <w:pPr>
        <w:rPr>
          <w:color w:val="000000"/>
          <w:sz w:val="16"/>
          <w:szCs w:val="16"/>
        </w:rPr>
      </w:pPr>
      <w:r w:rsidRPr="00F67980">
        <w:rPr>
          <w:b/>
          <w:color w:val="000000"/>
          <w:sz w:val="16"/>
          <w:szCs w:val="16"/>
        </w:rPr>
        <w:t>Microsoft Confidential.</w:t>
      </w:r>
      <w:r w:rsidRPr="00F67980">
        <w:rPr>
          <w:color w:val="000000"/>
          <w:sz w:val="16"/>
          <w:szCs w:val="16"/>
        </w:rPr>
        <w:t xml:space="preserve"> © 2011 Microsoft Corporation. All rights reserved. These materials are confidential to and maintained as a trade secret by Microsoft Corporation. Information in these materials is restricted to Microsoft authorized recipients only. Any use, distribution or public discussion of, and any feedback to, these materials is subject to the terms of the attached license. By providing any feedback on these materials to Microsoft, you agree to the terms of that license.</w:t>
      </w:r>
    </w:p>
    <w:p w14:paraId="28AB2B53" w14:textId="77777777" w:rsidR="00774023" w:rsidRPr="00F67980" w:rsidRDefault="00B338D1">
      <w:pPr>
        <w:pStyle w:val="NormalWeb"/>
        <w:rPr>
          <w:color w:val="000000"/>
          <w:sz w:val="16"/>
          <w:szCs w:val="16"/>
        </w:rPr>
      </w:pPr>
      <w:r>
        <w:br w:type="page"/>
      </w:r>
      <w:r w:rsidR="00F67980" w:rsidRPr="00F67980">
        <w:rPr>
          <w:rFonts w:cs="Segoe UI"/>
          <w:b/>
          <w:bCs/>
          <w:color w:val="333333"/>
          <w:sz w:val="16"/>
          <w:szCs w:val="16"/>
        </w:rPr>
        <w:lastRenderedPageBreak/>
        <w:t>Microsoft Corporation Technical Documentation License Agreement (Standard)</w:t>
      </w:r>
      <w:r w:rsidR="00F67980" w:rsidRPr="00F67980">
        <w:rPr>
          <w:rFonts w:cs="Segoe UI"/>
          <w:color w:val="333333"/>
          <w:sz w:val="16"/>
          <w:szCs w:val="16"/>
        </w:rPr>
        <w:br/>
      </w:r>
      <w:r w:rsidR="00F67980" w:rsidRPr="00F67980">
        <w:rPr>
          <w:rFonts w:cs="Segoe UI"/>
          <w:b/>
          <w:bCs/>
          <w:color w:val="333333"/>
          <w:sz w:val="16"/>
          <w:szCs w:val="16"/>
        </w:rPr>
        <w:t>READ THIS!</w:t>
      </w:r>
      <w:r w:rsidR="00F67980" w:rsidRPr="00F67980">
        <w:rPr>
          <w:rFonts w:cs="Segoe UI"/>
          <w:color w:val="333333"/>
          <w:sz w:val="16"/>
          <w:szCs w:val="16"/>
        </w:rPr>
        <w:t xml:space="preserve"> THIS IS A LEGAL AGREEMENT BETWEEN MICROSOFT CORPORATION ("MICROSOFT") AND THE RECIPIENT OF THESE MATERIALS, WHETHER AN INDIVIDUAL OR AN ENTITY ("YOU"). IF YOU HAVE ACCESSED THIS AGREEMENT IN THE PROCESS OF DOWNLOADING MATERIALS ("MATERIALS") FROM A MICROSOFT WEB SITE, BY CLICKING "I ACCEPT", DOWNLOADING, USING OR PROVIDING FEEDBACK ON THE MATERIALS, YOU AGREE TO THESE TERMS. IF THIS AGREEMENT IS ATTACHED TO MATERIALS, BY ACCESSING, USING OR PROVIDING FEEDBACK ON THE ATTACHED MATERIALS, YOU AGREE TO THESE TERMS.</w:t>
      </w:r>
      <w:r w:rsidR="00F67980" w:rsidRPr="00F67980">
        <w:rPr>
          <w:rFonts w:cs="Segoe UI"/>
          <w:color w:val="333333"/>
          <w:sz w:val="16"/>
          <w:szCs w:val="16"/>
        </w:rPr>
        <w:br/>
      </w:r>
      <w:r w:rsidR="00F67980" w:rsidRPr="00F67980">
        <w:rPr>
          <w:rFonts w:cs="Segoe UI"/>
          <w:color w:val="333333"/>
          <w:sz w:val="16"/>
          <w:szCs w:val="16"/>
        </w:rPr>
        <w:br/>
        <w:t>1. For good and valuable consideration, the receipt and sufficiency of which are acknowledged, You and Microsoft agree as follows:</w:t>
      </w:r>
      <w:r w:rsidR="00F67980" w:rsidRPr="00F67980">
        <w:rPr>
          <w:rFonts w:cs="Segoe UI"/>
          <w:color w:val="333333"/>
          <w:sz w:val="16"/>
          <w:szCs w:val="16"/>
        </w:rPr>
        <w:br/>
      </w:r>
      <w:r w:rsidR="00F67980" w:rsidRPr="00F67980">
        <w:rPr>
          <w:rFonts w:cs="Segoe UI"/>
          <w:color w:val="333333"/>
          <w:sz w:val="16"/>
          <w:szCs w:val="16"/>
        </w:rPr>
        <w:br/>
        <w:t>(a) If You are an authorized representative of the corporation or other entity designated below ("</w:t>
      </w:r>
      <w:r w:rsidR="00F67980" w:rsidRPr="00F67980">
        <w:rPr>
          <w:rFonts w:cs="Segoe UI"/>
          <w:b/>
          <w:bCs/>
          <w:color w:val="333333"/>
          <w:sz w:val="16"/>
          <w:szCs w:val="16"/>
        </w:rPr>
        <w:t>Company</w:t>
      </w:r>
      <w:r w:rsidR="00F67980" w:rsidRPr="00F67980">
        <w:rPr>
          <w:rFonts w:cs="Segoe UI"/>
          <w:color w:val="333333"/>
          <w:sz w:val="16"/>
          <w:szCs w:val="16"/>
        </w:rPr>
        <w:t>"), and such Company has executed a Microsoft Corporation Non-Disclosure Agreement that is not limited to a specific subject matter or event ("</w:t>
      </w:r>
      <w:r w:rsidR="00F67980" w:rsidRPr="00F67980">
        <w:rPr>
          <w:rFonts w:cs="Segoe UI"/>
          <w:b/>
          <w:bCs/>
          <w:color w:val="333333"/>
          <w:sz w:val="16"/>
          <w:szCs w:val="16"/>
        </w:rPr>
        <w:t>Microsoft NDA</w:t>
      </w:r>
      <w:r w:rsidR="00F67980" w:rsidRPr="00F67980">
        <w:rPr>
          <w:rFonts w:cs="Segoe UI"/>
          <w:color w:val="333333"/>
          <w:sz w:val="16"/>
          <w:szCs w:val="16"/>
        </w:rPr>
        <w:t>"), You represent that You have authority to act on behalf of Company and agree that the Confidential Information, as defined in the Microsoft NDA, is subject to the terms and conditions of the Microsoft NDA and that Company will treat the Confidential Information accordingly;</w:t>
      </w:r>
      <w:r w:rsidR="00F67980" w:rsidRPr="00F67980">
        <w:rPr>
          <w:rFonts w:cs="Segoe UI"/>
          <w:color w:val="333333"/>
          <w:sz w:val="16"/>
          <w:szCs w:val="16"/>
        </w:rPr>
        <w:br/>
      </w:r>
      <w:r w:rsidR="00F67980" w:rsidRPr="00F67980">
        <w:rPr>
          <w:rFonts w:cs="Segoe UI"/>
          <w:color w:val="333333"/>
          <w:sz w:val="16"/>
          <w:szCs w:val="16"/>
        </w:rPr>
        <w:br/>
        <w:t>(b) If You are an individual, and have executed a Microsoft NDA, You agree that the Confidential Information, as defined in the Microsoft NDA, is subject to the terms and conditions of the Microsoft NDA and that You will treat the Confidential Information accordingly; or</w:t>
      </w:r>
      <w:r w:rsidR="00F67980" w:rsidRPr="00F67980">
        <w:rPr>
          <w:rFonts w:cs="Segoe UI"/>
          <w:color w:val="333333"/>
          <w:sz w:val="16"/>
          <w:szCs w:val="16"/>
        </w:rPr>
        <w:br/>
      </w:r>
      <w:r w:rsidR="00F67980" w:rsidRPr="00F67980">
        <w:rPr>
          <w:rFonts w:cs="Segoe UI"/>
          <w:color w:val="333333"/>
          <w:sz w:val="16"/>
          <w:szCs w:val="16"/>
        </w:rPr>
        <w:br/>
        <w:t xml:space="preserve">(c)If a Microsoft NDA has not been executed, You (if You are an individual), or Company (if You are an authorized representative of Company), as applicable, agrees: (a) to refrain from disclosing or distributing the Confidential Information to any third party for five (5) years from the date of disclosure of the Confidential Information by Microsoft to Company/You; (b) to refrain from reproducing or summarizing the Confidential Information; and (c) to take reasonable security precautions, at least as great as the precautions it takes to protect its own confidential information, but no less than reasonable care, to keep confidential the Confidential Information. You/Company, however, may disclose Confidential Information in accordance with a judicial or other governmental order, provided You/Company either (i) gives Microsoft reasonable notice prior to such disclosure and to allow Microsoft a reasonable opportunity to seek a protective order or equivalent, or (ii) obtains written assurance from the applicable judicial or governmental entity that it will afford the Confidential Information the highest level of protection afforded under applicable law or regulation. Confidential Information shall not include any information, however designated, that: (i) is or subsequently becomes publicly available without Your/Company’s breach of any obligation owed to Microsoft; (ii) became known to You/Company prior to Microsoft’s disclosure of such information to You/Company pursuant to the terms of this Agreement; (iii) became known to You/Company from a source other than Microsoft other than by the breach of an obligation of confidentiality owed to Microsoft; or (iv) is independently developed by You/Company. For purposes of this paragraph, "Confidential Information" means nonpublic information that Microsoft designates as being confidential or which, under the circumstances surrounding disclosure ought to be treated as confidential by Recipient. "Confidential Information" includes, without limitation, information in tangible or intangible form relating to and/or including released or unreleased Microsoft software or hardware products, the marketing or promotion of any Microsoft product, Microsoft's business policies or practices, and information received from others that Microsoft is obligated to treat as confidential. </w:t>
      </w:r>
      <w:r w:rsidR="00F67980" w:rsidRPr="00F67980">
        <w:rPr>
          <w:rFonts w:cs="Segoe UI"/>
          <w:color w:val="333333"/>
          <w:sz w:val="16"/>
          <w:szCs w:val="16"/>
        </w:rPr>
        <w:br/>
      </w:r>
      <w:r w:rsidR="00F67980" w:rsidRPr="00F67980">
        <w:rPr>
          <w:rFonts w:cs="Segoe UI"/>
          <w:color w:val="333333"/>
          <w:sz w:val="16"/>
          <w:szCs w:val="16"/>
        </w:rPr>
        <w:br/>
        <w:t>2. You may review these Materials only (a) as a reference to assist You in planning and designing Your product, service or technology ("Product") to interface with a Microsoft Product as described in these Materials; and (b) to provide feedback on these Materials to Microsoft. All other rights are retained by Microsoft; this agreement does not give You rights under any Microsoft patents. You may not (i) duplicate any part of these Materials, (ii) remove this agreement or any notices from these Materials, or (iii) give any part of these Materials, or assign or otherwise provide Your rights under this agreement, to anyone else.</w:t>
      </w:r>
      <w:r w:rsidR="00F67980" w:rsidRPr="00F67980">
        <w:rPr>
          <w:rFonts w:cs="Segoe UI"/>
          <w:color w:val="333333"/>
          <w:sz w:val="16"/>
          <w:szCs w:val="16"/>
        </w:rPr>
        <w:br/>
      </w:r>
      <w:r w:rsidR="00F67980" w:rsidRPr="00F67980">
        <w:rPr>
          <w:rFonts w:cs="Segoe UI"/>
          <w:color w:val="333333"/>
          <w:sz w:val="16"/>
          <w:szCs w:val="16"/>
        </w:rPr>
        <w:br/>
        <w:t>3. These Materials may contain preliminary information or inaccuracies, and may not correctly represent any associated Microsoft Product as commercially released. All Materials are provided entirely "AS IS." To the extent permitted by law, MICROSOFT MAKES NO WARRANTY OF ANY KIND, DISCLAIMS ALL EXPRESS, IMPLIED AND STATUTORY WARRANTIES, AND ASSUMES NO LIABILITY TO YOU FOR ANY DAMAGES OF ANY TYPE IN CONNECTION WITH THESE MATERIALS OR ANY INTELLECTUAL PROPERTY IN THEM.</w:t>
      </w:r>
      <w:r w:rsidR="00F67980" w:rsidRPr="00F67980">
        <w:rPr>
          <w:rFonts w:cs="Segoe UI"/>
          <w:color w:val="333333"/>
          <w:sz w:val="16"/>
          <w:szCs w:val="16"/>
        </w:rPr>
        <w:br/>
      </w:r>
      <w:r w:rsidR="00F67980" w:rsidRPr="00F67980">
        <w:rPr>
          <w:rFonts w:cs="Segoe UI"/>
          <w:color w:val="333333"/>
          <w:sz w:val="16"/>
          <w:szCs w:val="16"/>
        </w:rPr>
        <w:br/>
        <w:t xml:space="preserve">4. If You are an entity and (a) merge into another entity or (b) a controlling ownership interest in </w:t>
      </w:r>
      <w:proofErr w:type="gramStart"/>
      <w:r w:rsidR="00F67980" w:rsidRPr="00F67980">
        <w:rPr>
          <w:rFonts w:cs="Segoe UI"/>
          <w:color w:val="333333"/>
          <w:sz w:val="16"/>
          <w:szCs w:val="16"/>
        </w:rPr>
        <w:t>You</w:t>
      </w:r>
      <w:proofErr w:type="gramEnd"/>
      <w:r w:rsidR="00F67980" w:rsidRPr="00F67980">
        <w:rPr>
          <w:rFonts w:cs="Segoe UI"/>
          <w:color w:val="333333"/>
          <w:sz w:val="16"/>
          <w:szCs w:val="16"/>
        </w:rPr>
        <w:t xml:space="preserve"> changes, </w:t>
      </w:r>
      <w:proofErr w:type="gramStart"/>
      <w:r w:rsidR="00F67980" w:rsidRPr="00F67980">
        <w:rPr>
          <w:rFonts w:cs="Segoe UI"/>
          <w:color w:val="333333"/>
          <w:sz w:val="16"/>
          <w:szCs w:val="16"/>
        </w:rPr>
        <w:t>Your</w:t>
      </w:r>
      <w:proofErr w:type="gramEnd"/>
      <w:r w:rsidR="00F67980" w:rsidRPr="00F67980">
        <w:rPr>
          <w:rFonts w:cs="Segoe UI"/>
          <w:color w:val="333333"/>
          <w:sz w:val="16"/>
          <w:szCs w:val="16"/>
        </w:rPr>
        <w:t xml:space="preserve"> right to use these Materials automatically terminates and You must destroy them.</w:t>
      </w:r>
      <w:r w:rsidR="00F67980" w:rsidRPr="00F67980">
        <w:rPr>
          <w:rFonts w:cs="Segoe UI"/>
          <w:color w:val="333333"/>
          <w:sz w:val="16"/>
          <w:szCs w:val="16"/>
        </w:rPr>
        <w:br/>
      </w:r>
      <w:r w:rsidR="00F67980" w:rsidRPr="00F67980">
        <w:rPr>
          <w:rFonts w:cs="Segoe UI"/>
          <w:color w:val="333333"/>
          <w:sz w:val="16"/>
          <w:szCs w:val="16"/>
        </w:rPr>
        <w:br/>
        <w:t xml:space="preserve">5. You have no obligation to give Microsoft any suggestions, comments or other feedback ("Feedback") relating to these Materials. However, any Feedback you voluntarily provide may be used in Microsoft Products and related specifications or other documentation (collectively, "Microsoft Offerings") which in turn may be relied upon by other third parties to develop their own Products. Accordingly, if You do give Microsoft Feedback on any version of these Materials or the Microsoft Offerings to which they apply, You agree: (a) Microsoft may freely use, reproduce, license, distribute, and otherwise commercialize Your Feedback in any Microsoft Offering; (b) You also grant third </w:t>
      </w:r>
      <w:r w:rsidR="00F67980" w:rsidRPr="00F67980">
        <w:rPr>
          <w:rFonts w:cs="Segoe UI"/>
          <w:color w:val="333333"/>
          <w:sz w:val="16"/>
          <w:szCs w:val="16"/>
        </w:rPr>
        <w:lastRenderedPageBreak/>
        <w:t>parties, without charge, only those patent rights necessary to enable other Products to use or interface with any specific parts of a Microsoft Product that incorporate Your Feedback; and (c) You will not give Microsoft any Feedback (i) that You have reason to believe is subject to any patent, copyright or other intellectual property claim or right of any third party; or (ii) subject to license terms which seek to require any Microsoft Offering incorporating or derived from such Feedback, or other Microsoft intellectual property, to be licensed to or otherwise shared with any third party.</w:t>
      </w:r>
      <w:r w:rsidR="00F67980" w:rsidRPr="00F67980">
        <w:rPr>
          <w:rFonts w:cs="Segoe UI"/>
          <w:color w:val="333333"/>
          <w:sz w:val="16"/>
          <w:szCs w:val="16"/>
        </w:rPr>
        <w:br/>
      </w:r>
      <w:r w:rsidR="00F67980" w:rsidRPr="00F67980">
        <w:rPr>
          <w:rFonts w:cs="Segoe UI"/>
          <w:color w:val="333333"/>
          <w:sz w:val="16"/>
          <w:szCs w:val="16"/>
        </w:rPr>
        <w:br/>
        <w:t>6. Microsoft has no obligation to maintain confidentiality of any Microsoft Offering, but otherwise the confidentiality of Your Feedback, including Your identity as the source of such Feedback, is governed by Your NDA.</w:t>
      </w:r>
      <w:r w:rsidR="00F67980" w:rsidRPr="00F67980">
        <w:rPr>
          <w:rFonts w:cs="Segoe UI"/>
          <w:color w:val="333333"/>
          <w:sz w:val="16"/>
          <w:szCs w:val="16"/>
        </w:rPr>
        <w:br/>
      </w:r>
      <w:r w:rsidR="00F67980" w:rsidRPr="00F67980">
        <w:rPr>
          <w:rFonts w:cs="Segoe UI"/>
          <w:color w:val="333333"/>
          <w:sz w:val="16"/>
          <w:szCs w:val="16"/>
        </w:rPr>
        <w:br/>
        <w:t>7. This agreement is governed by the laws of the State of Washington. Any dispute involving it must be brought in the federal or state superior courts located in King County, Washington, and You waive any defenses allowing the dispute to be litigated elsewhere. If there is litigation, the losing party must pay the other party’s reasonable attorneys’ fees, costs and other expenses. If any part of this agreement is unenforceable, it will be considered modified to the extent necessary to make it enforceable, and the remainder shall continue in effect. This agreement is the entire agreement between You and Microsoft concerning these Materials; it may be changed only by a written document signed by both You and Microsoft.</w:t>
      </w:r>
    </w:p>
    <w:p w14:paraId="28AB2B54" w14:textId="1630A3D8" w:rsidR="00774023" w:rsidRDefault="0055410A">
      <w:r>
        <w:rPr>
          <w:noProof/>
          <w:lang w:eastAsia="en-US"/>
        </w:rPr>
        <w:drawing>
          <wp:anchor distT="0" distB="0" distL="0" distR="0" simplePos="0" relativeHeight="251658240" behindDoc="0" locked="0" layoutInCell="1" allowOverlap="0" wp14:anchorId="28AB30B1" wp14:editId="0DC30176">
            <wp:simplePos x="0" y="0"/>
            <wp:positionH relativeFrom="column">
              <wp:align>right</wp:align>
            </wp:positionH>
            <wp:positionV relativeFrom="line">
              <wp:posOffset>0</wp:posOffset>
            </wp:positionV>
            <wp:extent cx="1428750" cy="142875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14:sizeRelH relativeFrom="page">
              <wp14:pctWidth>0</wp14:pctWidth>
            </wp14:sizeRelH>
            <wp14:sizeRelV relativeFrom="page">
              <wp14:pctHeight>0</wp14:pctHeight>
            </wp14:sizeRelV>
          </wp:anchor>
        </w:drawing>
      </w:r>
    </w:p>
    <w:p w14:paraId="28AB2B55" w14:textId="77777777" w:rsidR="00774023" w:rsidRDefault="00B338D1">
      <w:r>
        <w:br w:type="page"/>
      </w:r>
    </w:p>
    <w:p w14:paraId="28AB2B56" w14:textId="77777777" w:rsidR="00774023" w:rsidRDefault="00B338D1">
      <w:pPr>
        <w:rPr>
          <w:b/>
          <w:color w:val="000080"/>
          <w:sz w:val="24"/>
          <w:szCs w:val="24"/>
        </w:rPr>
      </w:pPr>
      <w:r w:rsidRPr="00BE4D9E">
        <w:rPr>
          <w:b/>
          <w:color w:val="000080"/>
          <w:sz w:val="24"/>
          <w:szCs w:val="24"/>
        </w:rPr>
        <w:lastRenderedPageBreak/>
        <w:t>Table of Contents</w:t>
      </w:r>
      <w:bookmarkEnd w:id="0"/>
    </w:p>
    <w:p w14:paraId="28AB2B57" w14:textId="77777777" w:rsidR="00774023" w:rsidRPr="0028180D" w:rsidRDefault="008048B5">
      <w:pPr>
        <w:pStyle w:val="TOC1"/>
        <w:tabs>
          <w:tab w:val="left" w:pos="403"/>
          <w:tab w:val="right" w:leader="dot" w:pos="9350"/>
        </w:tabs>
        <w:rPr>
          <w:rFonts w:ascii="Calibri" w:eastAsia="PMingLiU" w:hAnsi="Calibri"/>
          <w:noProof/>
          <w:sz w:val="22"/>
          <w:szCs w:val="22"/>
          <w:lang w:eastAsia="en-US"/>
        </w:rPr>
      </w:pPr>
      <w:r>
        <w:rPr>
          <w:b/>
          <w:bCs/>
        </w:rPr>
        <w:fldChar w:fldCharType="begin"/>
      </w:r>
      <w:r w:rsidR="00B338D1">
        <w:rPr>
          <w:b/>
          <w:bCs/>
        </w:rPr>
        <w:instrText xml:space="preserve"> TOC \o "1-3" \h \z \u </w:instrText>
      </w:r>
      <w:r>
        <w:rPr>
          <w:b/>
          <w:bCs/>
        </w:rPr>
        <w:fldChar w:fldCharType="separate"/>
      </w:r>
      <w:hyperlink w:anchor="_Toc155173620" w:history="1">
        <w:r w:rsidR="00827DC0" w:rsidRPr="003B1B9C">
          <w:rPr>
            <w:rStyle w:val="Hyperlink"/>
            <w:noProof/>
          </w:rPr>
          <w:t>1</w:t>
        </w:r>
        <w:r w:rsidR="00827DC0" w:rsidRPr="0028180D">
          <w:rPr>
            <w:rFonts w:ascii="Calibri" w:eastAsia="PMingLiU" w:hAnsi="Calibri"/>
            <w:noProof/>
            <w:sz w:val="22"/>
            <w:szCs w:val="22"/>
            <w:lang w:eastAsia="en-US"/>
          </w:rPr>
          <w:tab/>
        </w:r>
        <w:r w:rsidR="00827DC0" w:rsidRPr="003B1B9C">
          <w:rPr>
            <w:rStyle w:val="Hyperlink"/>
            <w:noProof/>
          </w:rPr>
          <w:t>Introduction</w:t>
        </w:r>
        <w:r w:rsidR="00827DC0">
          <w:rPr>
            <w:noProof/>
            <w:webHidden/>
          </w:rPr>
          <w:tab/>
        </w:r>
        <w:r>
          <w:rPr>
            <w:noProof/>
            <w:webHidden/>
          </w:rPr>
          <w:fldChar w:fldCharType="begin"/>
        </w:r>
        <w:r w:rsidR="00827DC0">
          <w:rPr>
            <w:noProof/>
            <w:webHidden/>
          </w:rPr>
          <w:instrText xml:space="preserve"> PAGEREF _Toc155173620 \h </w:instrText>
        </w:r>
        <w:r>
          <w:rPr>
            <w:noProof/>
            <w:webHidden/>
          </w:rPr>
        </w:r>
        <w:r>
          <w:rPr>
            <w:noProof/>
            <w:webHidden/>
          </w:rPr>
          <w:fldChar w:fldCharType="separate"/>
        </w:r>
        <w:r w:rsidR="00827DC0">
          <w:rPr>
            <w:noProof/>
            <w:webHidden/>
          </w:rPr>
          <w:t>5</w:t>
        </w:r>
        <w:r>
          <w:rPr>
            <w:noProof/>
            <w:webHidden/>
          </w:rPr>
          <w:fldChar w:fldCharType="end"/>
        </w:r>
      </w:hyperlink>
    </w:p>
    <w:p w14:paraId="28AB2B58"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21" w:history="1">
        <w:r w:rsidRPr="003B1B9C">
          <w:rPr>
            <w:rStyle w:val="Hyperlink"/>
            <w:noProof/>
          </w:rPr>
          <w:t>1.1</w:t>
        </w:r>
        <w:r w:rsidRPr="0028180D">
          <w:rPr>
            <w:rFonts w:ascii="Calibri" w:eastAsia="PMingLiU" w:hAnsi="Calibri"/>
            <w:noProof/>
            <w:sz w:val="22"/>
            <w:szCs w:val="22"/>
            <w:lang w:eastAsia="en-US"/>
          </w:rPr>
          <w:tab/>
        </w:r>
        <w:r w:rsidRPr="003B1B9C">
          <w:rPr>
            <w:rStyle w:val="Hyperlink"/>
            <w:noProof/>
          </w:rPr>
          <w:t>Feature Overview</w:t>
        </w:r>
        <w:r>
          <w:rPr>
            <w:noProof/>
            <w:webHidden/>
          </w:rPr>
          <w:tab/>
        </w:r>
        <w:r w:rsidR="008048B5">
          <w:rPr>
            <w:noProof/>
            <w:webHidden/>
          </w:rPr>
          <w:fldChar w:fldCharType="begin"/>
        </w:r>
        <w:r>
          <w:rPr>
            <w:noProof/>
            <w:webHidden/>
          </w:rPr>
          <w:instrText xml:space="preserve"> PAGEREF _Toc155173621 \h </w:instrText>
        </w:r>
        <w:r w:rsidR="008048B5">
          <w:rPr>
            <w:noProof/>
            <w:webHidden/>
          </w:rPr>
        </w:r>
        <w:r w:rsidR="008048B5">
          <w:rPr>
            <w:noProof/>
            <w:webHidden/>
          </w:rPr>
          <w:fldChar w:fldCharType="separate"/>
        </w:r>
        <w:r>
          <w:rPr>
            <w:noProof/>
            <w:webHidden/>
          </w:rPr>
          <w:t>5</w:t>
        </w:r>
        <w:r w:rsidR="008048B5">
          <w:rPr>
            <w:noProof/>
            <w:webHidden/>
          </w:rPr>
          <w:fldChar w:fldCharType="end"/>
        </w:r>
      </w:hyperlink>
    </w:p>
    <w:p w14:paraId="28AB2B59" w14:textId="77777777" w:rsidR="00774023" w:rsidRPr="0028180D" w:rsidRDefault="00827DC0">
      <w:pPr>
        <w:pStyle w:val="TOC1"/>
        <w:tabs>
          <w:tab w:val="left" w:pos="403"/>
          <w:tab w:val="right" w:leader="dot" w:pos="9350"/>
        </w:tabs>
        <w:rPr>
          <w:rFonts w:ascii="Calibri" w:eastAsia="PMingLiU" w:hAnsi="Calibri"/>
          <w:noProof/>
          <w:sz w:val="22"/>
          <w:szCs w:val="22"/>
          <w:lang w:eastAsia="en-US"/>
        </w:rPr>
      </w:pPr>
      <w:hyperlink w:anchor="_Toc155173622" w:history="1">
        <w:r w:rsidRPr="003B1B9C">
          <w:rPr>
            <w:rStyle w:val="Hyperlink"/>
            <w:noProof/>
          </w:rPr>
          <w:t>2</w:t>
        </w:r>
        <w:r w:rsidRPr="0028180D">
          <w:rPr>
            <w:rFonts w:ascii="Calibri" w:eastAsia="PMingLiU" w:hAnsi="Calibri"/>
            <w:noProof/>
            <w:sz w:val="22"/>
            <w:szCs w:val="22"/>
            <w:lang w:eastAsia="en-US"/>
          </w:rPr>
          <w:tab/>
        </w:r>
        <w:r w:rsidRPr="003B1B9C">
          <w:rPr>
            <w:rStyle w:val="Hyperlink"/>
            <w:noProof/>
          </w:rPr>
          <w:t>Requirements</w:t>
        </w:r>
        <w:r>
          <w:rPr>
            <w:noProof/>
            <w:webHidden/>
          </w:rPr>
          <w:tab/>
        </w:r>
        <w:r w:rsidR="008048B5">
          <w:rPr>
            <w:noProof/>
            <w:webHidden/>
          </w:rPr>
          <w:fldChar w:fldCharType="begin"/>
        </w:r>
        <w:r>
          <w:rPr>
            <w:noProof/>
            <w:webHidden/>
          </w:rPr>
          <w:instrText xml:space="preserve"> PAGEREF _Toc155173622 \h </w:instrText>
        </w:r>
        <w:r w:rsidR="008048B5">
          <w:rPr>
            <w:noProof/>
            <w:webHidden/>
          </w:rPr>
        </w:r>
        <w:r w:rsidR="008048B5">
          <w:rPr>
            <w:noProof/>
            <w:webHidden/>
          </w:rPr>
          <w:fldChar w:fldCharType="separate"/>
        </w:r>
        <w:r>
          <w:rPr>
            <w:noProof/>
            <w:webHidden/>
          </w:rPr>
          <w:t>5</w:t>
        </w:r>
        <w:r w:rsidR="008048B5">
          <w:rPr>
            <w:noProof/>
            <w:webHidden/>
          </w:rPr>
          <w:fldChar w:fldCharType="end"/>
        </w:r>
      </w:hyperlink>
    </w:p>
    <w:p w14:paraId="28AB2B5A"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23" w:history="1">
        <w:r w:rsidRPr="003B1B9C">
          <w:rPr>
            <w:rStyle w:val="Hyperlink"/>
            <w:noProof/>
          </w:rPr>
          <w:t>2.1</w:t>
        </w:r>
        <w:r w:rsidRPr="0028180D">
          <w:rPr>
            <w:rFonts w:ascii="Calibri" w:eastAsia="PMingLiU" w:hAnsi="Calibri"/>
            <w:noProof/>
            <w:sz w:val="22"/>
            <w:szCs w:val="22"/>
            <w:lang w:eastAsia="en-US"/>
          </w:rPr>
          <w:tab/>
        </w:r>
        <w:r w:rsidRPr="003B1B9C">
          <w:rPr>
            <w:rStyle w:val="Hyperlink"/>
            <w:noProof/>
          </w:rPr>
          <w:t>Requirements by area</w:t>
        </w:r>
        <w:r>
          <w:rPr>
            <w:noProof/>
            <w:webHidden/>
          </w:rPr>
          <w:tab/>
        </w:r>
        <w:r w:rsidR="008048B5">
          <w:rPr>
            <w:noProof/>
            <w:webHidden/>
          </w:rPr>
          <w:fldChar w:fldCharType="begin"/>
        </w:r>
        <w:r>
          <w:rPr>
            <w:noProof/>
            <w:webHidden/>
          </w:rPr>
          <w:instrText xml:space="preserve"> PAGEREF _Toc155173623 \h </w:instrText>
        </w:r>
        <w:r w:rsidR="008048B5">
          <w:rPr>
            <w:noProof/>
            <w:webHidden/>
          </w:rPr>
        </w:r>
        <w:r w:rsidR="008048B5">
          <w:rPr>
            <w:noProof/>
            <w:webHidden/>
          </w:rPr>
          <w:fldChar w:fldCharType="separate"/>
        </w:r>
        <w:r>
          <w:rPr>
            <w:noProof/>
            <w:webHidden/>
          </w:rPr>
          <w:t>5</w:t>
        </w:r>
        <w:r w:rsidR="008048B5">
          <w:rPr>
            <w:noProof/>
            <w:webHidden/>
          </w:rPr>
          <w:fldChar w:fldCharType="end"/>
        </w:r>
      </w:hyperlink>
    </w:p>
    <w:p w14:paraId="28AB2B5B"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24" w:history="1">
        <w:r w:rsidRPr="003B1B9C">
          <w:rPr>
            <w:rStyle w:val="Hyperlink"/>
            <w:noProof/>
          </w:rPr>
          <w:t>2.2</w:t>
        </w:r>
        <w:r w:rsidRPr="0028180D">
          <w:rPr>
            <w:rFonts w:ascii="Calibri" w:eastAsia="PMingLiU" w:hAnsi="Calibri"/>
            <w:noProof/>
            <w:sz w:val="22"/>
            <w:szCs w:val="22"/>
            <w:lang w:eastAsia="en-US"/>
          </w:rPr>
          <w:tab/>
        </w:r>
        <w:r w:rsidRPr="003B1B9C">
          <w:rPr>
            <w:rStyle w:val="Hyperlink"/>
            <w:noProof/>
          </w:rPr>
          <w:t>Non-Goals</w:t>
        </w:r>
        <w:r>
          <w:rPr>
            <w:noProof/>
            <w:webHidden/>
          </w:rPr>
          <w:tab/>
        </w:r>
        <w:r w:rsidR="008048B5">
          <w:rPr>
            <w:noProof/>
            <w:webHidden/>
          </w:rPr>
          <w:fldChar w:fldCharType="begin"/>
        </w:r>
        <w:r>
          <w:rPr>
            <w:noProof/>
            <w:webHidden/>
          </w:rPr>
          <w:instrText xml:space="preserve"> PAGEREF _Toc155173624 \h </w:instrText>
        </w:r>
        <w:r w:rsidR="008048B5">
          <w:rPr>
            <w:noProof/>
            <w:webHidden/>
          </w:rPr>
        </w:r>
        <w:r w:rsidR="008048B5">
          <w:rPr>
            <w:noProof/>
            <w:webHidden/>
          </w:rPr>
          <w:fldChar w:fldCharType="separate"/>
        </w:r>
        <w:r>
          <w:rPr>
            <w:noProof/>
            <w:webHidden/>
          </w:rPr>
          <w:t>7</w:t>
        </w:r>
        <w:r w:rsidR="008048B5">
          <w:rPr>
            <w:noProof/>
            <w:webHidden/>
          </w:rPr>
          <w:fldChar w:fldCharType="end"/>
        </w:r>
      </w:hyperlink>
    </w:p>
    <w:p w14:paraId="28AB2B5C"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25" w:history="1">
        <w:r w:rsidRPr="003B1B9C">
          <w:rPr>
            <w:rStyle w:val="Hyperlink"/>
            <w:noProof/>
          </w:rPr>
          <w:t>2.3</w:t>
        </w:r>
        <w:r w:rsidRPr="0028180D">
          <w:rPr>
            <w:rFonts w:ascii="Calibri" w:eastAsia="PMingLiU" w:hAnsi="Calibri"/>
            <w:noProof/>
            <w:sz w:val="22"/>
            <w:szCs w:val="22"/>
            <w:lang w:eastAsia="en-US"/>
          </w:rPr>
          <w:tab/>
        </w:r>
        <w:r w:rsidRPr="003B1B9C">
          <w:rPr>
            <w:rStyle w:val="Hyperlink"/>
            <w:noProof/>
          </w:rPr>
          <w:t>Dependencies</w:t>
        </w:r>
        <w:r>
          <w:rPr>
            <w:noProof/>
            <w:webHidden/>
          </w:rPr>
          <w:tab/>
        </w:r>
        <w:r w:rsidR="008048B5">
          <w:rPr>
            <w:noProof/>
            <w:webHidden/>
          </w:rPr>
          <w:fldChar w:fldCharType="begin"/>
        </w:r>
        <w:r>
          <w:rPr>
            <w:noProof/>
            <w:webHidden/>
          </w:rPr>
          <w:instrText xml:space="preserve"> PAGEREF _Toc155173625 \h </w:instrText>
        </w:r>
        <w:r w:rsidR="008048B5">
          <w:rPr>
            <w:noProof/>
            <w:webHidden/>
          </w:rPr>
        </w:r>
        <w:r w:rsidR="008048B5">
          <w:rPr>
            <w:noProof/>
            <w:webHidden/>
          </w:rPr>
          <w:fldChar w:fldCharType="separate"/>
        </w:r>
        <w:r>
          <w:rPr>
            <w:noProof/>
            <w:webHidden/>
          </w:rPr>
          <w:t>7</w:t>
        </w:r>
        <w:r w:rsidR="008048B5">
          <w:rPr>
            <w:noProof/>
            <w:webHidden/>
          </w:rPr>
          <w:fldChar w:fldCharType="end"/>
        </w:r>
      </w:hyperlink>
    </w:p>
    <w:p w14:paraId="28AB2B5D" w14:textId="77777777" w:rsidR="00774023" w:rsidRPr="0028180D" w:rsidRDefault="00827DC0">
      <w:pPr>
        <w:pStyle w:val="TOC1"/>
        <w:tabs>
          <w:tab w:val="left" w:pos="403"/>
          <w:tab w:val="right" w:leader="dot" w:pos="9350"/>
        </w:tabs>
        <w:rPr>
          <w:rFonts w:ascii="Calibri" w:eastAsia="PMingLiU" w:hAnsi="Calibri"/>
          <w:noProof/>
          <w:sz w:val="22"/>
          <w:szCs w:val="22"/>
          <w:lang w:eastAsia="en-US"/>
        </w:rPr>
      </w:pPr>
      <w:hyperlink w:anchor="_Toc155173626" w:history="1">
        <w:r w:rsidRPr="003B1B9C">
          <w:rPr>
            <w:rStyle w:val="Hyperlink"/>
            <w:noProof/>
          </w:rPr>
          <w:t>3</w:t>
        </w:r>
        <w:r w:rsidRPr="0028180D">
          <w:rPr>
            <w:rFonts w:ascii="Calibri" w:eastAsia="PMingLiU" w:hAnsi="Calibri"/>
            <w:noProof/>
            <w:sz w:val="22"/>
            <w:szCs w:val="22"/>
            <w:lang w:eastAsia="en-US"/>
          </w:rPr>
          <w:tab/>
        </w:r>
        <w:r w:rsidRPr="003B1B9C">
          <w:rPr>
            <w:rStyle w:val="Hyperlink"/>
            <w:noProof/>
          </w:rPr>
          <w:t>Logical Architecture</w:t>
        </w:r>
        <w:r>
          <w:rPr>
            <w:noProof/>
            <w:webHidden/>
          </w:rPr>
          <w:tab/>
        </w:r>
        <w:r w:rsidR="008048B5">
          <w:rPr>
            <w:noProof/>
            <w:webHidden/>
          </w:rPr>
          <w:fldChar w:fldCharType="begin"/>
        </w:r>
        <w:r>
          <w:rPr>
            <w:noProof/>
            <w:webHidden/>
          </w:rPr>
          <w:instrText xml:space="preserve"> PAGEREF _Toc155173626 \h </w:instrText>
        </w:r>
        <w:r w:rsidR="008048B5">
          <w:rPr>
            <w:noProof/>
            <w:webHidden/>
          </w:rPr>
        </w:r>
        <w:r w:rsidR="008048B5">
          <w:rPr>
            <w:noProof/>
            <w:webHidden/>
          </w:rPr>
          <w:fldChar w:fldCharType="separate"/>
        </w:r>
        <w:r>
          <w:rPr>
            <w:noProof/>
            <w:webHidden/>
          </w:rPr>
          <w:t>7</w:t>
        </w:r>
        <w:r w:rsidR="008048B5">
          <w:rPr>
            <w:noProof/>
            <w:webHidden/>
          </w:rPr>
          <w:fldChar w:fldCharType="end"/>
        </w:r>
      </w:hyperlink>
    </w:p>
    <w:p w14:paraId="28AB2B5E"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27" w:history="1">
        <w:r w:rsidRPr="003B1B9C">
          <w:rPr>
            <w:rStyle w:val="Hyperlink"/>
            <w:noProof/>
          </w:rPr>
          <w:t>3.1</w:t>
        </w:r>
        <w:r w:rsidRPr="0028180D">
          <w:rPr>
            <w:rFonts w:ascii="Calibri" w:eastAsia="PMingLiU" w:hAnsi="Calibri"/>
            <w:noProof/>
            <w:sz w:val="22"/>
            <w:szCs w:val="22"/>
            <w:lang w:eastAsia="en-US"/>
          </w:rPr>
          <w:tab/>
        </w:r>
        <w:r w:rsidRPr="003B1B9C">
          <w:rPr>
            <w:rStyle w:val="Hyperlink"/>
            <w:noProof/>
          </w:rPr>
          <w:t>Pre-Requisites</w:t>
        </w:r>
        <w:r>
          <w:rPr>
            <w:noProof/>
            <w:webHidden/>
          </w:rPr>
          <w:tab/>
        </w:r>
        <w:r w:rsidR="008048B5">
          <w:rPr>
            <w:noProof/>
            <w:webHidden/>
          </w:rPr>
          <w:fldChar w:fldCharType="begin"/>
        </w:r>
        <w:r>
          <w:rPr>
            <w:noProof/>
            <w:webHidden/>
          </w:rPr>
          <w:instrText xml:space="preserve"> PAGEREF _Toc155173627 \h </w:instrText>
        </w:r>
        <w:r w:rsidR="008048B5">
          <w:rPr>
            <w:noProof/>
            <w:webHidden/>
          </w:rPr>
        </w:r>
        <w:r w:rsidR="008048B5">
          <w:rPr>
            <w:noProof/>
            <w:webHidden/>
          </w:rPr>
          <w:fldChar w:fldCharType="separate"/>
        </w:r>
        <w:r>
          <w:rPr>
            <w:noProof/>
            <w:webHidden/>
          </w:rPr>
          <w:t>7</w:t>
        </w:r>
        <w:r w:rsidR="008048B5">
          <w:rPr>
            <w:noProof/>
            <w:webHidden/>
          </w:rPr>
          <w:fldChar w:fldCharType="end"/>
        </w:r>
      </w:hyperlink>
    </w:p>
    <w:p w14:paraId="28AB2B5F"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28" w:history="1">
        <w:r w:rsidRPr="003B1B9C">
          <w:rPr>
            <w:rStyle w:val="Hyperlink"/>
            <w:noProof/>
          </w:rPr>
          <w:t>3.1.1</w:t>
        </w:r>
        <w:r w:rsidRPr="0028180D">
          <w:rPr>
            <w:rFonts w:ascii="Calibri" w:eastAsia="PMingLiU" w:hAnsi="Calibri"/>
            <w:noProof/>
            <w:sz w:val="22"/>
            <w:szCs w:val="22"/>
            <w:lang w:eastAsia="en-US"/>
          </w:rPr>
          <w:tab/>
        </w:r>
        <w:r w:rsidRPr="003B1B9C">
          <w:rPr>
            <w:rStyle w:val="Hyperlink"/>
            <w:noProof/>
          </w:rPr>
          <w:t>SQL Server 2005 Key Storage Model</w:t>
        </w:r>
        <w:r>
          <w:rPr>
            <w:noProof/>
            <w:webHidden/>
          </w:rPr>
          <w:tab/>
        </w:r>
        <w:r w:rsidR="008048B5">
          <w:rPr>
            <w:noProof/>
            <w:webHidden/>
          </w:rPr>
          <w:fldChar w:fldCharType="begin"/>
        </w:r>
        <w:r>
          <w:rPr>
            <w:noProof/>
            <w:webHidden/>
          </w:rPr>
          <w:instrText xml:space="preserve"> PAGEREF _Toc155173628 \h </w:instrText>
        </w:r>
        <w:r w:rsidR="008048B5">
          <w:rPr>
            <w:noProof/>
            <w:webHidden/>
          </w:rPr>
        </w:r>
        <w:r w:rsidR="008048B5">
          <w:rPr>
            <w:noProof/>
            <w:webHidden/>
          </w:rPr>
          <w:fldChar w:fldCharType="separate"/>
        </w:r>
        <w:r>
          <w:rPr>
            <w:noProof/>
            <w:webHidden/>
          </w:rPr>
          <w:t>8</w:t>
        </w:r>
        <w:r w:rsidR="008048B5">
          <w:rPr>
            <w:noProof/>
            <w:webHidden/>
          </w:rPr>
          <w:fldChar w:fldCharType="end"/>
        </w:r>
      </w:hyperlink>
    </w:p>
    <w:p w14:paraId="28AB2B60"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29" w:history="1">
        <w:r w:rsidRPr="003B1B9C">
          <w:rPr>
            <w:rStyle w:val="Hyperlink"/>
            <w:noProof/>
          </w:rPr>
          <w:t>3.2</w:t>
        </w:r>
        <w:r w:rsidRPr="0028180D">
          <w:rPr>
            <w:rFonts w:ascii="Calibri" w:eastAsia="PMingLiU" w:hAnsi="Calibri"/>
            <w:noProof/>
            <w:sz w:val="22"/>
            <w:szCs w:val="22"/>
            <w:lang w:eastAsia="en-US"/>
          </w:rPr>
          <w:tab/>
        </w:r>
        <w:r w:rsidRPr="003B1B9C">
          <w:rPr>
            <w:rStyle w:val="Hyperlink"/>
            <w:noProof/>
          </w:rPr>
          <w:t>Architecture Description</w:t>
        </w:r>
        <w:r>
          <w:rPr>
            <w:noProof/>
            <w:webHidden/>
          </w:rPr>
          <w:tab/>
        </w:r>
        <w:r w:rsidR="008048B5">
          <w:rPr>
            <w:noProof/>
            <w:webHidden/>
          </w:rPr>
          <w:fldChar w:fldCharType="begin"/>
        </w:r>
        <w:r>
          <w:rPr>
            <w:noProof/>
            <w:webHidden/>
          </w:rPr>
          <w:instrText xml:space="preserve"> PAGEREF _Toc155173629 \h </w:instrText>
        </w:r>
        <w:r w:rsidR="008048B5">
          <w:rPr>
            <w:noProof/>
            <w:webHidden/>
          </w:rPr>
        </w:r>
        <w:r w:rsidR="008048B5">
          <w:rPr>
            <w:noProof/>
            <w:webHidden/>
          </w:rPr>
          <w:fldChar w:fldCharType="separate"/>
        </w:r>
        <w:r>
          <w:rPr>
            <w:noProof/>
            <w:webHidden/>
          </w:rPr>
          <w:t>9</w:t>
        </w:r>
        <w:r w:rsidR="008048B5">
          <w:rPr>
            <w:noProof/>
            <w:webHidden/>
          </w:rPr>
          <w:fldChar w:fldCharType="end"/>
        </w:r>
      </w:hyperlink>
    </w:p>
    <w:p w14:paraId="28AB2B61"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30" w:history="1">
        <w:r w:rsidRPr="003B1B9C">
          <w:rPr>
            <w:rStyle w:val="Hyperlink"/>
            <w:noProof/>
          </w:rPr>
          <w:t>3.3</w:t>
        </w:r>
        <w:r w:rsidRPr="0028180D">
          <w:rPr>
            <w:rFonts w:ascii="Calibri" w:eastAsia="PMingLiU" w:hAnsi="Calibri"/>
            <w:noProof/>
            <w:sz w:val="22"/>
            <w:szCs w:val="22"/>
            <w:lang w:eastAsia="en-US"/>
          </w:rPr>
          <w:tab/>
        </w:r>
        <w:r w:rsidRPr="003B1B9C">
          <w:rPr>
            <w:rStyle w:val="Hyperlink"/>
            <w:noProof/>
          </w:rPr>
          <w:t>Internal Interfaces</w:t>
        </w:r>
        <w:r>
          <w:rPr>
            <w:noProof/>
            <w:webHidden/>
          </w:rPr>
          <w:tab/>
        </w:r>
        <w:r w:rsidR="008048B5">
          <w:rPr>
            <w:noProof/>
            <w:webHidden/>
          </w:rPr>
          <w:fldChar w:fldCharType="begin"/>
        </w:r>
        <w:r>
          <w:rPr>
            <w:noProof/>
            <w:webHidden/>
          </w:rPr>
          <w:instrText xml:space="preserve"> PAGEREF _Toc155173630 \h </w:instrText>
        </w:r>
        <w:r w:rsidR="008048B5">
          <w:rPr>
            <w:noProof/>
            <w:webHidden/>
          </w:rPr>
        </w:r>
        <w:r w:rsidR="008048B5">
          <w:rPr>
            <w:noProof/>
            <w:webHidden/>
          </w:rPr>
          <w:fldChar w:fldCharType="separate"/>
        </w:r>
        <w:r>
          <w:rPr>
            <w:noProof/>
            <w:webHidden/>
          </w:rPr>
          <w:t>9</w:t>
        </w:r>
        <w:r w:rsidR="008048B5">
          <w:rPr>
            <w:noProof/>
            <w:webHidden/>
          </w:rPr>
          <w:fldChar w:fldCharType="end"/>
        </w:r>
      </w:hyperlink>
    </w:p>
    <w:p w14:paraId="28AB2B62" w14:textId="77777777" w:rsidR="00774023" w:rsidRPr="0028180D" w:rsidRDefault="00827DC0">
      <w:pPr>
        <w:pStyle w:val="TOC1"/>
        <w:tabs>
          <w:tab w:val="left" w:pos="403"/>
          <w:tab w:val="right" w:leader="dot" w:pos="9350"/>
        </w:tabs>
        <w:rPr>
          <w:rFonts w:ascii="Calibri" w:eastAsia="PMingLiU" w:hAnsi="Calibri"/>
          <w:noProof/>
          <w:sz w:val="22"/>
          <w:szCs w:val="22"/>
          <w:lang w:eastAsia="en-US"/>
        </w:rPr>
      </w:pPr>
      <w:hyperlink w:anchor="_Toc155173631" w:history="1">
        <w:r w:rsidRPr="003B1B9C">
          <w:rPr>
            <w:rStyle w:val="Hyperlink"/>
            <w:noProof/>
          </w:rPr>
          <w:t>4</w:t>
        </w:r>
        <w:r w:rsidRPr="0028180D">
          <w:rPr>
            <w:rFonts w:ascii="Calibri" w:eastAsia="PMingLiU" w:hAnsi="Calibri"/>
            <w:noProof/>
            <w:sz w:val="22"/>
            <w:szCs w:val="22"/>
            <w:lang w:eastAsia="en-US"/>
          </w:rPr>
          <w:tab/>
        </w:r>
        <w:r w:rsidRPr="003B1B9C">
          <w:rPr>
            <w:rStyle w:val="Hyperlink"/>
            <w:noProof/>
          </w:rPr>
          <w:t>Detailed Design</w:t>
        </w:r>
        <w:r>
          <w:rPr>
            <w:noProof/>
            <w:webHidden/>
          </w:rPr>
          <w:tab/>
        </w:r>
        <w:r w:rsidR="008048B5">
          <w:rPr>
            <w:noProof/>
            <w:webHidden/>
          </w:rPr>
          <w:fldChar w:fldCharType="begin"/>
        </w:r>
        <w:r>
          <w:rPr>
            <w:noProof/>
            <w:webHidden/>
          </w:rPr>
          <w:instrText xml:space="preserve"> PAGEREF _Toc155173631 \h </w:instrText>
        </w:r>
        <w:r w:rsidR="008048B5">
          <w:rPr>
            <w:noProof/>
            <w:webHidden/>
          </w:rPr>
        </w:r>
        <w:r w:rsidR="008048B5">
          <w:rPr>
            <w:noProof/>
            <w:webHidden/>
          </w:rPr>
          <w:fldChar w:fldCharType="separate"/>
        </w:r>
        <w:r>
          <w:rPr>
            <w:noProof/>
            <w:webHidden/>
          </w:rPr>
          <w:t>10</w:t>
        </w:r>
        <w:r w:rsidR="008048B5">
          <w:rPr>
            <w:noProof/>
            <w:webHidden/>
          </w:rPr>
          <w:fldChar w:fldCharType="end"/>
        </w:r>
      </w:hyperlink>
    </w:p>
    <w:p w14:paraId="28AB2B63"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32" w:history="1">
        <w:r w:rsidRPr="003B1B9C">
          <w:rPr>
            <w:rStyle w:val="Hyperlink"/>
            <w:noProof/>
          </w:rPr>
          <w:t>4.1</w:t>
        </w:r>
        <w:r w:rsidRPr="0028180D">
          <w:rPr>
            <w:rFonts w:ascii="Calibri" w:eastAsia="PMingLiU" w:hAnsi="Calibri"/>
            <w:noProof/>
            <w:sz w:val="22"/>
            <w:szCs w:val="22"/>
            <w:lang w:eastAsia="en-US"/>
          </w:rPr>
          <w:tab/>
        </w:r>
        <w:r w:rsidRPr="003B1B9C">
          <w:rPr>
            <w:rStyle w:val="Hyperlink"/>
            <w:noProof/>
          </w:rPr>
          <w:t>Incorporating 3rd party SQLEKMs</w:t>
        </w:r>
        <w:r>
          <w:rPr>
            <w:noProof/>
            <w:webHidden/>
          </w:rPr>
          <w:tab/>
        </w:r>
        <w:r w:rsidR="008048B5">
          <w:rPr>
            <w:noProof/>
            <w:webHidden/>
          </w:rPr>
          <w:fldChar w:fldCharType="begin"/>
        </w:r>
        <w:r>
          <w:rPr>
            <w:noProof/>
            <w:webHidden/>
          </w:rPr>
          <w:instrText xml:space="preserve"> PAGEREF _Toc155173632 \h </w:instrText>
        </w:r>
        <w:r w:rsidR="008048B5">
          <w:rPr>
            <w:noProof/>
            <w:webHidden/>
          </w:rPr>
        </w:r>
        <w:r w:rsidR="008048B5">
          <w:rPr>
            <w:noProof/>
            <w:webHidden/>
          </w:rPr>
          <w:fldChar w:fldCharType="separate"/>
        </w:r>
        <w:r>
          <w:rPr>
            <w:noProof/>
            <w:webHidden/>
          </w:rPr>
          <w:t>10</w:t>
        </w:r>
        <w:r w:rsidR="008048B5">
          <w:rPr>
            <w:noProof/>
            <w:webHidden/>
          </w:rPr>
          <w:fldChar w:fldCharType="end"/>
        </w:r>
      </w:hyperlink>
    </w:p>
    <w:p w14:paraId="28AB2B64"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33" w:history="1">
        <w:r w:rsidRPr="003B1B9C">
          <w:rPr>
            <w:rStyle w:val="Hyperlink"/>
            <w:noProof/>
          </w:rPr>
          <w:t>4.2</w:t>
        </w:r>
        <w:r w:rsidRPr="0028180D">
          <w:rPr>
            <w:rFonts w:ascii="Calibri" w:eastAsia="PMingLiU" w:hAnsi="Calibri"/>
            <w:noProof/>
            <w:sz w:val="22"/>
            <w:szCs w:val="22"/>
            <w:lang w:eastAsia="en-US"/>
          </w:rPr>
          <w:tab/>
        </w:r>
        <w:r w:rsidRPr="003B1B9C">
          <w:rPr>
            <w:rStyle w:val="Hyperlink"/>
            <w:noProof/>
          </w:rPr>
          <w:t>Registering 3</w:t>
        </w:r>
        <w:r w:rsidRPr="003B1B9C">
          <w:rPr>
            <w:rStyle w:val="Hyperlink"/>
            <w:noProof/>
            <w:vertAlign w:val="superscript"/>
          </w:rPr>
          <w:t>rd</w:t>
        </w:r>
        <w:r w:rsidRPr="003B1B9C">
          <w:rPr>
            <w:rStyle w:val="Hyperlink"/>
            <w:noProof/>
          </w:rPr>
          <w:t xml:space="preserve"> party EKM with SQL Server</w:t>
        </w:r>
        <w:r>
          <w:rPr>
            <w:noProof/>
            <w:webHidden/>
          </w:rPr>
          <w:tab/>
        </w:r>
        <w:r w:rsidR="008048B5">
          <w:rPr>
            <w:noProof/>
            <w:webHidden/>
          </w:rPr>
          <w:fldChar w:fldCharType="begin"/>
        </w:r>
        <w:r>
          <w:rPr>
            <w:noProof/>
            <w:webHidden/>
          </w:rPr>
          <w:instrText xml:space="preserve"> PAGEREF _Toc155173633 \h </w:instrText>
        </w:r>
        <w:r w:rsidR="008048B5">
          <w:rPr>
            <w:noProof/>
            <w:webHidden/>
          </w:rPr>
        </w:r>
        <w:r w:rsidR="008048B5">
          <w:rPr>
            <w:noProof/>
            <w:webHidden/>
          </w:rPr>
          <w:fldChar w:fldCharType="separate"/>
        </w:r>
        <w:r>
          <w:rPr>
            <w:noProof/>
            <w:webHidden/>
          </w:rPr>
          <w:t>10</w:t>
        </w:r>
        <w:r w:rsidR="008048B5">
          <w:rPr>
            <w:noProof/>
            <w:webHidden/>
          </w:rPr>
          <w:fldChar w:fldCharType="end"/>
        </w:r>
      </w:hyperlink>
    </w:p>
    <w:p w14:paraId="28AB2B65"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34" w:history="1">
        <w:r w:rsidRPr="003B1B9C">
          <w:rPr>
            <w:rStyle w:val="Hyperlink"/>
            <w:noProof/>
          </w:rPr>
          <w:t>4.2.1</w:t>
        </w:r>
        <w:r w:rsidRPr="0028180D">
          <w:rPr>
            <w:rFonts w:ascii="Calibri" w:eastAsia="PMingLiU" w:hAnsi="Calibri"/>
            <w:noProof/>
            <w:sz w:val="22"/>
            <w:szCs w:val="22"/>
            <w:lang w:eastAsia="en-US"/>
          </w:rPr>
          <w:tab/>
        </w:r>
        <w:r w:rsidRPr="003B1B9C">
          <w:rPr>
            <w:rStyle w:val="Hyperlink"/>
            <w:noProof/>
          </w:rPr>
          <w:t>CREATE CRYPTOGRAPHIC PROVIDER</w:t>
        </w:r>
        <w:r>
          <w:rPr>
            <w:noProof/>
            <w:webHidden/>
          </w:rPr>
          <w:tab/>
        </w:r>
        <w:r w:rsidR="008048B5">
          <w:rPr>
            <w:noProof/>
            <w:webHidden/>
          </w:rPr>
          <w:fldChar w:fldCharType="begin"/>
        </w:r>
        <w:r>
          <w:rPr>
            <w:noProof/>
            <w:webHidden/>
          </w:rPr>
          <w:instrText xml:space="preserve"> PAGEREF _Toc155173634 \h </w:instrText>
        </w:r>
        <w:r w:rsidR="008048B5">
          <w:rPr>
            <w:noProof/>
            <w:webHidden/>
          </w:rPr>
        </w:r>
        <w:r w:rsidR="008048B5">
          <w:rPr>
            <w:noProof/>
            <w:webHidden/>
          </w:rPr>
          <w:fldChar w:fldCharType="separate"/>
        </w:r>
        <w:r>
          <w:rPr>
            <w:noProof/>
            <w:webHidden/>
          </w:rPr>
          <w:t>10</w:t>
        </w:r>
        <w:r w:rsidR="008048B5">
          <w:rPr>
            <w:noProof/>
            <w:webHidden/>
          </w:rPr>
          <w:fldChar w:fldCharType="end"/>
        </w:r>
      </w:hyperlink>
    </w:p>
    <w:p w14:paraId="28AB2B66"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35" w:history="1">
        <w:r w:rsidRPr="003B1B9C">
          <w:rPr>
            <w:rStyle w:val="Hyperlink"/>
            <w:noProof/>
          </w:rPr>
          <w:t>4.2.2</w:t>
        </w:r>
        <w:r w:rsidRPr="0028180D">
          <w:rPr>
            <w:rFonts w:ascii="Calibri" w:eastAsia="PMingLiU" w:hAnsi="Calibri"/>
            <w:noProof/>
            <w:sz w:val="22"/>
            <w:szCs w:val="22"/>
            <w:lang w:eastAsia="en-US"/>
          </w:rPr>
          <w:tab/>
        </w:r>
        <w:r w:rsidRPr="003B1B9C">
          <w:rPr>
            <w:rStyle w:val="Hyperlink"/>
            <w:noProof/>
          </w:rPr>
          <w:t>ALTER CRYPTOGRAPHIC PROVIDER</w:t>
        </w:r>
        <w:r>
          <w:rPr>
            <w:noProof/>
            <w:webHidden/>
          </w:rPr>
          <w:tab/>
        </w:r>
        <w:r w:rsidR="008048B5">
          <w:rPr>
            <w:noProof/>
            <w:webHidden/>
          </w:rPr>
          <w:fldChar w:fldCharType="begin"/>
        </w:r>
        <w:r>
          <w:rPr>
            <w:noProof/>
            <w:webHidden/>
          </w:rPr>
          <w:instrText xml:space="preserve"> PAGEREF _Toc155173635 \h </w:instrText>
        </w:r>
        <w:r w:rsidR="008048B5">
          <w:rPr>
            <w:noProof/>
            <w:webHidden/>
          </w:rPr>
        </w:r>
        <w:r w:rsidR="008048B5">
          <w:rPr>
            <w:noProof/>
            <w:webHidden/>
          </w:rPr>
          <w:fldChar w:fldCharType="separate"/>
        </w:r>
        <w:r>
          <w:rPr>
            <w:noProof/>
            <w:webHidden/>
          </w:rPr>
          <w:t>12</w:t>
        </w:r>
        <w:r w:rsidR="008048B5">
          <w:rPr>
            <w:noProof/>
            <w:webHidden/>
          </w:rPr>
          <w:fldChar w:fldCharType="end"/>
        </w:r>
      </w:hyperlink>
    </w:p>
    <w:p w14:paraId="28AB2B67"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36" w:history="1">
        <w:r w:rsidRPr="003B1B9C">
          <w:rPr>
            <w:rStyle w:val="Hyperlink"/>
            <w:noProof/>
          </w:rPr>
          <w:t>4.2.3</w:t>
        </w:r>
        <w:r w:rsidRPr="0028180D">
          <w:rPr>
            <w:rFonts w:ascii="Calibri" w:eastAsia="PMingLiU" w:hAnsi="Calibri"/>
            <w:noProof/>
            <w:sz w:val="22"/>
            <w:szCs w:val="22"/>
            <w:lang w:eastAsia="en-US"/>
          </w:rPr>
          <w:tab/>
        </w:r>
        <w:r w:rsidRPr="003B1B9C">
          <w:rPr>
            <w:rStyle w:val="Hyperlink"/>
            <w:noProof/>
          </w:rPr>
          <w:t>DROP CRYPTOGRAPHIC PROVIDER</w:t>
        </w:r>
        <w:r>
          <w:rPr>
            <w:noProof/>
            <w:webHidden/>
          </w:rPr>
          <w:tab/>
        </w:r>
        <w:r w:rsidR="008048B5">
          <w:rPr>
            <w:noProof/>
            <w:webHidden/>
          </w:rPr>
          <w:fldChar w:fldCharType="begin"/>
        </w:r>
        <w:r>
          <w:rPr>
            <w:noProof/>
            <w:webHidden/>
          </w:rPr>
          <w:instrText xml:space="preserve"> PAGEREF _Toc155173636 \h </w:instrText>
        </w:r>
        <w:r w:rsidR="008048B5">
          <w:rPr>
            <w:noProof/>
            <w:webHidden/>
          </w:rPr>
        </w:r>
        <w:r w:rsidR="008048B5">
          <w:rPr>
            <w:noProof/>
            <w:webHidden/>
          </w:rPr>
          <w:fldChar w:fldCharType="separate"/>
        </w:r>
        <w:r>
          <w:rPr>
            <w:noProof/>
            <w:webHidden/>
          </w:rPr>
          <w:t>12</w:t>
        </w:r>
        <w:r w:rsidR="008048B5">
          <w:rPr>
            <w:noProof/>
            <w:webHidden/>
          </w:rPr>
          <w:fldChar w:fldCharType="end"/>
        </w:r>
      </w:hyperlink>
    </w:p>
    <w:p w14:paraId="28AB2B68"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37" w:history="1">
        <w:r w:rsidRPr="003B1B9C">
          <w:rPr>
            <w:rStyle w:val="Hyperlink"/>
            <w:noProof/>
          </w:rPr>
          <w:t>4.2.4</w:t>
        </w:r>
        <w:r w:rsidRPr="0028180D">
          <w:rPr>
            <w:rFonts w:ascii="Calibri" w:eastAsia="PMingLiU" w:hAnsi="Calibri"/>
            <w:noProof/>
            <w:sz w:val="22"/>
            <w:szCs w:val="22"/>
            <w:lang w:eastAsia="en-US"/>
          </w:rPr>
          <w:tab/>
        </w:r>
        <w:r w:rsidRPr="003B1B9C">
          <w:rPr>
            <w:rStyle w:val="Hyperlink"/>
            <w:noProof/>
          </w:rPr>
          <w:t>Examples for CRYPTOGRAPHIC PROVIDER usage</w:t>
        </w:r>
        <w:r>
          <w:rPr>
            <w:noProof/>
            <w:webHidden/>
          </w:rPr>
          <w:tab/>
        </w:r>
        <w:r w:rsidR="008048B5">
          <w:rPr>
            <w:noProof/>
            <w:webHidden/>
          </w:rPr>
          <w:fldChar w:fldCharType="begin"/>
        </w:r>
        <w:r>
          <w:rPr>
            <w:noProof/>
            <w:webHidden/>
          </w:rPr>
          <w:instrText xml:space="preserve"> PAGEREF _Toc155173637 \h </w:instrText>
        </w:r>
        <w:r w:rsidR="008048B5">
          <w:rPr>
            <w:noProof/>
            <w:webHidden/>
          </w:rPr>
        </w:r>
        <w:r w:rsidR="008048B5">
          <w:rPr>
            <w:noProof/>
            <w:webHidden/>
          </w:rPr>
          <w:fldChar w:fldCharType="separate"/>
        </w:r>
        <w:r>
          <w:rPr>
            <w:noProof/>
            <w:webHidden/>
          </w:rPr>
          <w:t>13</w:t>
        </w:r>
        <w:r w:rsidR="008048B5">
          <w:rPr>
            <w:noProof/>
            <w:webHidden/>
          </w:rPr>
          <w:fldChar w:fldCharType="end"/>
        </w:r>
      </w:hyperlink>
    </w:p>
    <w:p w14:paraId="28AB2B69"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38" w:history="1">
        <w:r w:rsidRPr="003B1B9C">
          <w:rPr>
            <w:rStyle w:val="Hyperlink"/>
            <w:noProof/>
          </w:rPr>
          <w:t>4.2.5</w:t>
        </w:r>
        <w:r w:rsidRPr="0028180D">
          <w:rPr>
            <w:rFonts w:ascii="Calibri" w:eastAsia="PMingLiU" w:hAnsi="Calibri"/>
            <w:noProof/>
            <w:sz w:val="22"/>
            <w:szCs w:val="22"/>
            <w:lang w:eastAsia="en-US"/>
          </w:rPr>
          <w:tab/>
        </w:r>
        <w:r w:rsidRPr="003B1B9C">
          <w:rPr>
            <w:rStyle w:val="Hyperlink"/>
            <w:noProof/>
          </w:rPr>
          <w:t>Sys.dm_provider_properties view</w:t>
        </w:r>
        <w:r>
          <w:rPr>
            <w:noProof/>
            <w:webHidden/>
          </w:rPr>
          <w:tab/>
        </w:r>
        <w:r w:rsidR="008048B5">
          <w:rPr>
            <w:noProof/>
            <w:webHidden/>
          </w:rPr>
          <w:fldChar w:fldCharType="begin"/>
        </w:r>
        <w:r>
          <w:rPr>
            <w:noProof/>
            <w:webHidden/>
          </w:rPr>
          <w:instrText xml:space="preserve"> PAGEREF _Toc155173638 \h </w:instrText>
        </w:r>
        <w:r w:rsidR="008048B5">
          <w:rPr>
            <w:noProof/>
            <w:webHidden/>
          </w:rPr>
        </w:r>
        <w:r w:rsidR="008048B5">
          <w:rPr>
            <w:noProof/>
            <w:webHidden/>
          </w:rPr>
          <w:fldChar w:fldCharType="separate"/>
        </w:r>
        <w:r>
          <w:rPr>
            <w:noProof/>
            <w:webHidden/>
          </w:rPr>
          <w:t>14</w:t>
        </w:r>
        <w:r w:rsidR="008048B5">
          <w:rPr>
            <w:noProof/>
            <w:webHidden/>
          </w:rPr>
          <w:fldChar w:fldCharType="end"/>
        </w:r>
      </w:hyperlink>
    </w:p>
    <w:p w14:paraId="28AB2B6A"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39" w:history="1">
        <w:r w:rsidRPr="003B1B9C">
          <w:rPr>
            <w:rStyle w:val="Hyperlink"/>
            <w:noProof/>
          </w:rPr>
          <w:t>4.2.6</w:t>
        </w:r>
        <w:r w:rsidRPr="0028180D">
          <w:rPr>
            <w:rFonts w:ascii="Calibri" w:eastAsia="PMingLiU" w:hAnsi="Calibri"/>
            <w:noProof/>
            <w:sz w:val="22"/>
            <w:szCs w:val="22"/>
            <w:lang w:eastAsia="en-US"/>
          </w:rPr>
          <w:tab/>
        </w:r>
        <w:r w:rsidRPr="003B1B9C">
          <w:rPr>
            <w:rStyle w:val="Hyperlink"/>
            <w:noProof/>
          </w:rPr>
          <w:t>Sys.fn_provider_algorithms(provider_id) view</w:t>
        </w:r>
        <w:r>
          <w:rPr>
            <w:noProof/>
            <w:webHidden/>
          </w:rPr>
          <w:tab/>
        </w:r>
        <w:r w:rsidR="008048B5">
          <w:rPr>
            <w:noProof/>
            <w:webHidden/>
          </w:rPr>
          <w:fldChar w:fldCharType="begin"/>
        </w:r>
        <w:r>
          <w:rPr>
            <w:noProof/>
            <w:webHidden/>
          </w:rPr>
          <w:instrText xml:space="preserve"> PAGEREF _Toc155173639 \h </w:instrText>
        </w:r>
        <w:r w:rsidR="008048B5">
          <w:rPr>
            <w:noProof/>
            <w:webHidden/>
          </w:rPr>
        </w:r>
        <w:r w:rsidR="008048B5">
          <w:rPr>
            <w:noProof/>
            <w:webHidden/>
          </w:rPr>
          <w:fldChar w:fldCharType="separate"/>
        </w:r>
        <w:r>
          <w:rPr>
            <w:noProof/>
            <w:webHidden/>
          </w:rPr>
          <w:t>14</w:t>
        </w:r>
        <w:r w:rsidR="008048B5">
          <w:rPr>
            <w:noProof/>
            <w:webHidden/>
          </w:rPr>
          <w:fldChar w:fldCharType="end"/>
        </w:r>
      </w:hyperlink>
    </w:p>
    <w:p w14:paraId="28AB2B6B"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40" w:history="1">
        <w:r w:rsidRPr="003B1B9C">
          <w:rPr>
            <w:rStyle w:val="Hyperlink"/>
            <w:noProof/>
          </w:rPr>
          <w:t>4.2.7</w:t>
        </w:r>
        <w:r w:rsidRPr="0028180D">
          <w:rPr>
            <w:rFonts w:ascii="Calibri" w:eastAsia="PMingLiU" w:hAnsi="Calibri"/>
            <w:noProof/>
            <w:sz w:val="22"/>
            <w:szCs w:val="22"/>
            <w:lang w:eastAsia="en-US"/>
          </w:rPr>
          <w:tab/>
        </w:r>
        <w:r w:rsidRPr="003B1B9C">
          <w:rPr>
            <w:rStyle w:val="Hyperlink"/>
            <w:noProof/>
          </w:rPr>
          <w:t>Sys.fn_provider_keys(provider_id) view</w:t>
        </w:r>
        <w:r>
          <w:rPr>
            <w:noProof/>
            <w:webHidden/>
          </w:rPr>
          <w:tab/>
        </w:r>
        <w:r w:rsidR="008048B5">
          <w:rPr>
            <w:noProof/>
            <w:webHidden/>
          </w:rPr>
          <w:fldChar w:fldCharType="begin"/>
        </w:r>
        <w:r>
          <w:rPr>
            <w:noProof/>
            <w:webHidden/>
          </w:rPr>
          <w:instrText xml:space="preserve"> PAGEREF _Toc155173640 \h </w:instrText>
        </w:r>
        <w:r w:rsidR="008048B5">
          <w:rPr>
            <w:noProof/>
            <w:webHidden/>
          </w:rPr>
        </w:r>
        <w:r w:rsidR="008048B5">
          <w:rPr>
            <w:noProof/>
            <w:webHidden/>
          </w:rPr>
          <w:fldChar w:fldCharType="separate"/>
        </w:r>
        <w:r>
          <w:rPr>
            <w:noProof/>
            <w:webHidden/>
          </w:rPr>
          <w:t>15</w:t>
        </w:r>
        <w:r w:rsidR="008048B5">
          <w:rPr>
            <w:noProof/>
            <w:webHidden/>
          </w:rPr>
          <w:fldChar w:fldCharType="end"/>
        </w:r>
      </w:hyperlink>
    </w:p>
    <w:p w14:paraId="28AB2B6C"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41" w:history="1">
        <w:r w:rsidRPr="003B1B9C">
          <w:rPr>
            <w:rStyle w:val="Hyperlink"/>
            <w:noProof/>
          </w:rPr>
          <w:t>4.3</w:t>
        </w:r>
        <w:r w:rsidRPr="0028180D">
          <w:rPr>
            <w:rFonts w:ascii="Calibri" w:eastAsia="PMingLiU" w:hAnsi="Calibri"/>
            <w:noProof/>
            <w:sz w:val="22"/>
            <w:szCs w:val="22"/>
            <w:lang w:eastAsia="en-US"/>
          </w:rPr>
          <w:tab/>
        </w:r>
        <w:r w:rsidRPr="003B1B9C">
          <w:rPr>
            <w:rStyle w:val="Hyperlink"/>
            <w:noProof/>
          </w:rPr>
          <w:t>Authentication with EKM device</w:t>
        </w:r>
        <w:r>
          <w:rPr>
            <w:noProof/>
            <w:webHidden/>
          </w:rPr>
          <w:tab/>
        </w:r>
        <w:r w:rsidR="008048B5">
          <w:rPr>
            <w:noProof/>
            <w:webHidden/>
          </w:rPr>
          <w:fldChar w:fldCharType="begin"/>
        </w:r>
        <w:r>
          <w:rPr>
            <w:noProof/>
            <w:webHidden/>
          </w:rPr>
          <w:instrText xml:space="preserve"> PAGEREF _Toc155173641 \h </w:instrText>
        </w:r>
        <w:r w:rsidR="008048B5">
          <w:rPr>
            <w:noProof/>
            <w:webHidden/>
          </w:rPr>
        </w:r>
        <w:r w:rsidR="008048B5">
          <w:rPr>
            <w:noProof/>
            <w:webHidden/>
          </w:rPr>
          <w:fldChar w:fldCharType="separate"/>
        </w:r>
        <w:r>
          <w:rPr>
            <w:noProof/>
            <w:webHidden/>
          </w:rPr>
          <w:t>15</w:t>
        </w:r>
        <w:r w:rsidR="008048B5">
          <w:rPr>
            <w:noProof/>
            <w:webHidden/>
          </w:rPr>
          <w:fldChar w:fldCharType="end"/>
        </w:r>
      </w:hyperlink>
    </w:p>
    <w:p w14:paraId="28AB2B6D"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42" w:history="1">
        <w:r w:rsidRPr="003B1B9C">
          <w:rPr>
            <w:rStyle w:val="Hyperlink"/>
            <w:noProof/>
          </w:rPr>
          <w:t>4.3.1</w:t>
        </w:r>
        <w:r w:rsidRPr="0028180D">
          <w:rPr>
            <w:rFonts w:ascii="Calibri" w:eastAsia="PMingLiU" w:hAnsi="Calibri"/>
            <w:noProof/>
            <w:sz w:val="22"/>
            <w:szCs w:val="22"/>
            <w:lang w:eastAsia="en-US"/>
          </w:rPr>
          <w:tab/>
        </w:r>
        <w:r w:rsidRPr="003B1B9C">
          <w:rPr>
            <w:rStyle w:val="Hyperlink"/>
            <w:noProof/>
          </w:rPr>
          <w:t>Windows Authentication</w:t>
        </w:r>
        <w:r>
          <w:rPr>
            <w:noProof/>
            <w:webHidden/>
          </w:rPr>
          <w:tab/>
        </w:r>
        <w:r w:rsidR="008048B5">
          <w:rPr>
            <w:noProof/>
            <w:webHidden/>
          </w:rPr>
          <w:fldChar w:fldCharType="begin"/>
        </w:r>
        <w:r>
          <w:rPr>
            <w:noProof/>
            <w:webHidden/>
          </w:rPr>
          <w:instrText xml:space="preserve"> PAGEREF _Toc155173642 \h </w:instrText>
        </w:r>
        <w:r w:rsidR="008048B5">
          <w:rPr>
            <w:noProof/>
            <w:webHidden/>
          </w:rPr>
        </w:r>
        <w:r w:rsidR="008048B5">
          <w:rPr>
            <w:noProof/>
            <w:webHidden/>
          </w:rPr>
          <w:fldChar w:fldCharType="separate"/>
        </w:r>
        <w:r>
          <w:rPr>
            <w:noProof/>
            <w:webHidden/>
          </w:rPr>
          <w:t>15</w:t>
        </w:r>
        <w:r w:rsidR="008048B5">
          <w:rPr>
            <w:noProof/>
            <w:webHidden/>
          </w:rPr>
          <w:fldChar w:fldCharType="end"/>
        </w:r>
      </w:hyperlink>
    </w:p>
    <w:p w14:paraId="28AB2B6E"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43" w:history="1">
        <w:r w:rsidRPr="003B1B9C">
          <w:rPr>
            <w:rStyle w:val="Hyperlink"/>
            <w:noProof/>
          </w:rPr>
          <w:t>4.3.2</w:t>
        </w:r>
        <w:r w:rsidRPr="0028180D">
          <w:rPr>
            <w:rFonts w:ascii="Calibri" w:eastAsia="PMingLiU" w:hAnsi="Calibri"/>
            <w:noProof/>
            <w:sz w:val="22"/>
            <w:szCs w:val="22"/>
            <w:lang w:eastAsia="en-US"/>
          </w:rPr>
          <w:tab/>
        </w:r>
        <w:r w:rsidRPr="003B1B9C">
          <w:rPr>
            <w:rStyle w:val="Hyperlink"/>
            <w:noProof/>
          </w:rPr>
          <w:t>EKM device-specific Basic authentication using username/password</w:t>
        </w:r>
        <w:r>
          <w:rPr>
            <w:noProof/>
            <w:webHidden/>
          </w:rPr>
          <w:tab/>
        </w:r>
        <w:r w:rsidR="008048B5">
          <w:rPr>
            <w:noProof/>
            <w:webHidden/>
          </w:rPr>
          <w:fldChar w:fldCharType="begin"/>
        </w:r>
        <w:r>
          <w:rPr>
            <w:noProof/>
            <w:webHidden/>
          </w:rPr>
          <w:instrText xml:space="preserve"> PAGEREF _Toc155173643 \h </w:instrText>
        </w:r>
        <w:r w:rsidR="008048B5">
          <w:rPr>
            <w:noProof/>
            <w:webHidden/>
          </w:rPr>
        </w:r>
        <w:r w:rsidR="008048B5">
          <w:rPr>
            <w:noProof/>
            <w:webHidden/>
          </w:rPr>
          <w:fldChar w:fldCharType="separate"/>
        </w:r>
        <w:r>
          <w:rPr>
            <w:noProof/>
            <w:webHidden/>
          </w:rPr>
          <w:t>16</w:t>
        </w:r>
        <w:r w:rsidR="008048B5">
          <w:rPr>
            <w:noProof/>
            <w:webHidden/>
          </w:rPr>
          <w:fldChar w:fldCharType="end"/>
        </w:r>
      </w:hyperlink>
    </w:p>
    <w:p w14:paraId="28AB2B6F"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44" w:history="1">
        <w:r w:rsidRPr="003B1B9C">
          <w:rPr>
            <w:rStyle w:val="Hyperlink"/>
            <w:noProof/>
          </w:rPr>
          <w:t>4.3.3</w:t>
        </w:r>
        <w:r w:rsidRPr="0028180D">
          <w:rPr>
            <w:rFonts w:ascii="Calibri" w:eastAsia="PMingLiU" w:hAnsi="Calibri"/>
            <w:noProof/>
            <w:sz w:val="22"/>
            <w:szCs w:val="22"/>
            <w:lang w:eastAsia="en-US"/>
          </w:rPr>
          <w:tab/>
        </w:r>
        <w:r w:rsidRPr="003B1B9C">
          <w:rPr>
            <w:rStyle w:val="Hyperlink"/>
            <w:noProof/>
          </w:rPr>
          <w:t>Other types EKM device-specific authentication</w:t>
        </w:r>
        <w:r>
          <w:rPr>
            <w:noProof/>
            <w:webHidden/>
          </w:rPr>
          <w:tab/>
        </w:r>
        <w:r w:rsidR="008048B5">
          <w:rPr>
            <w:noProof/>
            <w:webHidden/>
          </w:rPr>
          <w:fldChar w:fldCharType="begin"/>
        </w:r>
        <w:r>
          <w:rPr>
            <w:noProof/>
            <w:webHidden/>
          </w:rPr>
          <w:instrText xml:space="preserve"> PAGEREF _Toc155173644 \h </w:instrText>
        </w:r>
        <w:r w:rsidR="008048B5">
          <w:rPr>
            <w:noProof/>
            <w:webHidden/>
          </w:rPr>
        </w:r>
        <w:r w:rsidR="008048B5">
          <w:rPr>
            <w:noProof/>
            <w:webHidden/>
          </w:rPr>
          <w:fldChar w:fldCharType="separate"/>
        </w:r>
        <w:r>
          <w:rPr>
            <w:noProof/>
            <w:webHidden/>
          </w:rPr>
          <w:t>18</w:t>
        </w:r>
        <w:r w:rsidR="008048B5">
          <w:rPr>
            <w:noProof/>
            <w:webHidden/>
          </w:rPr>
          <w:fldChar w:fldCharType="end"/>
        </w:r>
      </w:hyperlink>
    </w:p>
    <w:p w14:paraId="28AB2B70"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45" w:history="1">
        <w:r w:rsidRPr="003B1B9C">
          <w:rPr>
            <w:rStyle w:val="Hyperlink"/>
            <w:noProof/>
          </w:rPr>
          <w:t>4.4</w:t>
        </w:r>
        <w:r w:rsidRPr="0028180D">
          <w:rPr>
            <w:rFonts w:ascii="Calibri" w:eastAsia="PMingLiU" w:hAnsi="Calibri"/>
            <w:noProof/>
            <w:sz w:val="22"/>
            <w:szCs w:val="22"/>
            <w:lang w:eastAsia="en-US"/>
          </w:rPr>
          <w:tab/>
        </w:r>
        <w:r w:rsidRPr="003B1B9C">
          <w:rPr>
            <w:rStyle w:val="Hyperlink"/>
            <w:noProof/>
          </w:rPr>
          <w:t>Key management</w:t>
        </w:r>
        <w:r>
          <w:rPr>
            <w:noProof/>
            <w:webHidden/>
          </w:rPr>
          <w:tab/>
        </w:r>
        <w:r w:rsidR="008048B5">
          <w:rPr>
            <w:noProof/>
            <w:webHidden/>
          </w:rPr>
          <w:fldChar w:fldCharType="begin"/>
        </w:r>
        <w:r>
          <w:rPr>
            <w:noProof/>
            <w:webHidden/>
          </w:rPr>
          <w:instrText xml:space="preserve"> PAGEREF _Toc155173645 \h </w:instrText>
        </w:r>
        <w:r w:rsidR="008048B5">
          <w:rPr>
            <w:noProof/>
            <w:webHidden/>
          </w:rPr>
        </w:r>
        <w:r w:rsidR="008048B5">
          <w:rPr>
            <w:noProof/>
            <w:webHidden/>
          </w:rPr>
          <w:fldChar w:fldCharType="separate"/>
        </w:r>
        <w:r>
          <w:rPr>
            <w:noProof/>
            <w:webHidden/>
          </w:rPr>
          <w:t>18</w:t>
        </w:r>
        <w:r w:rsidR="008048B5">
          <w:rPr>
            <w:noProof/>
            <w:webHidden/>
          </w:rPr>
          <w:fldChar w:fldCharType="end"/>
        </w:r>
      </w:hyperlink>
    </w:p>
    <w:p w14:paraId="28AB2B71"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46" w:history="1">
        <w:r w:rsidRPr="003B1B9C">
          <w:rPr>
            <w:rStyle w:val="Hyperlink"/>
            <w:noProof/>
          </w:rPr>
          <w:t>4.4.1</w:t>
        </w:r>
        <w:r w:rsidRPr="0028180D">
          <w:rPr>
            <w:rFonts w:ascii="Calibri" w:eastAsia="PMingLiU" w:hAnsi="Calibri"/>
            <w:noProof/>
            <w:sz w:val="22"/>
            <w:szCs w:val="22"/>
            <w:lang w:eastAsia="en-US"/>
          </w:rPr>
          <w:tab/>
        </w:r>
        <w:r w:rsidRPr="003B1B9C">
          <w:rPr>
            <w:rStyle w:val="Hyperlink"/>
            <w:noProof/>
          </w:rPr>
          <w:t>Asymmetric Keys</w:t>
        </w:r>
        <w:r>
          <w:rPr>
            <w:noProof/>
            <w:webHidden/>
          </w:rPr>
          <w:tab/>
        </w:r>
        <w:r w:rsidR="008048B5">
          <w:rPr>
            <w:noProof/>
            <w:webHidden/>
          </w:rPr>
          <w:fldChar w:fldCharType="begin"/>
        </w:r>
        <w:r>
          <w:rPr>
            <w:noProof/>
            <w:webHidden/>
          </w:rPr>
          <w:instrText xml:space="preserve"> PAGEREF _Toc155173646 \h </w:instrText>
        </w:r>
        <w:r w:rsidR="008048B5">
          <w:rPr>
            <w:noProof/>
            <w:webHidden/>
          </w:rPr>
        </w:r>
        <w:r w:rsidR="008048B5">
          <w:rPr>
            <w:noProof/>
            <w:webHidden/>
          </w:rPr>
          <w:fldChar w:fldCharType="separate"/>
        </w:r>
        <w:r>
          <w:rPr>
            <w:noProof/>
            <w:webHidden/>
          </w:rPr>
          <w:t>18</w:t>
        </w:r>
        <w:r w:rsidR="008048B5">
          <w:rPr>
            <w:noProof/>
            <w:webHidden/>
          </w:rPr>
          <w:fldChar w:fldCharType="end"/>
        </w:r>
      </w:hyperlink>
    </w:p>
    <w:p w14:paraId="28AB2B72"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47" w:history="1">
        <w:r w:rsidRPr="003B1B9C">
          <w:rPr>
            <w:rStyle w:val="Hyperlink"/>
            <w:noProof/>
          </w:rPr>
          <w:t>4.4.2</w:t>
        </w:r>
        <w:r w:rsidRPr="0028180D">
          <w:rPr>
            <w:rFonts w:ascii="Calibri" w:eastAsia="PMingLiU" w:hAnsi="Calibri"/>
            <w:noProof/>
            <w:sz w:val="22"/>
            <w:szCs w:val="22"/>
            <w:lang w:eastAsia="en-US"/>
          </w:rPr>
          <w:tab/>
        </w:r>
        <w:r w:rsidRPr="003B1B9C">
          <w:rPr>
            <w:rStyle w:val="Hyperlink"/>
            <w:noProof/>
          </w:rPr>
          <w:t>Symmetric Keys</w:t>
        </w:r>
        <w:r>
          <w:rPr>
            <w:noProof/>
            <w:webHidden/>
          </w:rPr>
          <w:tab/>
        </w:r>
        <w:r w:rsidR="008048B5">
          <w:rPr>
            <w:noProof/>
            <w:webHidden/>
          </w:rPr>
          <w:fldChar w:fldCharType="begin"/>
        </w:r>
        <w:r>
          <w:rPr>
            <w:noProof/>
            <w:webHidden/>
          </w:rPr>
          <w:instrText xml:space="preserve"> PAGEREF _Toc155173647 \h </w:instrText>
        </w:r>
        <w:r w:rsidR="008048B5">
          <w:rPr>
            <w:noProof/>
            <w:webHidden/>
          </w:rPr>
        </w:r>
        <w:r w:rsidR="008048B5">
          <w:rPr>
            <w:noProof/>
            <w:webHidden/>
          </w:rPr>
          <w:fldChar w:fldCharType="separate"/>
        </w:r>
        <w:r>
          <w:rPr>
            <w:noProof/>
            <w:webHidden/>
          </w:rPr>
          <w:t>23</w:t>
        </w:r>
        <w:r w:rsidR="008048B5">
          <w:rPr>
            <w:noProof/>
            <w:webHidden/>
          </w:rPr>
          <w:fldChar w:fldCharType="end"/>
        </w:r>
      </w:hyperlink>
    </w:p>
    <w:p w14:paraId="28AB2B73"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48" w:history="1">
        <w:r w:rsidRPr="003B1B9C">
          <w:rPr>
            <w:rStyle w:val="Hyperlink"/>
            <w:noProof/>
          </w:rPr>
          <w:t>4.5</w:t>
        </w:r>
        <w:r w:rsidRPr="0028180D">
          <w:rPr>
            <w:rFonts w:ascii="Calibri" w:eastAsia="PMingLiU" w:hAnsi="Calibri"/>
            <w:noProof/>
            <w:sz w:val="22"/>
            <w:szCs w:val="22"/>
            <w:lang w:eastAsia="en-US"/>
          </w:rPr>
          <w:tab/>
        </w:r>
        <w:r w:rsidRPr="003B1B9C">
          <w:rPr>
            <w:rStyle w:val="Hyperlink"/>
            <w:noProof/>
          </w:rPr>
          <w:t>Encryption and decryption by EKM device</w:t>
        </w:r>
        <w:r>
          <w:rPr>
            <w:noProof/>
            <w:webHidden/>
          </w:rPr>
          <w:tab/>
        </w:r>
        <w:r w:rsidR="008048B5">
          <w:rPr>
            <w:noProof/>
            <w:webHidden/>
          </w:rPr>
          <w:fldChar w:fldCharType="begin"/>
        </w:r>
        <w:r>
          <w:rPr>
            <w:noProof/>
            <w:webHidden/>
          </w:rPr>
          <w:instrText xml:space="preserve"> PAGEREF _Toc155173648 \h </w:instrText>
        </w:r>
        <w:r w:rsidR="008048B5">
          <w:rPr>
            <w:noProof/>
            <w:webHidden/>
          </w:rPr>
        </w:r>
        <w:r w:rsidR="008048B5">
          <w:rPr>
            <w:noProof/>
            <w:webHidden/>
          </w:rPr>
          <w:fldChar w:fldCharType="separate"/>
        </w:r>
        <w:r>
          <w:rPr>
            <w:noProof/>
            <w:webHidden/>
          </w:rPr>
          <w:t>27</w:t>
        </w:r>
        <w:r w:rsidR="008048B5">
          <w:rPr>
            <w:noProof/>
            <w:webHidden/>
          </w:rPr>
          <w:fldChar w:fldCharType="end"/>
        </w:r>
      </w:hyperlink>
    </w:p>
    <w:p w14:paraId="28AB2B74"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49" w:history="1">
        <w:r w:rsidRPr="003B1B9C">
          <w:rPr>
            <w:rStyle w:val="Hyperlink"/>
            <w:noProof/>
          </w:rPr>
          <w:t>4.5.1</w:t>
        </w:r>
        <w:r w:rsidRPr="0028180D">
          <w:rPr>
            <w:rFonts w:ascii="Calibri" w:eastAsia="PMingLiU" w:hAnsi="Calibri"/>
            <w:noProof/>
            <w:sz w:val="22"/>
            <w:szCs w:val="22"/>
            <w:lang w:eastAsia="en-US"/>
          </w:rPr>
          <w:tab/>
        </w:r>
        <w:r w:rsidRPr="003B1B9C">
          <w:rPr>
            <w:rStyle w:val="Hyperlink"/>
            <w:noProof/>
          </w:rPr>
          <w:t>Data encryption by built-ins</w:t>
        </w:r>
        <w:r>
          <w:rPr>
            <w:noProof/>
            <w:webHidden/>
          </w:rPr>
          <w:tab/>
        </w:r>
        <w:r w:rsidR="008048B5">
          <w:rPr>
            <w:noProof/>
            <w:webHidden/>
          </w:rPr>
          <w:fldChar w:fldCharType="begin"/>
        </w:r>
        <w:r>
          <w:rPr>
            <w:noProof/>
            <w:webHidden/>
          </w:rPr>
          <w:instrText xml:space="preserve"> PAGEREF _Toc155173649 \h </w:instrText>
        </w:r>
        <w:r w:rsidR="008048B5">
          <w:rPr>
            <w:noProof/>
            <w:webHidden/>
          </w:rPr>
        </w:r>
        <w:r w:rsidR="008048B5">
          <w:rPr>
            <w:noProof/>
            <w:webHidden/>
          </w:rPr>
          <w:fldChar w:fldCharType="separate"/>
        </w:r>
        <w:r>
          <w:rPr>
            <w:noProof/>
            <w:webHidden/>
          </w:rPr>
          <w:t>27</w:t>
        </w:r>
        <w:r w:rsidR="008048B5">
          <w:rPr>
            <w:noProof/>
            <w:webHidden/>
          </w:rPr>
          <w:fldChar w:fldCharType="end"/>
        </w:r>
      </w:hyperlink>
    </w:p>
    <w:p w14:paraId="28AB2B75"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50" w:history="1">
        <w:r w:rsidRPr="003B1B9C">
          <w:rPr>
            <w:rStyle w:val="Hyperlink"/>
            <w:noProof/>
          </w:rPr>
          <w:t>4.5.2</w:t>
        </w:r>
        <w:r w:rsidRPr="0028180D">
          <w:rPr>
            <w:rFonts w:ascii="Calibri" w:eastAsia="PMingLiU" w:hAnsi="Calibri"/>
            <w:noProof/>
            <w:sz w:val="22"/>
            <w:szCs w:val="22"/>
            <w:lang w:eastAsia="en-US"/>
          </w:rPr>
          <w:tab/>
        </w:r>
        <w:r w:rsidRPr="003B1B9C">
          <w:rPr>
            <w:rStyle w:val="Hyperlink"/>
            <w:noProof/>
          </w:rPr>
          <w:t>Database keys encryption by EKM keys</w:t>
        </w:r>
        <w:r>
          <w:rPr>
            <w:noProof/>
            <w:webHidden/>
          </w:rPr>
          <w:tab/>
        </w:r>
        <w:r w:rsidR="008048B5">
          <w:rPr>
            <w:noProof/>
            <w:webHidden/>
          </w:rPr>
          <w:fldChar w:fldCharType="begin"/>
        </w:r>
        <w:r>
          <w:rPr>
            <w:noProof/>
            <w:webHidden/>
          </w:rPr>
          <w:instrText xml:space="preserve"> PAGEREF _Toc155173650 \h </w:instrText>
        </w:r>
        <w:r w:rsidR="008048B5">
          <w:rPr>
            <w:noProof/>
            <w:webHidden/>
          </w:rPr>
        </w:r>
        <w:r w:rsidR="008048B5">
          <w:rPr>
            <w:noProof/>
            <w:webHidden/>
          </w:rPr>
          <w:fldChar w:fldCharType="separate"/>
        </w:r>
        <w:r>
          <w:rPr>
            <w:noProof/>
            <w:webHidden/>
          </w:rPr>
          <w:t>27</w:t>
        </w:r>
        <w:r w:rsidR="008048B5">
          <w:rPr>
            <w:noProof/>
            <w:webHidden/>
          </w:rPr>
          <w:fldChar w:fldCharType="end"/>
        </w:r>
      </w:hyperlink>
    </w:p>
    <w:p w14:paraId="28AB2B76"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51" w:history="1">
        <w:r w:rsidRPr="003B1B9C">
          <w:rPr>
            <w:rStyle w:val="Hyperlink"/>
            <w:noProof/>
          </w:rPr>
          <w:t>4.6</w:t>
        </w:r>
        <w:r w:rsidRPr="0028180D">
          <w:rPr>
            <w:rFonts w:ascii="Calibri" w:eastAsia="PMingLiU" w:hAnsi="Calibri"/>
            <w:noProof/>
            <w:sz w:val="22"/>
            <w:szCs w:val="22"/>
            <w:lang w:eastAsia="en-US"/>
          </w:rPr>
          <w:tab/>
        </w:r>
        <w:r w:rsidRPr="003B1B9C">
          <w:rPr>
            <w:rStyle w:val="Hyperlink"/>
            <w:noProof/>
          </w:rPr>
          <w:t>Using EKM keys with TDE feature</w:t>
        </w:r>
        <w:r>
          <w:rPr>
            <w:noProof/>
            <w:webHidden/>
          </w:rPr>
          <w:tab/>
        </w:r>
        <w:r w:rsidR="008048B5">
          <w:rPr>
            <w:noProof/>
            <w:webHidden/>
          </w:rPr>
          <w:fldChar w:fldCharType="begin"/>
        </w:r>
        <w:r>
          <w:rPr>
            <w:noProof/>
            <w:webHidden/>
          </w:rPr>
          <w:instrText xml:space="preserve"> PAGEREF _Toc155173651 \h </w:instrText>
        </w:r>
        <w:r w:rsidR="008048B5">
          <w:rPr>
            <w:noProof/>
            <w:webHidden/>
          </w:rPr>
        </w:r>
        <w:r w:rsidR="008048B5">
          <w:rPr>
            <w:noProof/>
            <w:webHidden/>
          </w:rPr>
          <w:fldChar w:fldCharType="separate"/>
        </w:r>
        <w:r>
          <w:rPr>
            <w:noProof/>
            <w:webHidden/>
          </w:rPr>
          <w:t>28</w:t>
        </w:r>
        <w:r w:rsidR="008048B5">
          <w:rPr>
            <w:noProof/>
            <w:webHidden/>
          </w:rPr>
          <w:fldChar w:fldCharType="end"/>
        </w:r>
      </w:hyperlink>
    </w:p>
    <w:p w14:paraId="28AB2B77"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52" w:history="1">
        <w:r w:rsidRPr="003B1B9C">
          <w:rPr>
            <w:rStyle w:val="Hyperlink"/>
            <w:noProof/>
          </w:rPr>
          <w:t>4.7</w:t>
        </w:r>
        <w:r w:rsidRPr="0028180D">
          <w:rPr>
            <w:rFonts w:ascii="Calibri" w:eastAsia="PMingLiU" w:hAnsi="Calibri"/>
            <w:noProof/>
            <w:sz w:val="22"/>
            <w:szCs w:val="22"/>
            <w:lang w:eastAsia="en-US"/>
          </w:rPr>
          <w:tab/>
        </w:r>
        <w:r w:rsidRPr="003B1B9C">
          <w:rPr>
            <w:rStyle w:val="Hyperlink"/>
            <w:noProof/>
          </w:rPr>
          <w:t>User key isolation in EKM scenarios</w:t>
        </w:r>
        <w:r>
          <w:rPr>
            <w:noProof/>
            <w:webHidden/>
          </w:rPr>
          <w:tab/>
        </w:r>
        <w:r w:rsidR="008048B5">
          <w:rPr>
            <w:noProof/>
            <w:webHidden/>
          </w:rPr>
          <w:fldChar w:fldCharType="begin"/>
        </w:r>
        <w:r>
          <w:rPr>
            <w:noProof/>
            <w:webHidden/>
          </w:rPr>
          <w:instrText xml:space="preserve"> PAGEREF _Toc155173652 \h </w:instrText>
        </w:r>
        <w:r w:rsidR="008048B5">
          <w:rPr>
            <w:noProof/>
            <w:webHidden/>
          </w:rPr>
        </w:r>
        <w:r w:rsidR="008048B5">
          <w:rPr>
            <w:noProof/>
            <w:webHidden/>
          </w:rPr>
          <w:fldChar w:fldCharType="separate"/>
        </w:r>
        <w:r>
          <w:rPr>
            <w:noProof/>
            <w:webHidden/>
          </w:rPr>
          <w:t>28</w:t>
        </w:r>
        <w:r w:rsidR="008048B5">
          <w:rPr>
            <w:noProof/>
            <w:webHidden/>
          </w:rPr>
          <w:fldChar w:fldCharType="end"/>
        </w:r>
      </w:hyperlink>
    </w:p>
    <w:p w14:paraId="28AB2B78"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53" w:history="1">
        <w:r w:rsidRPr="003B1B9C">
          <w:rPr>
            <w:rStyle w:val="Hyperlink"/>
            <w:noProof/>
          </w:rPr>
          <w:t>4.7.1</w:t>
        </w:r>
        <w:r w:rsidRPr="0028180D">
          <w:rPr>
            <w:rFonts w:ascii="Calibri" w:eastAsia="PMingLiU" w:hAnsi="Calibri"/>
            <w:noProof/>
            <w:sz w:val="22"/>
            <w:szCs w:val="22"/>
            <w:lang w:eastAsia="en-US"/>
          </w:rPr>
          <w:tab/>
        </w:r>
        <w:r w:rsidRPr="003B1B9C">
          <w:rPr>
            <w:rStyle w:val="Hyperlink"/>
            <w:noProof/>
          </w:rPr>
          <w:t>Isolation between regular SQL Users</w:t>
        </w:r>
        <w:r>
          <w:rPr>
            <w:noProof/>
            <w:webHidden/>
          </w:rPr>
          <w:tab/>
        </w:r>
        <w:r w:rsidR="008048B5">
          <w:rPr>
            <w:noProof/>
            <w:webHidden/>
          </w:rPr>
          <w:fldChar w:fldCharType="begin"/>
        </w:r>
        <w:r>
          <w:rPr>
            <w:noProof/>
            <w:webHidden/>
          </w:rPr>
          <w:instrText xml:space="preserve"> PAGEREF _Toc155173653 \h </w:instrText>
        </w:r>
        <w:r w:rsidR="008048B5">
          <w:rPr>
            <w:noProof/>
            <w:webHidden/>
          </w:rPr>
        </w:r>
        <w:r w:rsidR="008048B5">
          <w:rPr>
            <w:noProof/>
            <w:webHidden/>
          </w:rPr>
          <w:fldChar w:fldCharType="separate"/>
        </w:r>
        <w:r>
          <w:rPr>
            <w:noProof/>
            <w:webHidden/>
          </w:rPr>
          <w:t>28</w:t>
        </w:r>
        <w:r w:rsidR="008048B5">
          <w:rPr>
            <w:noProof/>
            <w:webHidden/>
          </w:rPr>
          <w:fldChar w:fldCharType="end"/>
        </w:r>
      </w:hyperlink>
    </w:p>
    <w:p w14:paraId="28AB2B79"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54" w:history="1">
        <w:r w:rsidRPr="003B1B9C">
          <w:rPr>
            <w:rStyle w:val="Hyperlink"/>
            <w:noProof/>
          </w:rPr>
          <w:t>4.7.2</w:t>
        </w:r>
        <w:r w:rsidRPr="0028180D">
          <w:rPr>
            <w:rFonts w:ascii="Calibri" w:eastAsia="PMingLiU" w:hAnsi="Calibri"/>
            <w:noProof/>
            <w:sz w:val="22"/>
            <w:szCs w:val="22"/>
            <w:lang w:eastAsia="en-US"/>
          </w:rPr>
          <w:tab/>
        </w:r>
        <w:r w:rsidRPr="003B1B9C">
          <w:rPr>
            <w:rStyle w:val="Hyperlink"/>
            <w:noProof/>
          </w:rPr>
          <w:t>EKM key protection from dbo</w:t>
        </w:r>
        <w:r>
          <w:rPr>
            <w:noProof/>
            <w:webHidden/>
          </w:rPr>
          <w:tab/>
        </w:r>
        <w:r w:rsidR="008048B5">
          <w:rPr>
            <w:noProof/>
            <w:webHidden/>
          </w:rPr>
          <w:fldChar w:fldCharType="begin"/>
        </w:r>
        <w:r>
          <w:rPr>
            <w:noProof/>
            <w:webHidden/>
          </w:rPr>
          <w:instrText xml:space="preserve"> PAGEREF _Toc155173654 \h </w:instrText>
        </w:r>
        <w:r w:rsidR="008048B5">
          <w:rPr>
            <w:noProof/>
            <w:webHidden/>
          </w:rPr>
        </w:r>
        <w:r w:rsidR="008048B5">
          <w:rPr>
            <w:noProof/>
            <w:webHidden/>
          </w:rPr>
          <w:fldChar w:fldCharType="separate"/>
        </w:r>
        <w:r>
          <w:rPr>
            <w:noProof/>
            <w:webHidden/>
          </w:rPr>
          <w:t>28</w:t>
        </w:r>
        <w:r w:rsidR="008048B5">
          <w:rPr>
            <w:noProof/>
            <w:webHidden/>
          </w:rPr>
          <w:fldChar w:fldCharType="end"/>
        </w:r>
      </w:hyperlink>
    </w:p>
    <w:p w14:paraId="28AB2B7A"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55" w:history="1">
        <w:r w:rsidRPr="003B1B9C">
          <w:rPr>
            <w:rStyle w:val="Hyperlink"/>
            <w:noProof/>
          </w:rPr>
          <w:t>4.7.3</w:t>
        </w:r>
        <w:r w:rsidRPr="0028180D">
          <w:rPr>
            <w:rFonts w:ascii="Calibri" w:eastAsia="PMingLiU" w:hAnsi="Calibri"/>
            <w:noProof/>
            <w:sz w:val="22"/>
            <w:szCs w:val="22"/>
            <w:lang w:eastAsia="en-US"/>
          </w:rPr>
          <w:tab/>
        </w:r>
        <w:r w:rsidRPr="003B1B9C">
          <w:rPr>
            <w:rStyle w:val="Hyperlink"/>
            <w:noProof/>
          </w:rPr>
          <w:t>EKM key protection from sysadmin</w:t>
        </w:r>
        <w:r>
          <w:rPr>
            <w:noProof/>
            <w:webHidden/>
          </w:rPr>
          <w:tab/>
        </w:r>
        <w:r w:rsidR="008048B5">
          <w:rPr>
            <w:noProof/>
            <w:webHidden/>
          </w:rPr>
          <w:fldChar w:fldCharType="begin"/>
        </w:r>
        <w:r>
          <w:rPr>
            <w:noProof/>
            <w:webHidden/>
          </w:rPr>
          <w:instrText xml:space="preserve"> PAGEREF _Toc155173655 \h </w:instrText>
        </w:r>
        <w:r w:rsidR="008048B5">
          <w:rPr>
            <w:noProof/>
            <w:webHidden/>
          </w:rPr>
        </w:r>
        <w:r w:rsidR="008048B5">
          <w:rPr>
            <w:noProof/>
            <w:webHidden/>
          </w:rPr>
          <w:fldChar w:fldCharType="separate"/>
        </w:r>
        <w:r>
          <w:rPr>
            <w:noProof/>
            <w:webHidden/>
          </w:rPr>
          <w:t>28</w:t>
        </w:r>
        <w:r w:rsidR="008048B5">
          <w:rPr>
            <w:noProof/>
            <w:webHidden/>
          </w:rPr>
          <w:fldChar w:fldCharType="end"/>
        </w:r>
      </w:hyperlink>
    </w:p>
    <w:p w14:paraId="28AB2B7B"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56" w:history="1">
        <w:r w:rsidRPr="003B1B9C">
          <w:rPr>
            <w:rStyle w:val="Hyperlink"/>
            <w:noProof/>
          </w:rPr>
          <w:t>4.7.4</w:t>
        </w:r>
        <w:r w:rsidRPr="0028180D">
          <w:rPr>
            <w:rFonts w:ascii="Calibri" w:eastAsia="PMingLiU" w:hAnsi="Calibri"/>
            <w:noProof/>
            <w:sz w:val="22"/>
            <w:szCs w:val="22"/>
            <w:lang w:eastAsia="en-US"/>
          </w:rPr>
          <w:tab/>
        </w:r>
        <w:r w:rsidRPr="003B1B9C">
          <w:rPr>
            <w:rStyle w:val="Hyperlink"/>
            <w:noProof/>
          </w:rPr>
          <w:t>EKM key protection from NT box admin</w:t>
        </w:r>
        <w:r>
          <w:rPr>
            <w:noProof/>
            <w:webHidden/>
          </w:rPr>
          <w:tab/>
        </w:r>
        <w:r w:rsidR="008048B5">
          <w:rPr>
            <w:noProof/>
            <w:webHidden/>
          </w:rPr>
          <w:fldChar w:fldCharType="begin"/>
        </w:r>
        <w:r>
          <w:rPr>
            <w:noProof/>
            <w:webHidden/>
          </w:rPr>
          <w:instrText xml:space="preserve"> PAGEREF _Toc155173656 \h </w:instrText>
        </w:r>
        <w:r w:rsidR="008048B5">
          <w:rPr>
            <w:noProof/>
            <w:webHidden/>
          </w:rPr>
        </w:r>
        <w:r w:rsidR="008048B5">
          <w:rPr>
            <w:noProof/>
            <w:webHidden/>
          </w:rPr>
          <w:fldChar w:fldCharType="separate"/>
        </w:r>
        <w:r>
          <w:rPr>
            <w:noProof/>
            <w:webHidden/>
          </w:rPr>
          <w:t>28</w:t>
        </w:r>
        <w:r w:rsidR="008048B5">
          <w:rPr>
            <w:noProof/>
            <w:webHidden/>
          </w:rPr>
          <w:fldChar w:fldCharType="end"/>
        </w:r>
      </w:hyperlink>
    </w:p>
    <w:p w14:paraId="28AB2B7C"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57" w:history="1">
        <w:r w:rsidRPr="003B1B9C">
          <w:rPr>
            <w:rStyle w:val="Hyperlink"/>
            <w:noProof/>
          </w:rPr>
          <w:t>4.8</w:t>
        </w:r>
        <w:r w:rsidRPr="0028180D">
          <w:rPr>
            <w:rFonts w:ascii="Calibri" w:eastAsia="PMingLiU" w:hAnsi="Calibri"/>
            <w:noProof/>
            <w:sz w:val="22"/>
            <w:szCs w:val="22"/>
            <w:lang w:eastAsia="en-US"/>
          </w:rPr>
          <w:tab/>
        </w:r>
        <w:r w:rsidRPr="003B1B9C">
          <w:rPr>
            <w:rStyle w:val="Hyperlink"/>
            <w:noProof/>
          </w:rPr>
          <w:t>Support by SMO and Tools</w:t>
        </w:r>
        <w:r>
          <w:rPr>
            <w:noProof/>
            <w:webHidden/>
          </w:rPr>
          <w:tab/>
        </w:r>
        <w:r w:rsidR="008048B5">
          <w:rPr>
            <w:noProof/>
            <w:webHidden/>
          </w:rPr>
          <w:fldChar w:fldCharType="begin"/>
        </w:r>
        <w:r>
          <w:rPr>
            <w:noProof/>
            <w:webHidden/>
          </w:rPr>
          <w:instrText xml:space="preserve"> PAGEREF _Toc155173657 \h </w:instrText>
        </w:r>
        <w:r w:rsidR="008048B5">
          <w:rPr>
            <w:noProof/>
            <w:webHidden/>
          </w:rPr>
        </w:r>
        <w:r w:rsidR="008048B5">
          <w:rPr>
            <w:noProof/>
            <w:webHidden/>
          </w:rPr>
          <w:fldChar w:fldCharType="separate"/>
        </w:r>
        <w:r>
          <w:rPr>
            <w:noProof/>
            <w:webHidden/>
          </w:rPr>
          <w:t>29</w:t>
        </w:r>
        <w:r w:rsidR="008048B5">
          <w:rPr>
            <w:noProof/>
            <w:webHidden/>
          </w:rPr>
          <w:fldChar w:fldCharType="end"/>
        </w:r>
      </w:hyperlink>
    </w:p>
    <w:p w14:paraId="28AB2B7D"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58" w:history="1">
        <w:r w:rsidRPr="003B1B9C">
          <w:rPr>
            <w:rStyle w:val="Hyperlink"/>
            <w:noProof/>
          </w:rPr>
          <w:t>4.9</w:t>
        </w:r>
        <w:r w:rsidRPr="0028180D">
          <w:rPr>
            <w:rFonts w:ascii="Calibri" w:eastAsia="PMingLiU" w:hAnsi="Calibri"/>
            <w:noProof/>
            <w:sz w:val="22"/>
            <w:szCs w:val="22"/>
            <w:lang w:eastAsia="en-US"/>
          </w:rPr>
          <w:tab/>
        </w:r>
        <w:r w:rsidRPr="003B1B9C">
          <w:rPr>
            <w:rStyle w:val="Hyperlink"/>
            <w:noProof/>
          </w:rPr>
          <w:t>SQLCrypto API</w:t>
        </w:r>
        <w:r>
          <w:rPr>
            <w:noProof/>
            <w:webHidden/>
          </w:rPr>
          <w:tab/>
        </w:r>
        <w:r w:rsidR="008048B5">
          <w:rPr>
            <w:noProof/>
            <w:webHidden/>
          </w:rPr>
          <w:fldChar w:fldCharType="begin"/>
        </w:r>
        <w:r>
          <w:rPr>
            <w:noProof/>
            <w:webHidden/>
          </w:rPr>
          <w:instrText xml:space="preserve"> PAGEREF _Toc155173658 \h </w:instrText>
        </w:r>
        <w:r w:rsidR="008048B5">
          <w:rPr>
            <w:noProof/>
            <w:webHidden/>
          </w:rPr>
        </w:r>
        <w:r w:rsidR="008048B5">
          <w:rPr>
            <w:noProof/>
            <w:webHidden/>
          </w:rPr>
          <w:fldChar w:fldCharType="separate"/>
        </w:r>
        <w:r>
          <w:rPr>
            <w:noProof/>
            <w:webHidden/>
          </w:rPr>
          <w:t>29</w:t>
        </w:r>
        <w:r w:rsidR="008048B5">
          <w:rPr>
            <w:noProof/>
            <w:webHidden/>
          </w:rPr>
          <w:fldChar w:fldCharType="end"/>
        </w:r>
      </w:hyperlink>
    </w:p>
    <w:p w14:paraId="28AB2B7E"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59" w:history="1">
        <w:r w:rsidRPr="003B1B9C">
          <w:rPr>
            <w:rStyle w:val="Hyperlink"/>
            <w:noProof/>
          </w:rPr>
          <w:t>4.9.1</w:t>
        </w:r>
        <w:r w:rsidRPr="0028180D">
          <w:rPr>
            <w:rFonts w:ascii="Calibri" w:eastAsia="PMingLiU" w:hAnsi="Calibri"/>
            <w:noProof/>
            <w:sz w:val="22"/>
            <w:szCs w:val="22"/>
            <w:lang w:eastAsia="en-US"/>
          </w:rPr>
          <w:tab/>
        </w:r>
        <w:r w:rsidRPr="003B1B9C">
          <w:rPr>
            <w:rStyle w:val="Hyperlink"/>
            <w:noProof/>
          </w:rPr>
          <w:t>Session model</w:t>
        </w:r>
        <w:r>
          <w:rPr>
            <w:noProof/>
            <w:webHidden/>
          </w:rPr>
          <w:tab/>
        </w:r>
        <w:r w:rsidR="008048B5">
          <w:rPr>
            <w:noProof/>
            <w:webHidden/>
          </w:rPr>
          <w:fldChar w:fldCharType="begin"/>
        </w:r>
        <w:r>
          <w:rPr>
            <w:noProof/>
            <w:webHidden/>
          </w:rPr>
          <w:instrText xml:space="preserve"> PAGEREF _Toc155173659 \h </w:instrText>
        </w:r>
        <w:r w:rsidR="008048B5">
          <w:rPr>
            <w:noProof/>
            <w:webHidden/>
          </w:rPr>
        </w:r>
        <w:r w:rsidR="008048B5">
          <w:rPr>
            <w:noProof/>
            <w:webHidden/>
          </w:rPr>
          <w:fldChar w:fldCharType="separate"/>
        </w:r>
        <w:r>
          <w:rPr>
            <w:noProof/>
            <w:webHidden/>
          </w:rPr>
          <w:t>29</w:t>
        </w:r>
        <w:r w:rsidR="008048B5">
          <w:rPr>
            <w:noProof/>
            <w:webHidden/>
          </w:rPr>
          <w:fldChar w:fldCharType="end"/>
        </w:r>
      </w:hyperlink>
    </w:p>
    <w:p w14:paraId="28AB2B7F"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0" w:history="1">
        <w:r w:rsidRPr="003B1B9C">
          <w:rPr>
            <w:rStyle w:val="Hyperlink"/>
            <w:noProof/>
          </w:rPr>
          <w:t>4.9.2</w:t>
        </w:r>
        <w:r w:rsidRPr="0028180D">
          <w:rPr>
            <w:rFonts w:ascii="Calibri" w:eastAsia="PMingLiU" w:hAnsi="Calibri"/>
            <w:noProof/>
            <w:sz w:val="22"/>
            <w:szCs w:val="22"/>
            <w:lang w:eastAsia="en-US"/>
          </w:rPr>
          <w:tab/>
        </w:r>
        <w:r w:rsidRPr="003B1B9C">
          <w:rPr>
            <w:rStyle w:val="Hyperlink"/>
            <w:noProof/>
          </w:rPr>
          <w:t>Memory and synchronization model</w:t>
        </w:r>
        <w:r>
          <w:rPr>
            <w:noProof/>
            <w:webHidden/>
          </w:rPr>
          <w:tab/>
        </w:r>
        <w:r w:rsidR="008048B5">
          <w:rPr>
            <w:noProof/>
            <w:webHidden/>
          </w:rPr>
          <w:fldChar w:fldCharType="begin"/>
        </w:r>
        <w:r>
          <w:rPr>
            <w:noProof/>
            <w:webHidden/>
          </w:rPr>
          <w:instrText xml:space="preserve"> PAGEREF _Toc155173660 \h </w:instrText>
        </w:r>
        <w:r w:rsidR="008048B5">
          <w:rPr>
            <w:noProof/>
            <w:webHidden/>
          </w:rPr>
        </w:r>
        <w:r w:rsidR="008048B5">
          <w:rPr>
            <w:noProof/>
            <w:webHidden/>
          </w:rPr>
          <w:fldChar w:fldCharType="separate"/>
        </w:r>
        <w:r>
          <w:rPr>
            <w:noProof/>
            <w:webHidden/>
          </w:rPr>
          <w:t>29</w:t>
        </w:r>
        <w:r w:rsidR="008048B5">
          <w:rPr>
            <w:noProof/>
            <w:webHidden/>
          </w:rPr>
          <w:fldChar w:fldCharType="end"/>
        </w:r>
      </w:hyperlink>
    </w:p>
    <w:p w14:paraId="28AB2B80"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1" w:history="1">
        <w:r w:rsidRPr="003B1B9C">
          <w:rPr>
            <w:rStyle w:val="Hyperlink"/>
            <w:noProof/>
          </w:rPr>
          <w:t>4.9.3</w:t>
        </w:r>
        <w:r w:rsidRPr="0028180D">
          <w:rPr>
            <w:rFonts w:ascii="Calibri" w:eastAsia="PMingLiU" w:hAnsi="Calibri"/>
            <w:noProof/>
            <w:sz w:val="22"/>
            <w:szCs w:val="22"/>
            <w:lang w:eastAsia="en-US"/>
          </w:rPr>
          <w:tab/>
        </w:r>
        <w:r w:rsidRPr="003B1B9C">
          <w:rPr>
            <w:rStyle w:val="Hyperlink"/>
            <w:noProof/>
          </w:rPr>
          <w:t>Passing memory object between provider DLL and SQL Server</w:t>
        </w:r>
        <w:r>
          <w:rPr>
            <w:noProof/>
            <w:webHidden/>
          </w:rPr>
          <w:tab/>
        </w:r>
        <w:r w:rsidR="008048B5">
          <w:rPr>
            <w:noProof/>
            <w:webHidden/>
          </w:rPr>
          <w:fldChar w:fldCharType="begin"/>
        </w:r>
        <w:r>
          <w:rPr>
            <w:noProof/>
            <w:webHidden/>
          </w:rPr>
          <w:instrText xml:space="preserve"> PAGEREF _Toc155173661 \h </w:instrText>
        </w:r>
        <w:r w:rsidR="008048B5">
          <w:rPr>
            <w:noProof/>
            <w:webHidden/>
          </w:rPr>
        </w:r>
        <w:r w:rsidR="008048B5">
          <w:rPr>
            <w:noProof/>
            <w:webHidden/>
          </w:rPr>
          <w:fldChar w:fldCharType="separate"/>
        </w:r>
        <w:r>
          <w:rPr>
            <w:noProof/>
            <w:webHidden/>
          </w:rPr>
          <w:t>30</w:t>
        </w:r>
        <w:r w:rsidR="008048B5">
          <w:rPr>
            <w:noProof/>
            <w:webHidden/>
          </w:rPr>
          <w:fldChar w:fldCharType="end"/>
        </w:r>
      </w:hyperlink>
    </w:p>
    <w:p w14:paraId="28AB2B81"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2" w:history="1">
        <w:r w:rsidRPr="003B1B9C">
          <w:rPr>
            <w:rStyle w:val="Hyperlink"/>
            <w:noProof/>
          </w:rPr>
          <w:t>4.9.4</w:t>
        </w:r>
        <w:r w:rsidRPr="0028180D">
          <w:rPr>
            <w:rFonts w:ascii="Calibri" w:eastAsia="PMingLiU" w:hAnsi="Calibri"/>
            <w:noProof/>
            <w:sz w:val="22"/>
            <w:szCs w:val="22"/>
            <w:lang w:eastAsia="en-US"/>
          </w:rPr>
          <w:tab/>
        </w:r>
        <w:r w:rsidRPr="003B1B9C">
          <w:rPr>
            <w:rStyle w:val="Hyperlink"/>
            <w:noProof/>
          </w:rPr>
          <w:t>Key identification</w:t>
        </w:r>
        <w:r>
          <w:rPr>
            <w:noProof/>
            <w:webHidden/>
          </w:rPr>
          <w:tab/>
        </w:r>
        <w:r w:rsidR="008048B5">
          <w:rPr>
            <w:noProof/>
            <w:webHidden/>
          </w:rPr>
          <w:fldChar w:fldCharType="begin"/>
        </w:r>
        <w:r>
          <w:rPr>
            <w:noProof/>
            <w:webHidden/>
          </w:rPr>
          <w:instrText xml:space="preserve"> PAGEREF _Toc155173662 \h </w:instrText>
        </w:r>
        <w:r w:rsidR="008048B5">
          <w:rPr>
            <w:noProof/>
            <w:webHidden/>
          </w:rPr>
        </w:r>
        <w:r w:rsidR="008048B5">
          <w:rPr>
            <w:noProof/>
            <w:webHidden/>
          </w:rPr>
          <w:fldChar w:fldCharType="separate"/>
        </w:r>
        <w:r>
          <w:rPr>
            <w:noProof/>
            <w:webHidden/>
          </w:rPr>
          <w:t>30</w:t>
        </w:r>
        <w:r w:rsidR="008048B5">
          <w:rPr>
            <w:noProof/>
            <w:webHidden/>
          </w:rPr>
          <w:fldChar w:fldCharType="end"/>
        </w:r>
      </w:hyperlink>
    </w:p>
    <w:p w14:paraId="28AB2B82"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3" w:history="1">
        <w:r w:rsidRPr="003B1B9C">
          <w:rPr>
            <w:rStyle w:val="Hyperlink"/>
            <w:noProof/>
          </w:rPr>
          <w:t>4.9.5</w:t>
        </w:r>
        <w:r w:rsidRPr="0028180D">
          <w:rPr>
            <w:rFonts w:ascii="Calibri" w:eastAsia="PMingLiU" w:hAnsi="Calibri"/>
            <w:noProof/>
            <w:sz w:val="22"/>
            <w:szCs w:val="22"/>
            <w:lang w:eastAsia="en-US"/>
          </w:rPr>
          <w:tab/>
        </w:r>
        <w:r w:rsidRPr="003B1B9C">
          <w:rPr>
            <w:rStyle w:val="Hyperlink"/>
            <w:noProof/>
          </w:rPr>
          <w:t>Constants and enums</w:t>
        </w:r>
        <w:r>
          <w:rPr>
            <w:noProof/>
            <w:webHidden/>
          </w:rPr>
          <w:tab/>
        </w:r>
        <w:r w:rsidR="008048B5">
          <w:rPr>
            <w:noProof/>
            <w:webHidden/>
          </w:rPr>
          <w:fldChar w:fldCharType="begin"/>
        </w:r>
        <w:r>
          <w:rPr>
            <w:noProof/>
            <w:webHidden/>
          </w:rPr>
          <w:instrText xml:space="preserve"> PAGEREF _Toc155173663 \h </w:instrText>
        </w:r>
        <w:r w:rsidR="008048B5">
          <w:rPr>
            <w:noProof/>
            <w:webHidden/>
          </w:rPr>
        </w:r>
        <w:r w:rsidR="008048B5">
          <w:rPr>
            <w:noProof/>
            <w:webHidden/>
          </w:rPr>
          <w:fldChar w:fldCharType="separate"/>
        </w:r>
        <w:r>
          <w:rPr>
            <w:noProof/>
            <w:webHidden/>
          </w:rPr>
          <w:t>30</w:t>
        </w:r>
        <w:r w:rsidR="008048B5">
          <w:rPr>
            <w:noProof/>
            <w:webHidden/>
          </w:rPr>
          <w:fldChar w:fldCharType="end"/>
        </w:r>
      </w:hyperlink>
    </w:p>
    <w:p w14:paraId="28AB2B83"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4" w:history="1">
        <w:r w:rsidRPr="003B1B9C">
          <w:rPr>
            <w:rStyle w:val="Hyperlink"/>
            <w:noProof/>
          </w:rPr>
          <w:t>4.9.6</w:t>
        </w:r>
        <w:r w:rsidRPr="0028180D">
          <w:rPr>
            <w:rFonts w:ascii="Calibri" w:eastAsia="PMingLiU" w:hAnsi="Calibri"/>
            <w:noProof/>
            <w:sz w:val="22"/>
            <w:szCs w:val="22"/>
            <w:lang w:eastAsia="en-US"/>
          </w:rPr>
          <w:tab/>
        </w:r>
        <w:r w:rsidRPr="003B1B9C">
          <w:rPr>
            <w:rStyle w:val="Hyperlink"/>
            <w:noProof/>
          </w:rPr>
          <w:t>Structures and types</w:t>
        </w:r>
        <w:r>
          <w:rPr>
            <w:noProof/>
            <w:webHidden/>
          </w:rPr>
          <w:tab/>
        </w:r>
        <w:r w:rsidR="008048B5">
          <w:rPr>
            <w:noProof/>
            <w:webHidden/>
          </w:rPr>
          <w:fldChar w:fldCharType="begin"/>
        </w:r>
        <w:r>
          <w:rPr>
            <w:noProof/>
            <w:webHidden/>
          </w:rPr>
          <w:instrText xml:space="preserve"> PAGEREF _Toc155173664 \h </w:instrText>
        </w:r>
        <w:r w:rsidR="008048B5">
          <w:rPr>
            <w:noProof/>
            <w:webHidden/>
          </w:rPr>
        </w:r>
        <w:r w:rsidR="008048B5">
          <w:rPr>
            <w:noProof/>
            <w:webHidden/>
          </w:rPr>
          <w:fldChar w:fldCharType="separate"/>
        </w:r>
        <w:r>
          <w:rPr>
            <w:noProof/>
            <w:webHidden/>
          </w:rPr>
          <w:t>32</w:t>
        </w:r>
        <w:r w:rsidR="008048B5">
          <w:rPr>
            <w:noProof/>
            <w:webHidden/>
          </w:rPr>
          <w:fldChar w:fldCharType="end"/>
        </w:r>
      </w:hyperlink>
    </w:p>
    <w:p w14:paraId="28AB2B84"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5" w:history="1">
        <w:r w:rsidRPr="003B1B9C">
          <w:rPr>
            <w:rStyle w:val="Hyperlink"/>
            <w:noProof/>
          </w:rPr>
          <w:t>4.9.7</w:t>
        </w:r>
        <w:r w:rsidRPr="0028180D">
          <w:rPr>
            <w:rFonts w:ascii="Calibri" w:eastAsia="PMingLiU" w:hAnsi="Calibri"/>
            <w:noProof/>
            <w:sz w:val="22"/>
            <w:szCs w:val="22"/>
            <w:lang w:eastAsia="en-US"/>
          </w:rPr>
          <w:tab/>
        </w:r>
        <w:r w:rsidRPr="003B1B9C">
          <w:rPr>
            <w:rStyle w:val="Hyperlink"/>
            <w:noProof/>
          </w:rPr>
          <w:t>Error codes</w:t>
        </w:r>
        <w:r>
          <w:rPr>
            <w:noProof/>
            <w:webHidden/>
          </w:rPr>
          <w:tab/>
        </w:r>
        <w:r w:rsidR="008048B5">
          <w:rPr>
            <w:noProof/>
            <w:webHidden/>
          </w:rPr>
          <w:fldChar w:fldCharType="begin"/>
        </w:r>
        <w:r>
          <w:rPr>
            <w:noProof/>
            <w:webHidden/>
          </w:rPr>
          <w:instrText xml:space="preserve"> PAGEREF _Toc155173665 \h </w:instrText>
        </w:r>
        <w:r w:rsidR="008048B5">
          <w:rPr>
            <w:noProof/>
            <w:webHidden/>
          </w:rPr>
        </w:r>
        <w:r w:rsidR="008048B5">
          <w:rPr>
            <w:noProof/>
            <w:webHidden/>
          </w:rPr>
          <w:fldChar w:fldCharType="separate"/>
        </w:r>
        <w:r>
          <w:rPr>
            <w:noProof/>
            <w:webHidden/>
          </w:rPr>
          <w:t>34</w:t>
        </w:r>
        <w:r w:rsidR="008048B5">
          <w:rPr>
            <w:noProof/>
            <w:webHidden/>
          </w:rPr>
          <w:fldChar w:fldCharType="end"/>
        </w:r>
      </w:hyperlink>
    </w:p>
    <w:p w14:paraId="28AB2B85"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6" w:history="1">
        <w:r w:rsidRPr="003B1B9C">
          <w:rPr>
            <w:rStyle w:val="Hyperlink"/>
            <w:noProof/>
          </w:rPr>
          <w:t>4.9.8</w:t>
        </w:r>
        <w:r w:rsidRPr="0028180D">
          <w:rPr>
            <w:rFonts w:ascii="Calibri" w:eastAsia="PMingLiU" w:hAnsi="Calibri"/>
            <w:noProof/>
            <w:sz w:val="22"/>
            <w:szCs w:val="22"/>
            <w:lang w:eastAsia="en-US"/>
          </w:rPr>
          <w:tab/>
        </w:r>
        <w:r w:rsidRPr="003B1B9C">
          <w:rPr>
            <w:rStyle w:val="Hyperlink"/>
            <w:noProof/>
          </w:rPr>
          <w:t>Functions</w:t>
        </w:r>
        <w:r>
          <w:rPr>
            <w:noProof/>
            <w:webHidden/>
          </w:rPr>
          <w:tab/>
        </w:r>
        <w:r w:rsidR="008048B5">
          <w:rPr>
            <w:noProof/>
            <w:webHidden/>
          </w:rPr>
          <w:fldChar w:fldCharType="begin"/>
        </w:r>
        <w:r>
          <w:rPr>
            <w:noProof/>
            <w:webHidden/>
          </w:rPr>
          <w:instrText xml:space="preserve"> PAGEREF _Toc155173666 \h </w:instrText>
        </w:r>
        <w:r w:rsidR="008048B5">
          <w:rPr>
            <w:noProof/>
            <w:webHidden/>
          </w:rPr>
        </w:r>
        <w:r w:rsidR="008048B5">
          <w:rPr>
            <w:noProof/>
            <w:webHidden/>
          </w:rPr>
          <w:fldChar w:fldCharType="separate"/>
        </w:r>
        <w:r>
          <w:rPr>
            <w:noProof/>
            <w:webHidden/>
          </w:rPr>
          <w:t>34</w:t>
        </w:r>
        <w:r w:rsidR="008048B5">
          <w:rPr>
            <w:noProof/>
            <w:webHidden/>
          </w:rPr>
          <w:fldChar w:fldCharType="end"/>
        </w:r>
      </w:hyperlink>
    </w:p>
    <w:p w14:paraId="28AB2B86"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67" w:history="1">
        <w:r w:rsidRPr="003B1B9C">
          <w:rPr>
            <w:rStyle w:val="Hyperlink"/>
            <w:noProof/>
          </w:rPr>
          <w:t>4.10</w:t>
        </w:r>
        <w:r w:rsidRPr="0028180D">
          <w:rPr>
            <w:rFonts w:ascii="Calibri" w:eastAsia="PMingLiU" w:hAnsi="Calibri"/>
            <w:noProof/>
            <w:sz w:val="22"/>
            <w:szCs w:val="22"/>
            <w:lang w:eastAsia="en-US"/>
          </w:rPr>
          <w:tab/>
        </w:r>
        <w:r w:rsidRPr="003B1B9C">
          <w:rPr>
            <w:rStyle w:val="Hyperlink"/>
            <w:noProof/>
          </w:rPr>
          <w:t>Error messages</w:t>
        </w:r>
        <w:r>
          <w:rPr>
            <w:noProof/>
            <w:webHidden/>
          </w:rPr>
          <w:tab/>
        </w:r>
        <w:r w:rsidR="008048B5">
          <w:rPr>
            <w:noProof/>
            <w:webHidden/>
          </w:rPr>
          <w:fldChar w:fldCharType="begin"/>
        </w:r>
        <w:r>
          <w:rPr>
            <w:noProof/>
            <w:webHidden/>
          </w:rPr>
          <w:instrText xml:space="preserve"> PAGEREF _Toc155173667 \h </w:instrText>
        </w:r>
        <w:r w:rsidR="008048B5">
          <w:rPr>
            <w:noProof/>
            <w:webHidden/>
          </w:rPr>
        </w:r>
        <w:r w:rsidR="008048B5">
          <w:rPr>
            <w:noProof/>
            <w:webHidden/>
          </w:rPr>
          <w:fldChar w:fldCharType="separate"/>
        </w:r>
        <w:r>
          <w:rPr>
            <w:noProof/>
            <w:webHidden/>
          </w:rPr>
          <w:t>45</w:t>
        </w:r>
        <w:r w:rsidR="008048B5">
          <w:rPr>
            <w:noProof/>
            <w:webHidden/>
          </w:rPr>
          <w:fldChar w:fldCharType="end"/>
        </w:r>
      </w:hyperlink>
    </w:p>
    <w:p w14:paraId="28AB2B87"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8" w:history="1">
        <w:r w:rsidRPr="003B1B9C">
          <w:rPr>
            <w:rStyle w:val="Hyperlink"/>
            <w:noProof/>
          </w:rPr>
          <w:t>4.10.1</w:t>
        </w:r>
        <w:r w:rsidRPr="0028180D">
          <w:rPr>
            <w:rFonts w:ascii="Calibri" w:eastAsia="PMingLiU" w:hAnsi="Calibri"/>
            <w:noProof/>
            <w:sz w:val="22"/>
            <w:szCs w:val="22"/>
            <w:lang w:eastAsia="en-US"/>
          </w:rPr>
          <w:tab/>
        </w:r>
        <w:r w:rsidRPr="003B1B9C">
          <w:rPr>
            <w:rStyle w:val="Hyperlink"/>
            <w:noProof/>
          </w:rPr>
          <w:t>Provider Registration and initialization</w:t>
        </w:r>
        <w:r>
          <w:rPr>
            <w:noProof/>
            <w:webHidden/>
          </w:rPr>
          <w:tab/>
        </w:r>
        <w:r w:rsidR="008048B5">
          <w:rPr>
            <w:noProof/>
            <w:webHidden/>
          </w:rPr>
          <w:fldChar w:fldCharType="begin"/>
        </w:r>
        <w:r>
          <w:rPr>
            <w:noProof/>
            <w:webHidden/>
          </w:rPr>
          <w:instrText xml:space="preserve"> PAGEREF _Toc155173668 \h </w:instrText>
        </w:r>
        <w:r w:rsidR="008048B5">
          <w:rPr>
            <w:noProof/>
            <w:webHidden/>
          </w:rPr>
        </w:r>
        <w:r w:rsidR="008048B5">
          <w:rPr>
            <w:noProof/>
            <w:webHidden/>
          </w:rPr>
          <w:fldChar w:fldCharType="separate"/>
        </w:r>
        <w:r>
          <w:rPr>
            <w:noProof/>
            <w:webHidden/>
          </w:rPr>
          <w:t>45</w:t>
        </w:r>
        <w:r w:rsidR="008048B5">
          <w:rPr>
            <w:noProof/>
            <w:webHidden/>
          </w:rPr>
          <w:fldChar w:fldCharType="end"/>
        </w:r>
      </w:hyperlink>
    </w:p>
    <w:p w14:paraId="28AB2B88" w14:textId="77777777" w:rsidR="00774023" w:rsidRPr="0028180D" w:rsidRDefault="00827DC0">
      <w:pPr>
        <w:pStyle w:val="TOC3"/>
        <w:tabs>
          <w:tab w:val="left" w:pos="1200"/>
          <w:tab w:val="right" w:leader="dot" w:pos="9350"/>
        </w:tabs>
        <w:rPr>
          <w:rFonts w:ascii="Calibri" w:eastAsia="PMingLiU" w:hAnsi="Calibri"/>
          <w:noProof/>
          <w:sz w:val="22"/>
          <w:szCs w:val="22"/>
          <w:lang w:eastAsia="en-US"/>
        </w:rPr>
      </w:pPr>
      <w:hyperlink w:anchor="_Toc155173669" w:history="1">
        <w:r w:rsidRPr="003B1B9C">
          <w:rPr>
            <w:rStyle w:val="Hyperlink"/>
            <w:noProof/>
          </w:rPr>
          <w:t>4.10.2</w:t>
        </w:r>
        <w:r w:rsidRPr="0028180D">
          <w:rPr>
            <w:rFonts w:ascii="Calibri" w:eastAsia="PMingLiU" w:hAnsi="Calibri"/>
            <w:noProof/>
            <w:sz w:val="22"/>
            <w:szCs w:val="22"/>
            <w:lang w:eastAsia="en-US"/>
          </w:rPr>
          <w:tab/>
        </w:r>
        <w:r w:rsidRPr="003B1B9C">
          <w:rPr>
            <w:rStyle w:val="Hyperlink"/>
            <w:noProof/>
          </w:rPr>
          <w:t>Key management</w:t>
        </w:r>
        <w:r>
          <w:rPr>
            <w:noProof/>
            <w:webHidden/>
          </w:rPr>
          <w:tab/>
        </w:r>
        <w:r w:rsidR="008048B5">
          <w:rPr>
            <w:noProof/>
            <w:webHidden/>
          </w:rPr>
          <w:fldChar w:fldCharType="begin"/>
        </w:r>
        <w:r>
          <w:rPr>
            <w:noProof/>
            <w:webHidden/>
          </w:rPr>
          <w:instrText xml:space="preserve"> PAGEREF _Toc155173669 \h </w:instrText>
        </w:r>
        <w:r w:rsidR="008048B5">
          <w:rPr>
            <w:noProof/>
            <w:webHidden/>
          </w:rPr>
        </w:r>
        <w:r w:rsidR="008048B5">
          <w:rPr>
            <w:noProof/>
            <w:webHidden/>
          </w:rPr>
          <w:fldChar w:fldCharType="separate"/>
        </w:r>
        <w:r>
          <w:rPr>
            <w:noProof/>
            <w:webHidden/>
          </w:rPr>
          <w:t>45</w:t>
        </w:r>
        <w:r w:rsidR="008048B5">
          <w:rPr>
            <w:noProof/>
            <w:webHidden/>
          </w:rPr>
          <w:fldChar w:fldCharType="end"/>
        </w:r>
      </w:hyperlink>
    </w:p>
    <w:p w14:paraId="28AB2B89"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70" w:history="1">
        <w:r w:rsidRPr="003B1B9C">
          <w:rPr>
            <w:rStyle w:val="Hyperlink"/>
            <w:noProof/>
          </w:rPr>
          <w:t>4.11</w:t>
        </w:r>
        <w:r w:rsidRPr="0028180D">
          <w:rPr>
            <w:rFonts w:ascii="Calibri" w:eastAsia="PMingLiU" w:hAnsi="Calibri"/>
            <w:noProof/>
            <w:sz w:val="22"/>
            <w:szCs w:val="22"/>
            <w:lang w:eastAsia="en-US"/>
          </w:rPr>
          <w:tab/>
        </w:r>
        <w:r w:rsidRPr="003B1B9C">
          <w:rPr>
            <w:rStyle w:val="Hyperlink"/>
            <w:noProof/>
          </w:rPr>
          <w:t>Data Structures</w:t>
        </w:r>
        <w:r>
          <w:rPr>
            <w:noProof/>
            <w:webHidden/>
          </w:rPr>
          <w:tab/>
        </w:r>
        <w:r w:rsidR="008048B5">
          <w:rPr>
            <w:noProof/>
            <w:webHidden/>
          </w:rPr>
          <w:fldChar w:fldCharType="begin"/>
        </w:r>
        <w:r>
          <w:rPr>
            <w:noProof/>
            <w:webHidden/>
          </w:rPr>
          <w:instrText xml:space="preserve"> PAGEREF _Toc155173670 \h </w:instrText>
        </w:r>
        <w:r w:rsidR="008048B5">
          <w:rPr>
            <w:noProof/>
            <w:webHidden/>
          </w:rPr>
        </w:r>
        <w:r w:rsidR="008048B5">
          <w:rPr>
            <w:noProof/>
            <w:webHidden/>
          </w:rPr>
          <w:fldChar w:fldCharType="separate"/>
        </w:r>
        <w:r>
          <w:rPr>
            <w:noProof/>
            <w:webHidden/>
          </w:rPr>
          <w:t>47</w:t>
        </w:r>
        <w:r w:rsidR="008048B5">
          <w:rPr>
            <w:noProof/>
            <w:webHidden/>
          </w:rPr>
          <w:fldChar w:fldCharType="end"/>
        </w:r>
      </w:hyperlink>
    </w:p>
    <w:p w14:paraId="28AB2B8A"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71" w:history="1">
        <w:r w:rsidRPr="003B1B9C">
          <w:rPr>
            <w:rStyle w:val="Hyperlink"/>
            <w:noProof/>
          </w:rPr>
          <w:t>4.12</w:t>
        </w:r>
        <w:r w:rsidRPr="0028180D">
          <w:rPr>
            <w:rFonts w:ascii="Calibri" w:eastAsia="PMingLiU" w:hAnsi="Calibri"/>
            <w:noProof/>
            <w:sz w:val="22"/>
            <w:szCs w:val="22"/>
            <w:lang w:eastAsia="en-US"/>
          </w:rPr>
          <w:tab/>
        </w:r>
        <w:r w:rsidRPr="003B1B9C">
          <w:rPr>
            <w:rStyle w:val="Hyperlink"/>
            <w:noProof/>
          </w:rPr>
          <w:t>Algorithms</w:t>
        </w:r>
        <w:r>
          <w:rPr>
            <w:noProof/>
            <w:webHidden/>
          </w:rPr>
          <w:tab/>
        </w:r>
        <w:r w:rsidR="008048B5">
          <w:rPr>
            <w:noProof/>
            <w:webHidden/>
          </w:rPr>
          <w:fldChar w:fldCharType="begin"/>
        </w:r>
        <w:r>
          <w:rPr>
            <w:noProof/>
            <w:webHidden/>
          </w:rPr>
          <w:instrText xml:space="preserve"> PAGEREF _Toc155173671 \h </w:instrText>
        </w:r>
        <w:r w:rsidR="008048B5">
          <w:rPr>
            <w:noProof/>
            <w:webHidden/>
          </w:rPr>
        </w:r>
        <w:r w:rsidR="008048B5">
          <w:rPr>
            <w:noProof/>
            <w:webHidden/>
          </w:rPr>
          <w:fldChar w:fldCharType="separate"/>
        </w:r>
        <w:r>
          <w:rPr>
            <w:noProof/>
            <w:webHidden/>
          </w:rPr>
          <w:t>47</w:t>
        </w:r>
        <w:r w:rsidR="008048B5">
          <w:rPr>
            <w:noProof/>
            <w:webHidden/>
          </w:rPr>
          <w:fldChar w:fldCharType="end"/>
        </w:r>
      </w:hyperlink>
    </w:p>
    <w:p w14:paraId="28AB2B8B"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72" w:history="1">
        <w:r w:rsidRPr="003B1B9C">
          <w:rPr>
            <w:rStyle w:val="Hyperlink"/>
            <w:noProof/>
          </w:rPr>
          <w:t>4.13</w:t>
        </w:r>
        <w:r w:rsidRPr="0028180D">
          <w:rPr>
            <w:rFonts w:ascii="Calibri" w:eastAsia="PMingLiU" w:hAnsi="Calibri"/>
            <w:noProof/>
            <w:sz w:val="22"/>
            <w:szCs w:val="22"/>
            <w:lang w:eastAsia="en-US"/>
          </w:rPr>
          <w:tab/>
        </w:r>
        <w:r w:rsidRPr="003B1B9C">
          <w:rPr>
            <w:rStyle w:val="Hyperlink"/>
            <w:noProof/>
          </w:rPr>
          <w:t>Error Handling</w:t>
        </w:r>
        <w:r>
          <w:rPr>
            <w:noProof/>
            <w:webHidden/>
          </w:rPr>
          <w:tab/>
        </w:r>
        <w:r w:rsidR="008048B5">
          <w:rPr>
            <w:noProof/>
            <w:webHidden/>
          </w:rPr>
          <w:fldChar w:fldCharType="begin"/>
        </w:r>
        <w:r>
          <w:rPr>
            <w:noProof/>
            <w:webHidden/>
          </w:rPr>
          <w:instrText xml:space="preserve"> PAGEREF _Toc155173672 \h </w:instrText>
        </w:r>
        <w:r w:rsidR="008048B5">
          <w:rPr>
            <w:noProof/>
            <w:webHidden/>
          </w:rPr>
        </w:r>
        <w:r w:rsidR="008048B5">
          <w:rPr>
            <w:noProof/>
            <w:webHidden/>
          </w:rPr>
          <w:fldChar w:fldCharType="separate"/>
        </w:r>
        <w:r>
          <w:rPr>
            <w:noProof/>
            <w:webHidden/>
          </w:rPr>
          <w:t>47</w:t>
        </w:r>
        <w:r w:rsidR="008048B5">
          <w:rPr>
            <w:noProof/>
            <w:webHidden/>
          </w:rPr>
          <w:fldChar w:fldCharType="end"/>
        </w:r>
      </w:hyperlink>
    </w:p>
    <w:p w14:paraId="28AB2B8C"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73" w:history="1">
        <w:r w:rsidRPr="003B1B9C">
          <w:rPr>
            <w:rStyle w:val="Hyperlink"/>
            <w:noProof/>
          </w:rPr>
          <w:t>4.14</w:t>
        </w:r>
        <w:r w:rsidRPr="0028180D">
          <w:rPr>
            <w:rFonts w:ascii="Calibri" w:eastAsia="PMingLiU" w:hAnsi="Calibri"/>
            <w:noProof/>
            <w:sz w:val="22"/>
            <w:szCs w:val="22"/>
            <w:lang w:eastAsia="en-US"/>
          </w:rPr>
          <w:tab/>
        </w:r>
        <w:r w:rsidRPr="003B1B9C">
          <w:rPr>
            <w:rStyle w:val="Hyperlink"/>
            <w:noProof/>
          </w:rPr>
          <w:t>Setup</w:t>
        </w:r>
        <w:r>
          <w:rPr>
            <w:noProof/>
            <w:webHidden/>
          </w:rPr>
          <w:tab/>
        </w:r>
        <w:r w:rsidR="008048B5">
          <w:rPr>
            <w:noProof/>
            <w:webHidden/>
          </w:rPr>
          <w:fldChar w:fldCharType="begin"/>
        </w:r>
        <w:r>
          <w:rPr>
            <w:noProof/>
            <w:webHidden/>
          </w:rPr>
          <w:instrText xml:space="preserve"> PAGEREF _Toc155173673 \h </w:instrText>
        </w:r>
        <w:r w:rsidR="008048B5">
          <w:rPr>
            <w:noProof/>
            <w:webHidden/>
          </w:rPr>
        </w:r>
        <w:r w:rsidR="008048B5">
          <w:rPr>
            <w:noProof/>
            <w:webHidden/>
          </w:rPr>
          <w:fldChar w:fldCharType="separate"/>
        </w:r>
        <w:r>
          <w:rPr>
            <w:noProof/>
            <w:webHidden/>
          </w:rPr>
          <w:t>47</w:t>
        </w:r>
        <w:r w:rsidR="008048B5">
          <w:rPr>
            <w:noProof/>
            <w:webHidden/>
          </w:rPr>
          <w:fldChar w:fldCharType="end"/>
        </w:r>
      </w:hyperlink>
    </w:p>
    <w:p w14:paraId="28AB2B8D"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74" w:history="1">
        <w:r w:rsidRPr="003B1B9C">
          <w:rPr>
            <w:rStyle w:val="Hyperlink"/>
            <w:noProof/>
          </w:rPr>
          <w:t>4.15</w:t>
        </w:r>
        <w:r w:rsidRPr="0028180D">
          <w:rPr>
            <w:rFonts w:ascii="Calibri" w:eastAsia="PMingLiU" w:hAnsi="Calibri"/>
            <w:noProof/>
            <w:sz w:val="22"/>
            <w:szCs w:val="22"/>
            <w:lang w:eastAsia="en-US"/>
          </w:rPr>
          <w:tab/>
        </w:r>
        <w:r w:rsidRPr="003B1B9C">
          <w:rPr>
            <w:rStyle w:val="Hyperlink"/>
            <w:noProof/>
          </w:rPr>
          <w:t>Rationale</w:t>
        </w:r>
        <w:r>
          <w:rPr>
            <w:noProof/>
            <w:webHidden/>
          </w:rPr>
          <w:tab/>
        </w:r>
        <w:r w:rsidR="008048B5">
          <w:rPr>
            <w:noProof/>
            <w:webHidden/>
          </w:rPr>
          <w:fldChar w:fldCharType="begin"/>
        </w:r>
        <w:r>
          <w:rPr>
            <w:noProof/>
            <w:webHidden/>
          </w:rPr>
          <w:instrText xml:space="preserve"> PAGEREF _Toc155173674 \h </w:instrText>
        </w:r>
        <w:r w:rsidR="008048B5">
          <w:rPr>
            <w:noProof/>
            <w:webHidden/>
          </w:rPr>
        </w:r>
        <w:r w:rsidR="008048B5">
          <w:rPr>
            <w:noProof/>
            <w:webHidden/>
          </w:rPr>
          <w:fldChar w:fldCharType="separate"/>
        </w:r>
        <w:r>
          <w:rPr>
            <w:noProof/>
            <w:webHidden/>
          </w:rPr>
          <w:t>47</w:t>
        </w:r>
        <w:r w:rsidR="008048B5">
          <w:rPr>
            <w:noProof/>
            <w:webHidden/>
          </w:rPr>
          <w:fldChar w:fldCharType="end"/>
        </w:r>
      </w:hyperlink>
    </w:p>
    <w:p w14:paraId="28AB2B8E" w14:textId="77777777" w:rsidR="00774023" w:rsidRPr="0028180D" w:rsidRDefault="00827DC0">
      <w:pPr>
        <w:pStyle w:val="TOC2"/>
        <w:tabs>
          <w:tab w:val="left" w:pos="806"/>
          <w:tab w:val="right" w:leader="dot" w:pos="9350"/>
        </w:tabs>
        <w:rPr>
          <w:rFonts w:ascii="Calibri" w:eastAsia="PMingLiU" w:hAnsi="Calibri"/>
          <w:noProof/>
          <w:sz w:val="22"/>
          <w:szCs w:val="22"/>
          <w:lang w:eastAsia="en-US"/>
        </w:rPr>
      </w:pPr>
      <w:hyperlink w:anchor="_Toc155173675" w:history="1">
        <w:r w:rsidRPr="003B1B9C">
          <w:rPr>
            <w:rStyle w:val="Hyperlink"/>
            <w:noProof/>
          </w:rPr>
          <w:t>4.16</w:t>
        </w:r>
        <w:r w:rsidRPr="0028180D">
          <w:rPr>
            <w:rFonts w:ascii="Calibri" w:eastAsia="PMingLiU" w:hAnsi="Calibri"/>
            <w:noProof/>
            <w:sz w:val="22"/>
            <w:szCs w:val="22"/>
            <w:lang w:eastAsia="en-US"/>
          </w:rPr>
          <w:tab/>
        </w:r>
        <w:r w:rsidRPr="003B1B9C">
          <w:rPr>
            <w:rStyle w:val="Hyperlink"/>
            <w:noProof/>
          </w:rPr>
          <w:t>Design changes</w:t>
        </w:r>
        <w:r>
          <w:rPr>
            <w:noProof/>
            <w:webHidden/>
          </w:rPr>
          <w:tab/>
        </w:r>
        <w:r w:rsidR="008048B5">
          <w:rPr>
            <w:noProof/>
            <w:webHidden/>
          </w:rPr>
          <w:fldChar w:fldCharType="begin"/>
        </w:r>
        <w:r>
          <w:rPr>
            <w:noProof/>
            <w:webHidden/>
          </w:rPr>
          <w:instrText xml:space="preserve"> PAGEREF _Toc155173675 \h </w:instrText>
        </w:r>
        <w:r w:rsidR="008048B5">
          <w:rPr>
            <w:noProof/>
            <w:webHidden/>
          </w:rPr>
        </w:r>
        <w:r w:rsidR="008048B5">
          <w:rPr>
            <w:noProof/>
            <w:webHidden/>
          </w:rPr>
          <w:fldChar w:fldCharType="separate"/>
        </w:r>
        <w:r>
          <w:rPr>
            <w:noProof/>
            <w:webHidden/>
          </w:rPr>
          <w:t>47</w:t>
        </w:r>
        <w:r w:rsidR="008048B5">
          <w:rPr>
            <w:noProof/>
            <w:webHidden/>
          </w:rPr>
          <w:fldChar w:fldCharType="end"/>
        </w:r>
      </w:hyperlink>
    </w:p>
    <w:p w14:paraId="28AB2B8F" w14:textId="77777777" w:rsidR="00774023" w:rsidRPr="0028180D" w:rsidRDefault="00827DC0">
      <w:pPr>
        <w:pStyle w:val="TOC1"/>
        <w:tabs>
          <w:tab w:val="left" w:pos="403"/>
          <w:tab w:val="right" w:leader="dot" w:pos="9350"/>
        </w:tabs>
        <w:rPr>
          <w:rFonts w:ascii="Calibri" w:eastAsia="PMingLiU" w:hAnsi="Calibri"/>
          <w:noProof/>
          <w:sz w:val="22"/>
          <w:szCs w:val="22"/>
          <w:lang w:eastAsia="en-US"/>
        </w:rPr>
      </w:pPr>
      <w:hyperlink w:anchor="_Toc155173676" w:history="1">
        <w:r w:rsidRPr="003B1B9C">
          <w:rPr>
            <w:rStyle w:val="Hyperlink"/>
            <w:noProof/>
            <w:lang w:eastAsia="ja-JP"/>
          </w:rPr>
          <w:t>5</w:t>
        </w:r>
        <w:r w:rsidRPr="0028180D">
          <w:rPr>
            <w:rFonts w:ascii="Calibri" w:eastAsia="PMingLiU" w:hAnsi="Calibri"/>
            <w:noProof/>
            <w:sz w:val="22"/>
            <w:szCs w:val="22"/>
            <w:lang w:eastAsia="en-US"/>
          </w:rPr>
          <w:tab/>
        </w:r>
        <w:r w:rsidRPr="003B1B9C">
          <w:rPr>
            <w:rStyle w:val="Hyperlink"/>
            <w:noProof/>
            <w:lang w:eastAsia="ja-JP"/>
          </w:rPr>
          <w:t>Test</w:t>
        </w:r>
        <w:r>
          <w:rPr>
            <w:noProof/>
            <w:webHidden/>
          </w:rPr>
          <w:tab/>
        </w:r>
        <w:r w:rsidR="008048B5">
          <w:rPr>
            <w:noProof/>
            <w:webHidden/>
          </w:rPr>
          <w:fldChar w:fldCharType="begin"/>
        </w:r>
        <w:r>
          <w:rPr>
            <w:noProof/>
            <w:webHidden/>
          </w:rPr>
          <w:instrText xml:space="preserve"> PAGEREF _Toc155173676 \h </w:instrText>
        </w:r>
        <w:r w:rsidR="008048B5">
          <w:rPr>
            <w:noProof/>
            <w:webHidden/>
          </w:rPr>
        </w:r>
        <w:r w:rsidR="008048B5">
          <w:rPr>
            <w:noProof/>
            <w:webHidden/>
          </w:rPr>
          <w:fldChar w:fldCharType="separate"/>
        </w:r>
        <w:r>
          <w:rPr>
            <w:noProof/>
            <w:webHidden/>
          </w:rPr>
          <w:t>48</w:t>
        </w:r>
        <w:r w:rsidR="008048B5">
          <w:rPr>
            <w:noProof/>
            <w:webHidden/>
          </w:rPr>
          <w:fldChar w:fldCharType="end"/>
        </w:r>
      </w:hyperlink>
    </w:p>
    <w:p w14:paraId="28AB2B90" w14:textId="77777777" w:rsidR="00774023" w:rsidRPr="0028180D" w:rsidRDefault="00827DC0">
      <w:pPr>
        <w:pStyle w:val="TOC1"/>
        <w:tabs>
          <w:tab w:val="left" w:pos="403"/>
          <w:tab w:val="right" w:leader="dot" w:pos="9350"/>
        </w:tabs>
        <w:rPr>
          <w:rFonts w:ascii="Calibri" w:eastAsia="PMingLiU" w:hAnsi="Calibri"/>
          <w:noProof/>
          <w:sz w:val="22"/>
          <w:szCs w:val="22"/>
          <w:lang w:eastAsia="en-US"/>
        </w:rPr>
      </w:pPr>
      <w:hyperlink w:anchor="_Toc155173677" w:history="1">
        <w:r w:rsidRPr="003B1B9C">
          <w:rPr>
            <w:rStyle w:val="Hyperlink"/>
            <w:noProof/>
            <w:lang w:eastAsia="ja-JP"/>
          </w:rPr>
          <w:t>6</w:t>
        </w:r>
        <w:r w:rsidRPr="0028180D">
          <w:rPr>
            <w:rFonts w:ascii="Calibri" w:eastAsia="PMingLiU" w:hAnsi="Calibri"/>
            <w:noProof/>
            <w:sz w:val="22"/>
            <w:szCs w:val="22"/>
            <w:lang w:eastAsia="en-US"/>
          </w:rPr>
          <w:tab/>
        </w:r>
        <w:r w:rsidRPr="003B1B9C">
          <w:rPr>
            <w:rStyle w:val="Hyperlink"/>
            <w:noProof/>
            <w:lang w:eastAsia="ja-JP"/>
          </w:rPr>
          <w:t>References</w:t>
        </w:r>
        <w:r>
          <w:rPr>
            <w:noProof/>
            <w:webHidden/>
          </w:rPr>
          <w:tab/>
        </w:r>
        <w:r w:rsidR="008048B5">
          <w:rPr>
            <w:noProof/>
            <w:webHidden/>
          </w:rPr>
          <w:fldChar w:fldCharType="begin"/>
        </w:r>
        <w:r>
          <w:rPr>
            <w:noProof/>
            <w:webHidden/>
          </w:rPr>
          <w:instrText xml:space="preserve"> PAGEREF _Toc155173677 \h </w:instrText>
        </w:r>
        <w:r w:rsidR="008048B5">
          <w:rPr>
            <w:noProof/>
            <w:webHidden/>
          </w:rPr>
        </w:r>
        <w:r w:rsidR="008048B5">
          <w:rPr>
            <w:noProof/>
            <w:webHidden/>
          </w:rPr>
          <w:fldChar w:fldCharType="separate"/>
        </w:r>
        <w:r>
          <w:rPr>
            <w:noProof/>
            <w:webHidden/>
          </w:rPr>
          <w:t>48</w:t>
        </w:r>
        <w:r w:rsidR="008048B5">
          <w:rPr>
            <w:noProof/>
            <w:webHidden/>
          </w:rPr>
          <w:fldChar w:fldCharType="end"/>
        </w:r>
      </w:hyperlink>
    </w:p>
    <w:p w14:paraId="28AB2B91" w14:textId="77777777" w:rsidR="00774023" w:rsidRPr="0028180D" w:rsidRDefault="00827DC0">
      <w:pPr>
        <w:pStyle w:val="TOC1"/>
        <w:tabs>
          <w:tab w:val="left" w:pos="403"/>
          <w:tab w:val="right" w:leader="dot" w:pos="9350"/>
        </w:tabs>
        <w:rPr>
          <w:rFonts w:ascii="Calibri" w:eastAsia="PMingLiU" w:hAnsi="Calibri"/>
          <w:noProof/>
          <w:sz w:val="22"/>
          <w:szCs w:val="22"/>
          <w:lang w:eastAsia="en-US"/>
        </w:rPr>
      </w:pPr>
      <w:hyperlink w:anchor="_Toc155173678" w:history="1">
        <w:r w:rsidRPr="003B1B9C">
          <w:rPr>
            <w:rStyle w:val="Hyperlink"/>
            <w:noProof/>
          </w:rPr>
          <w:t>7</w:t>
        </w:r>
        <w:r w:rsidRPr="0028180D">
          <w:rPr>
            <w:rFonts w:ascii="Calibri" w:eastAsia="PMingLiU" w:hAnsi="Calibri"/>
            <w:noProof/>
            <w:sz w:val="22"/>
            <w:szCs w:val="22"/>
            <w:lang w:eastAsia="en-US"/>
          </w:rPr>
          <w:tab/>
        </w:r>
        <w:r w:rsidRPr="003B1B9C">
          <w:rPr>
            <w:rStyle w:val="Hyperlink"/>
            <w:noProof/>
          </w:rPr>
          <w:t>Revision History</w:t>
        </w:r>
        <w:r>
          <w:rPr>
            <w:noProof/>
            <w:webHidden/>
          </w:rPr>
          <w:tab/>
        </w:r>
        <w:r w:rsidR="008048B5">
          <w:rPr>
            <w:noProof/>
            <w:webHidden/>
          </w:rPr>
          <w:fldChar w:fldCharType="begin"/>
        </w:r>
        <w:r>
          <w:rPr>
            <w:noProof/>
            <w:webHidden/>
          </w:rPr>
          <w:instrText xml:space="preserve"> PAGEREF _Toc155173678 \h </w:instrText>
        </w:r>
        <w:r w:rsidR="008048B5">
          <w:rPr>
            <w:noProof/>
            <w:webHidden/>
          </w:rPr>
        </w:r>
        <w:r w:rsidR="008048B5">
          <w:rPr>
            <w:noProof/>
            <w:webHidden/>
          </w:rPr>
          <w:fldChar w:fldCharType="separate"/>
        </w:r>
        <w:r>
          <w:rPr>
            <w:noProof/>
            <w:webHidden/>
          </w:rPr>
          <w:t>48</w:t>
        </w:r>
        <w:r w:rsidR="008048B5">
          <w:rPr>
            <w:noProof/>
            <w:webHidden/>
          </w:rPr>
          <w:fldChar w:fldCharType="end"/>
        </w:r>
      </w:hyperlink>
    </w:p>
    <w:p w14:paraId="28AB2B92" w14:textId="77777777" w:rsidR="00774023" w:rsidRDefault="008048B5">
      <w:pPr>
        <w:pStyle w:val="Heading1"/>
      </w:pPr>
      <w:r>
        <w:rPr>
          <w:b w:val="0"/>
          <w:bCs w:val="0"/>
        </w:rPr>
        <w:lastRenderedPageBreak/>
        <w:fldChar w:fldCharType="end"/>
      </w:r>
      <w:r w:rsidR="00B338D1" w:rsidRPr="007E0409">
        <w:t xml:space="preserve"> </w:t>
      </w:r>
      <w:bookmarkStart w:id="1" w:name="_Toc128197831"/>
      <w:bookmarkStart w:id="2" w:name="_Toc129160615"/>
      <w:bookmarkStart w:id="3" w:name="_Toc155173620"/>
      <w:r w:rsidR="00B338D1">
        <w:t>Introduction</w:t>
      </w:r>
      <w:bookmarkEnd w:id="1"/>
      <w:bookmarkEnd w:id="2"/>
      <w:bookmarkEnd w:id="3"/>
    </w:p>
    <w:p w14:paraId="28AB2B93" w14:textId="77777777" w:rsidR="00774023" w:rsidRDefault="00B338D1">
      <w:pPr>
        <w:pStyle w:val="Heading2"/>
      </w:pPr>
      <w:bookmarkStart w:id="4" w:name="_Toc128197832"/>
      <w:bookmarkStart w:id="5" w:name="_Toc129160616"/>
      <w:bookmarkStart w:id="6" w:name="_Toc155173621"/>
      <w:r>
        <w:t xml:space="preserve">Feature </w:t>
      </w:r>
      <w:r w:rsidRPr="00E235CC">
        <w:t>Overview</w:t>
      </w:r>
      <w:bookmarkEnd w:id="4"/>
      <w:bookmarkEnd w:id="5"/>
      <w:bookmarkEnd w:id="6"/>
    </w:p>
    <w:p w14:paraId="28AB2B94" w14:textId="77777777" w:rsidR="00774023" w:rsidRDefault="00B338D1">
      <w:bookmarkStart w:id="7" w:name="_Toc85465986"/>
      <w:bookmarkStart w:id="8" w:name="_Toc85466265"/>
      <w:bookmarkStart w:id="9" w:name="_Toc85466412"/>
      <w:bookmarkEnd w:id="7"/>
      <w:bookmarkEnd w:id="8"/>
      <w:bookmarkEnd w:id="9"/>
      <w:r w:rsidRPr="00322907">
        <w:t xml:space="preserve">SQL Server 2005 provides </w:t>
      </w:r>
      <w:proofErr w:type="spellStart"/>
      <w:r w:rsidRPr="00322907">
        <w:t>builtin</w:t>
      </w:r>
      <w:proofErr w:type="spellEnd"/>
      <w:r w:rsidRPr="00322907">
        <w:t xml:space="preserve"> data encryption capabilities along with key management. SQL Server 2005 uses standard MSCAPI providers for encryption and key generation. Encryption keys for data and key encryption are created in transient key containers (using CRYPT_VERIFY context flag in CAPI provider), which means they have to be exported from a provider before it is destroyed and persisted in the database. </w:t>
      </w:r>
    </w:p>
    <w:p w14:paraId="28AB2B95" w14:textId="77777777" w:rsidR="00774023" w:rsidRDefault="00774023"/>
    <w:p w14:paraId="28AB2B96" w14:textId="77777777" w:rsidR="00774023" w:rsidRDefault="00B338D1">
      <w:r w:rsidRPr="00322907">
        <w:t>Such approach allows key management, including encryption keys hierarchy and key backup, to be handled by SQL Server itself. For some customers this approach is unacceptable, because according to their security practices data encryption and decryption must happen on a specially protected device; encryption keys must be kept and managed separately from encrypted data. Some customer would also prefer to outsource data encryption to a specific device both for security and performance reasons.</w:t>
      </w:r>
    </w:p>
    <w:p w14:paraId="28AB2B97" w14:textId="77777777" w:rsidR="00774023" w:rsidRDefault="00774023"/>
    <w:p w14:paraId="28AB2B98" w14:textId="77777777" w:rsidR="00774023" w:rsidRDefault="00B338D1">
      <w:r w:rsidRPr="00322907">
        <w:t>A number of vendors (</w:t>
      </w:r>
      <w:r>
        <w:t>…</w:t>
      </w:r>
      <w:r w:rsidRPr="00322907">
        <w:t>) offer hardware security modules (HSMs) for both key management and encryption acceleration. Such devices are implemented using various hardware interfaces (Network, PCI, SCASI) with a special server process, which serves an intermediary between application and a HSM. These vendors also implement MSCAPI providers over their devices. This implementation is usually a small subset of functionality offered by a HSM. Vendors provide their own management software for HSM, key configuration and key access.</w:t>
      </w:r>
    </w:p>
    <w:p w14:paraId="28AB2B99" w14:textId="77777777" w:rsidR="00774023" w:rsidRDefault="00774023"/>
    <w:p w14:paraId="28AB2B9A" w14:textId="77777777" w:rsidR="00774023" w:rsidRDefault="00B338D1">
      <w:r w:rsidRPr="00322907">
        <w:t>Since HSM implementation varies greatly from vendor to vendor, to use them with SQL Server one needs to define a common interface. MSCAPI provider interface can be a reasonable tradeoff even though it supports only subset of the HSM features. It is also what SQL Server 2005 is currently using for its Encrypted Storage features. Unfortunately MSCAPI has a number of limitations. Among them is inability to natively persist symmetric keys, Windows-only authentication mode, lack of session oriented support and others. Windows Vista and beyond implements a new cryptographic interface (CNG), unfortunately this interface has the same set of limitations.</w:t>
      </w:r>
    </w:p>
    <w:p w14:paraId="28AB2B9B" w14:textId="77777777" w:rsidR="00774023" w:rsidRDefault="00774023"/>
    <w:p w14:paraId="28AB2B9C" w14:textId="77777777" w:rsidR="00774023" w:rsidRDefault="00B338D1">
      <w:r w:rsidRPr="00322907">
        <w:t xml:space="preserve">Among alternatives to MSCAPI we have considered PKCS#11, which is an industry-standard interface to work with hardware based-identification devices. But due to its emphasis on small identification devices such as </w:t>
      </w:r>
      <w:proofErr w:type="spellStart"/>
      <w:r w:rsidRPr="00322907">
        <w:t>SmartCards</w:t>
      </w:r>
      <w:proofErr w:type="spellEnd"/>
      <w:r w:rsidRPr="00322907">
        <w:t>, rather than on high performance HSMs we found it to be no better that MSCAPI for our purpose.</w:t>
      </w:r>
    </w:p>
    <w:p w14:paraId="28AB2B9D" w14:textId="77777777" w:rsidR="00774023" w:rsidRDefault="00774023"/>
    <w:p w14:paraId="28AB2B9E" w14:textId="77777777" w:rsidR="00774023" w:rsidRDefault="00B338D1">
      <w:r w:rsidRPr="00322907">
        <w:t>Thus the decision was to design an independent cryptographic interface to suit SQL Server needs in Katmai and beyond. This interface will be a public interface available for implementation to any ISV.</w:t>
      </w:r>
    </w:p>
    <w:p w14:paraId="28AB2B9F" w14:textId="77777777" w:rsidR="00774023" w:rsidRDefault="00774023"/>
    <w:p w14:paraId="28AB2BA0" w14:textId="77777777" w:rsidR="00774023" w:rsidRDefault="00B338D1">
      <w:pPr>
        <w:pStyle w:val="Heading1"/>
      </w:pPr>
      <w:bookmarkStart w:id="10" w:name="_Toc155173622"/>
      <w:bookmarkStart w:id="11" w:name="_Toc128197894"/>
      <w:bookmarkStart w:id="12" w:name="_Toc129160621"/>
      <w:r>
        <w:t>Requirements</w:t>
      </w:r>
      <w:bookmarkEnd w:id="10"/>
    </w:p>
    <w:p w14:paraId="28AB2BA1" w14:textId="77777777" w:rsidR="00774023" w:rsidRDefault="00B338D1">
      <w:pPr>
        <w:pStyle w:val="Heading2"/>
      </w:pPr>
      <w:bookmarkStart w:id="13" w:name="_Toc155173623"/>
      <w:r>
        <w:t>Requirements by area</w:t>
      </w:r>
      <w:bookmarkEnd w:id="13"/>
    </w:p>
    <w:p w14:paraId="28AB2BA2" w14:textId="77777777" w:rsidR="00774023" w:rsidRDefault="00B338D1">
      <w:pPr>
        <w:pStyle w:val="Instructions"/>
      </w:pPr>
      <w:r>
        <w:t>Normally, functional requirements come from the functional spec. If there is no functional spec (such as for a QFE), provide the list of functional requirements in this section.</w:t>
      </w:r>
    </w:p>
    <w:p w14:paraId="28AB2BA3" w14:textId="77777777" w:rsidR="00774023" w:rsidRDefault="00B338D1">
      <w:pPr>
        <w:pStyle w:val="Instructions"/>
        <w:spacing w:after="0"/>
      </w:pPr>
      <w:r>
        <w:t>List additional design requirements grouped by area. Only include the areas not called out in the functional spec, and only those relevant to the design. The suggested list of areas follows:</w:t>
      </w:r>
    </w:p>
    <w:p w14:paraId="28AB2BA4" w14:textId="77777777" w:rsidR="00774023" w:rsidRDefault="00B338D1" w:rsidP="00DA7A35">
      <w:pPr>
        <w:pStyle w:val="Instructions"/>
        <w:numPr>
          <w:ilvl w:val="0"/>
          <w:numId w:val="3"/>
        </w:numPr>
        <w:spacing w:after="0"/>
      </w:pPr>
      <w:r>
        <w:t>Performance (including concurrency and scalability);</w:t>
      </w:r>
    </w:p>
    <w:p w14:paraId="28AB2BA5" w14:textId="77777777" w:rsidR="00774023" w:rsidRDefault="00B338D1" w:rsidP="00DA7A35">
      <w:pPr>
        <w:pStyle w:val="Instructions"/>
        <w:numPr>
          <w:ilvl w:val="0"/>
          <w:numId w:val="3"/>
        </w:numPr>
        <w:spacing w:after="0"/>
      </w:pPr>
      <w:r>
        <w:t>Code simplicity and maintainability, code reuse;</w:t>
      </w:r>
    </w:p>
    <w:p w14:paraId="28AB2BA6" w14:textId="77777777" w:rsidR="00774023" w:rsidRDefault="00B338D1" w:rsidP="00DA7A35">
      <w:pPr>
        <w:pStyle w:val="Instructions"/>
        <w:numPr>
          <w:ilvl w:val="0"/>
          <w:numId w:val="3"/>
        </w:numPr>
        <w:spacing w:after="0"/>
      </w:pPr>
      <w:r>
        <w:t>Orthogonality (works together with other features);</w:t>
      </w:r>
    </w:p>
    <w:p w14:paraId="28AB2BA7" w14:textId="77777777" w:rsidR="00774023" w:rsidRDefault="00B338D1" w:rsidP="00DA7A35">
      <w:pPr>
        <w:pStyle w:val="Instructions"/>
        <w:numPr>
          <w:ilvl w:val="0"/>
          <w:numId w:val="3"/>
        </w:numPr>
        <w:spacing w:after="0"/>
      </w:pPr>
      <w:r>
        <w:t>Security;</w:t>
      </w:r>
    </w:p>
    <w:p w14:paraId="28AB2BA8" w14:textId="77777777" w:rsidR="00774023" w:rsidRDefault="00B338D1" w:rsidP="00DA7A35">
      <w:pPr>
        <w:pStyle w:val="Instructions"/>
        <w:numPr>
          <w:ilvl w:val="0"/>
          <w:numId w:val="3"/>
        </w:numPr>
        <w:spacing w:after="0"/>
      </w:pPr>
      <w:r>
        <w:t>Testability;</w:t>
      </w:r>
    </w:p>
    <w:p w14:paraId="28AB2BA9" w14:textId="77777777" w:rsidR="00774023" w:rsidRDefault="00B338D1" w:rsidP="00DA7A35">
      <w:pPr>
        <w:pStyle w:val="Instructions"/>
        <w:numPr>
          <w:ilvl w:val="0"/>
          <w:numId w:val="3"/>
        </w:numPr>
        <w:spacing w:after="0"/>
      </w:pPr>
      <w:r>
        <w:lastRenderedPageBreak/>
        <w:t>Reliability (including minimizing regression risk);</w:t>
      </w:r>
    </w:p>
    <w:p w14:paraId="28AB2BAA" w14:textId="77777777" w:rsidR="00774023" w:rsidRDefault="00B338D1" w:rsidP="00DA7A35">
      <w:pPr>
        <w:pStyle w:val="Instructions"/>
        <w:numPr>
          <w:ilvl w:val="0"/>
          <w:numId w:val="3"/>
        </w:numPr>
        <w:spacing w:after="0"/>
      </w:pPr>
      <w:r>
        <w:t>Supportability;</w:t>
      </w:r>
    </w:p>
    <w:p w14:paraId="28AB2BAB" w14:textId="77777777" w:rsidR="00774023" w:rsidRDefault="00B338D1" w:rsidP="00DA7A35">
      <w:pPr>
        <w:pStyle w:val="Instructions"/>
        <w:numPr>
          <w:ilvl w:val="0"/>
          <w:numId w:val="3"/>
        </w:numPr>
        <w:spacing w:after="0"/>
      </w:pPr>
      <w:r>
        <w:t>Globalization (</w:t>
      </w:r>
      <w:r w:rsidRPr="00660CB4">
        <w:t>consider locale in string comparisons, string parsing</w:t>
      </w:r>
      <w:r>
        <w:t xml:space="preserve"> and manipulation</w:t>
      </w:r>
      <w:r w:rsidRPr="00660CB4">
        <w:t>, output data formatting</w:t>
      </w:r>
      <w:r>
        <w:t xml:space="preserve">). See details here: </w:t>
      </w:r>
      <w:hyperlink r:id="rId12" w:history="1">
        <w:r w:rsidRPr="00DE6F2A">
          <w:rPr>
            <w:rStyle w:val="Hyperlink"/>
          </w:rPr>
          <w:t>http://sqlportalbeta/engineering-system/Pages/Globalization%20Process.aspx</w:t>
        </w:r>
      </w:hyperlink>
      <w:r>
        <w:t>;</w:t>
      </w:r>
    </w:p>
    <w:p w14:paraId="28AB2BAC" w14:textId="77777777" w:rsidR="00774023" w:rsidRDefault="00B338D1" w:rsidP="00DA7A35">
      <w:pPr>
        <w:pStyle w:val="Instructions"/>
        <w:numPr>
          <w:ilvl w:val="0"/>
          <w:numId w:val="3"/>
        </w:numPr>
        <w:spacing w:after="0"/>
      </w:pPr>
      <w:r>
        <w:t>Localization;</w:t>
      </w:r>
    </w:p>
    <w:p w14:paraId="28AB2BAD" w14:textId="77777777" w:rsidR="00774023" w:rsidRDefault="00B338D1" w:rsidP="00DA7A35">
      <w:pPr>
        <w:pStyle w:val="Instructions"/>
        <w:numPr>
          <w:ilvl w:val="0"/>
          <w:numId w:val="3"/>
        </w:numPr>
        <w:spacing w:after="0"/>
      </w:pPr>
      <w:r>
        <w:t>Tracing (diagnostic tracing, performance tracing, NT Events);</w:t>
      </w:r>
    </w:p>
    <w:p w14:paraId="28AB2BAE" w14:textId="77777777" w:rsidR="00774023" w:rsidRDefault="00B338D1" w:rsidP="00DA7A35">
      <w:pPr>
        <w:pStyle w:val="Instructions"/>
        <w:numPr>
          <w:ilvl w:val="0"/>
          <w:numId w:val="3"/>
        </w:numPr>
        <w:spacing w:after="0"/>
      </w:pPr>
      <w:r>
        <w:t>Backward compatibility (including ease of upgrade);</w:t>
      </w:r>
    </w:p>
    <w:p w14:paraId="28AB2BAF" w14:textId="77777777" w:rsidR="00774023" w:rsidRDefault="00B338D1" w:rsidP="00DA7A35">
      <w:pPr>
        <w:pStyle w:val="Instructions"/>
        <w:numPr>
          <w:ilvl w:val="0"/>
          <w:numId w:val="3"/>
        </w:numPr>
        <w:spacing w:after="0"/>
      </w:pPr>
      <w:r>
        <w:t>Availability (localization of failures).</w:t>
      </w:r>
    </w:p>
    <w:p w14:paraId="28AB2BB0" w14:textId="77777777" w:rsidR="00774023" w:rsidRDefault="00B338D1">
      <w:pPr>
        <w:pStyle w:val="Instructions"/>
      </w:pPr>
      <w:r>
        <w:t>After the design is finished, the “Rationale” section provides an opportunity to review how the design chosen fulfills the requirements.</w:t>
      </w:r>
    </w:p>
    <w:p w14:paraId="28AB2BB1" w14:textId="77777777" w:rsidR="00774023" w:rsidRDefault="00B338D1">
      <w:pPr>
        <w:pStyle w:val="Instructions"/>
      </w:pPr>
      <w:r>
        <w:t>When multiple components are involved in the design, the requirements may be different for different components. In this case, provide separate per-component requirements.</w:t>
      </w:r>
    </w:p>
    <w:p w14:paraId="28AB2BB2" w14:textId="77777777" w:rsidR="00774023" w:rsidRDefault="00B338D1">
      <w:r w:rsidRPr="00322907">
        <w:t>The main goal is to design Cryptographic Interface, which can be implemented by ISVs to support Secret Key Storage and Management functions outside SQL Server. We will refer to such solution as a SQL External K</w:t>
      </w:r>
      <w:r>
        <w:t>ey Management Solution (SQLEKM) and the API defined by SQL Server as SQLEKM Crypto API.</w:t>
      </w:r>
    </w:p>
    <w:p w14:paraId="28AB2BB3" w14:textId="77777777" w:rsidR="00774023" w:rsidRDefault="00774023"/>
    <w:p w14:paraId="28AB2BB4" w14:textId="77777777" w:rsidR="00774023" w:rsidRDefault="00B338D1">
      <w:r w:rsidRPr="00322907">
        <w:t>Following functionality must be supported by SQLEKM</w:t>
      </w:r>
      <w:r>
        <w:t>. Priority 1 maps to SQLEKM Version 1, Priority 2 is v1+.</w:t>
      </w:r>
    </w:p>
    <w:p w14:paraId="28AB2BB5" w14:textId="77777777" w:rsidR="00774023" w:rsidRDefault="00774023"/>
    <w:p w14:paraId="28AB2BB6" w14:textId="77777777" w:rsidR="00774023" w:rsidRDefault="00B338D1" w:rsidP="00DA7A35">
      <w:pPr>
        <w:numPr>
          <w:ilvl w:val="0"/>
          <w:numId w:val="7"/>
        </w:numPr>
        <w:spacing w:after="200" w:line="276" w:lineRule="auto"/>
      </w:pPr>
      <w:r w:rsidRPr="00322907">
        <w:t>Symmetric and asymmetric key management operations</w:t>
      </w:r>
    </w:p>
    <w:p w14:paraId="28AB2BB7" w14:textId="77777777" w:rsidR="00774023" w:rsidRDefault="00B338D1" w:rsidP="00DA7A35">
      <w:pPr>
        <w:pStyle w:val="ListParagraph"/>
        <w:numPr>
          <w:ilvl w:val="0"/>
          <w:numId w:val="8"/>
        </w:numPr>
        <w:spacing w:after="200" w:line="276" w:lineRule="auto"/>
      </w:pPr>
      <w:r w:rsidRPr="00322907">
        <w:t>Priority 1:</w:t>
      </w:r>
    </w:p>
    <w:p w14:paraId="28AB2BB8" w14:textId="77777777" w:rsidR="00774023" w:rsidRDefault="00B338D1" w:rsidP="00DA7A35">
      <w:pPr>
        <w:pStyle w:val="ListParagraph"/>
        <w:numPr>
          <w:ilvl w:val="1"/>
          <w:numId w:val="8"/>
        </w:numPr>
        <w:spacing w:after="200" w:line="276" w:lineRule="auto"/>
      </w:pPr>
      <w:r w:rsidRPr="00322907">
        <w:t>Create a new key on SQLEKM device</w:t>
      </w:r>
      <w:r w:rsidRPr="00322907">
        <w:tab/>
      </w:r>
    </w:p>
    <w:p w14:paraId="28AB2BB9" w14:textId="77777777" w:rsidR="00774023" w:rsidRDefault="00B338D1" w:rsidP="00DA7A35">
      <w:pPr>
        <w:pStyle w:val="ListParagraph"/>
        <w:numPr>
          <w:ilvl w:val="1"/>
          <w:numId w:val="8"/>
        </w:numPr>
        <w:spacing w:after="200" w:line="276" w:lineRule="auto"/>
      </w:pPr>
      <w:r w:rsidRPr="00322907">
        <w:t xml:space="preserve">Map existing SQLEKM key to a SQL key </w:t>
      </w:r>
      <w:r w:rsidRPr="00322907">
        <w:tab/>
      </w:r>
    </w:p>
    <w:p w14:paraId="28AB2BBA" w14:textId="77777777" w:rsidR="00774023" w:rsidRDefault="00B338D1" w:rsidP="00DA7A35">
      <w:pPr>
        <w:pStyle w:val="ListParagraph"/>
        <w:numPr>
          <w:ilvl w:val="1"/>
          <w:numId w:val="8"/>
        </w:numPr>
        <w:spacing w:after="200" w:line="276" w:lineRule="auto"/>
      </w:pPr>
      <w:r w:rsidRPr="00322907">
        <w:t>Delete key on SQLEKM device</w:t>
      </w:r>
    </w:p>
    <w:p w14:paraId="28AB2BBB" w14:textId="77777777" w:rsidR="00774023" w:rsidRDefault="00B338D1" w:rsidP="00DA7A35">
      <w:pPr>
        <w:pStyle w:val="ListParagraph"/>
        <w:numPr>
          <w:ilvl w:val="0"/>
          <w:numId w:val="8"/>
        </w:numPr>
        <w:spacing w:after="200" w:line="276" w:lineRule="auto"/>
      </w:pPr>
      <w:r w:rsidRPr="00322907">
        <w:t>Priority 2:</w:t>
      </w:r>
    </w:p>
    <w:p w14:paraId="28AB2BBC" w14:textId="77777777" w:rsidR="00774023" w:rsidRDefault="00B338D1" w:rsidP="00DA7A35">
      <w:pPr>
        <w:pStyle w:val="ListParagraph"/>
        <w:numPr>
          <w:ilvl w:val="1"/>
          <w:numId w:val="8"/>
        </w:numPr>
        <w:spacing w:after="200" w:line="276" w:lineRule="auto"/>
      </w:pPr>
      <w:r w:rsidRPr="00322907">
        <w:t>Export key material from SQLEKM</w:t>
      </w:r>
    </w:p>
    <w:p w14:paraId="28AB2BBD" w14:textId="77777777" w:rsidR="00774023" w:rsidRDefault="00B338D1" w:rsidP="00DA7A35">
      <w:pPr>
        <w:pStyle w:val="ListParagraph"/>
        <w:numPr>
          <w:ilvl w:val="1"/>
          <w:numId w:val="8"/>
        </w:numPr>
        <w:spacing w:after="200" w:line="276" w:lineRule="auto"/>
      </w:pPr>
      <w:r w:rsidRPr="00322907">
        <w:t>Import key material to SQLEKM</w:t>
      </w:r>
    </w:p>
    <w:p w14:paraId="28AB2BBE" w14:textId="77777777" w:rsidR="00774023" w:rsidRDefault="00B338D1" w:rsidP="00DA7A35">
      <w:pPr>
        <w:numPr>
          <w:ilvl w:val="0"/>
          <w:numId w:val="7"/>
        </w:numPr>
        <w:spacing w:after="200" w:line="276" w:lineRule="auto"/>
      </w:pPr>
      <w:r w:rsidRPr="00322907">
        <w:t>Cryptographic operations</w:t>
      </w:r>
    </w:p>
    <w:p w14:paraId="28AB2BBF" w14:textId="77777777" w:rsidR="00774023" w:rsidRDefault="00B338D1" w:rsidP="00DA7A35">
      <w:pPr>
        <w:pStyle w:val="ListParagraph"/>
        <w:numPr>
          <w:ilvl w:val="0"/>
          <w:numId w:val="9"/>
        </w:numPr>
        <w:spacing w:after="200" w:line="276" w:lineRule="auto"/>
      </w:pPr>
      <w:r w:rsidRPr="00322907">
        <w:t>Priority 1:</w:t>
      </w:r>
    </w:p>
    <w:p w14:paraId="28AB2BC0" w14:textId="77777777" w:rsidR="00774023" w:rsidRDefault="00B338D1" w:rsidP="00DA7A35">
      <w:pPr>
        <w:pStyle w:val="ListParagraph"/>
        <w:numPr>
          <w:ilvl w:val="1"/>
          <w:numId w:val="9"/>
        </w:numPr>
        <w:spacing w:after="200" w:line="276" w:lineRule="auto"/>
      </w:pPr>
      <w:r w:rsidRPr="00322907">
        <w:t xml:space="preserve">Encryption and decryption </w:t>
      </w:r>
      <w:r>
        <w:t xml:space="preserve">of </w:t>
      </w:r>
      <w:r w:rsidRPr="00CF509B">
        <w:rPr>
          <w:i/>
        </w:rPr>
        <w:t>data</w:t>
      </w:r>
      <w:r>
        <w:t xml:space="preserve"> </w:t>
      </w:r>
      <w:r w:rsidRPr="00CF509B">
        <w:rPr>
          <w:i/>
        </w:rPr>
        <w:t>stored in database</w:t>
      </w:r>
      <w:r>
        <w:t xml:space="preserve"> </w:t>
      </w:r>
      <w:r w:rsidRPr="00322907">
        <w:t>using symmetric and asymmetric keys</w:t>
      </w:r>
    </w:p>
    <w:p w14:paraId="28AB2BC1" w14:textId="77777777" w:rsidR="00774023" w:rsidRDefault="00B338D1" w:rsidP="00DA7A35">
      <w:pPr>
        <w:pStyle w:val="ListParagraph"/>
        <w:numPr>
          <w:ilvl w:val="1"/>
          <w:numId w:val="9"/>
        </w:numPr>
        <w:spacing w:after="200" w:line="276" w:lineRule="auto"/>
      </w:pPr>
      <w:r w:rsidRPr="00322907">
        <w:t xml:space="preserve">Encryption and decryption </w:t>
      </w:r>
      <w:r>
        <w:t xml:space="preserve">of </w:t>
      </w:r>
      <w:r>
        <w:rPr>
          <w:i/>
        </w:rPr>
        <w:t>other keys stored in database</w:t>
      </w:r>
      <w:r>
        <w:t xml:space="preserve"> </w:t>
      </w:r>
      <w:r w:rsidRPr="00322907">
        <w:t>using symmetric and asymmetric keys</w:t>
      </w:r>
    </w:p>
    <w:p w14:paraId="28AB2BC2" w14:textId="77777777" w:rsidR="00774023" w:rsidRDefault="00B338D1" w:rsidP="00DA7A35">
      <w:pPr>
        <w:pStyle w:val="ListParagraph"/>
        <w:numPr>
          <w:ilvl w:val="1"/>
          <w:numId w:val="9"/>
        </w:numPr>
        <w:spacing w:after="200" w:line="276" w:lineRule="auto"/>
      </w:pPr>
      <w:r w:rsidRPr="00322907">
        <w:t>Certificates and encryption by certificates</w:t>
      </w:r>
    </w:p>
    <w:p w14:paraId="28AB2BC3" w14:textId="77777777" w:rsidR="00774023" w:rsidRDefault="00B338D1" w:rsidP="00DA7A35">
      <w:pPr>
        <w:pStyle w:val="ListParagraph"/>
        <w:numPr>
          <w:ilvl w:val="0"/>
          <w:numId w:val="9"/>
        </w:numPr>
        <w:spacing w:after="200" w:line="276" w:lineRule="auto"/>
      </w:pPr>
      <w:r w:rsidRPr="00322907">
        <w:t>Priority 2:</w:t>
      </w:r>
    </w:p>
    <w:p w14:paraId="28AB2BC4" w14:textId="77777777" w:rsidR="00774023" w:rsidRDefault="00B338D1" w:rsidP="00DA7A35">
      <w:pPr>
        <w:pStyle w:val="ListParagraph"/>
        <w:numPr>
          <w:ilvl w:val="1"/>
          <w:numId w:val="9"/>
        </w:numPr>
        <w:spacing w:after="200" w:line="276" w:lineRule="auto"/>
      </w:pPr>
      <w:r w:rsidRPr="00322907">
        <w:t xml:space="preserve">Bulk encryption, e.g. encryption using stream interface </w:t>
      </w:r>
    </w:p>
    <w:p w14:paraId="28AB2BC5" w14:textId="77777777" w:rsidR="00774023" w:rsidRDefault="00B338D1" w:rsidP="00DA7A35">
      <w:pPr>
        <w:pStyle w:val="ListParagraph"/>
        <w:numPr>
          <w:ilvl w:val="1"/>
          <w:numId w:val="9"/>
        </w:numPr>
        <w:spacing w:after="200" w:line="276" w:lineRule="auto"/>
      </w:pPr>
      <w:r w:rsidRPr="00322907">
        <w:t>Hashing including MACs</w:t>
      </w:r>
    </w:p>
    <w:p w14:paraId="28AB2BC6" w14:textId="77777777" w:rsidR="00774023" w:rsidRDefault="00B338D1" w:rsidP="00DA7A35">
      <w:pPr>
        <w:pStyle w:val="ListParagraph"/>
        <w:numPr>
          <w:ilvl w:val="1"/>
          <w:numId w:val="9"/>
        </w:numPr>
        <w:spacing w:after="200" w:line="276" w:lineRule="auto"/>
      </w:pPr>
      <w:r w:rsidRPr="00322907">
        <w:t>Signing and signature verification</w:t>
      </w:r>
    </w:p>
    <w:p w14:paraId="28AB2BC7" w14:textId="77777777" w:rsidR="00774023" w:rsidRDefault="00B338D1" w:rsidP="00DA7A35">
      <w:pPr>
        <w:pStyle w:val="ListParagraph"/>
        <w:numPr>
          <w:ilvl w:val="1"/>
          <w:numId w:val="9"/>
        </w:numPr>
        <w:spacing w:after="200" w:line="276" w:lineRule="auto"/>
      </w:pPr>
      <w:r w:rsidRPr="007C28ED">
        <w:t>Decrypt-only operation (for example to migrate from provider)</w:t>
      </w:r>
    </w:p>
    <w:p w14:paraId="28AB2BC8" w14:textId="77777777" w:rsidR="00774023" w:rsidRDefault="00B338D1" w:rsidP="00DA7A35">
      <w:pPr>
        <w:numPr>
          <w:ilvl w:val="0"/>
          <w:numId w:val="7"/>
        </w:numPr>
        <w:spacing w:after="200" w:line="276" w:lineRule="auto"/>
      </w:pPr>
      <w:r w:rsidRPr="00322907">
        <w:t>Authentication with SQLEKM</w:t>
      </w:r>
    </w:p>
    <w:p w14:paraId="28AB2BC9" w14:textId="77777777" w:rsidR="00774023" w:rsidRDefault="00B338D1" w:rsidP="00DA7A35">
      <w:pPr>
        <w:pStyle w:val="ListParagraph"/>
        <w:numPr>
          <w:ilvl w:val="0"/>
          <w:numId w:val="10"/>
        </w:numPr>
        <w:spacing w:after="200" w:line="276" w:lineRule="auto"/>
      </w:pPr>
      <w:r w:rsidRPr="00322907">
        <w:lastRenderedPageBreak/>
        <w:t xml:space="preserve">Basic authentication: </w:t>
      </w:r>
    </w:p>
    <w:p w14:paraId="28AB2BCA" w14:textId="77777777" w:rsidR="00774023" w:rsidRDefault="00B338D1" w:rsidP="00DA7A35">
      <w:pPr>
        <w:pStyle w:val="ListParagraph"/>
        <w:numPr>
          <w:ilvl w:val="1"/>
          <w:numId w:val="10"/>
        </w:numPr>
        <w:spacing w:after="200" w:line="276" w:lineRule="auto"/>
      </w:pPr>
      <w:r w:rsidRPr="00322907">
        <w:t>Users can authenticate with SQL SQLEKM using SQLEKM specific users and passwords</w:t>
      </w:r>
    </w:p>
    <w:p w14:paraId="28AB2BCB" w14:textId="77777777" w:rsidR="00774023" w:rsidRDefault="00B338D1" w:rsidP="00DA7A35">
      <w:pPr>
        <w:pStyle w:val="ListParagraph"/>
        <w:numPr>
          <w:ilvl w:val="0"/>
          <w:numId w:val="10"/>
        </w:numPr>
        <w:spacing w:after="200" w:line="276" w:lineRule="auto"/>
      </w:pPr>
      <w:r w:rsidRPr="00322907">
        <w:t xml:space="preserve">Windows- based authentication: </w:t>
      </w:r>
    </w:p>
    <w:p w14:paraId="28AB2BCC" w14:textId="77777777" w:rsidR="00774023" w:rsidRDefault="00B338D1" w:rsidP="00DA7A35">
      <w:pPr>
        <w:pStyle w:val="ListParagraph"/>
        <w:numPr>
          <w:ilvl w:val="1"/>
          <w:numId w:val="10"/>
        </w:numPr>
        <w:spacing w:after="200" w:line="276" w:lineRule="auto"/>
      </w:pPr>
      <w:r w:rsidRPr="00322907">
        <w:t>Windows users can present their windows token to gain access to SQLEKM keys.</w:t>
      </w:r>
    </w:p>
    <w:p w14:paraId="28AB2BCD" w14:textId="77777777" w:rsidR="00774023" w:rsidRDefault="00B338D1" w:rsidP="00DA7A35">
      <w:pPr>
        <w:numPr>
          <w:ilvl w:val="0"/>
          <w:numId w:val="7"/>
        </w:numPr>
        <w:spacing w:after="200" w:line="276" w:lineRule="auto"/>
      </w:pPr>
      <w:r w:rsidRPr="00322907">
        <w:t>SQLEKM device discovery. SQLEKM can be queried to obtain following information:</w:t>
      </w:r>
    </w:p>
    <w:p w14:paraId="28AB2BCE" w14:textId="77777777" w:rsidR="00774023" w:rsidRDefault="00B338D1" w:rsidP="00DA7A35">
      <w:pPr>
        <w:pStyle w:val="ListParagraph"/>
        <w:numPr>
          <w:ilvl w:val="0"/>
          <w:numId w:val="11"/>
        </w:numPr>
        <w:spacing w:after="200" w:line="276" w:lineRule="auto"/>
      </w:pPr>
      <w:r w:rsidRPr="00322907">
        <w:t xml:space="preserve">SQLEKM </w:t>
      </w:r>
      <w:r>
        <w:t>GUID, version of the SQLEKM software, version of SQLEKM Crypto API.</w:t>
      </w:r>
    </w:p>
    <w:p w14:paraId="28AB2BCF" w14:textId="77777777" w:rsidR="00774023" w:rsidRDefault="00B338D1" w:rsidP="00DA7A35">
      <w:pPr>
        <w:pStyle w:val="ListParagraph"/>
        <w:numPr>
          <w:ilvl w:val="0"/>
          <w:numId w:val="11"/>
        </w:numPr>
        <w:spacing w:after="200" w:line="276" w:lineRule="auto"/>
      </w:pPr>
      <w:r w:rsidRPr="00322907">
        <w:t>Supported Authentication model (Basic or Windows)</w:t>
      </w:r>
    </w:p>
    <w:p w14:paraId="28AB2BD0" w14:textId="77777777" w:rsidR="00774023" w:rsidRDefault="00B338D1" w:rsidP="00DA7A35">
      <w:pPr>
        <w:pStyle w:val="ListParagraph"/>
        <w:numPr>
          <w:ilvl w:val="0"/>
          <w:numId w:val="11"/>
        </w:numPr>
        <w:spacing w:after="200" w:line="276" w:lineRule="auto"/>
      </w:pPr>
      <w:r w:rsidRPr="00322907">
        <w:t>Supported key management functions (create new keys, open existing, key export, key persistence)</w:t>
      </w:r>
    </w:p>
    <w:p w14:paraId="28AB2BD1" w14:textId="77777777" w:rsidR="00774023" w:rsidRDefault="00B338D1" w:rsidP="00DA7A35">
      <w:pPr>
        <w:pStyle w:val="ListParagraph"/>
        <w:numPr>
          <w:ilvl w:val="0"/>
          <w:numId w:val="11"/>
        </w:numPr>
        <w:spacing w:after="200" w:line="276" w:lineRule="auto"/>
      </w:pPr>
      <w:r w:rsidRPr="00322907">
        <w:t xml:space="preserve">Supported algorithms </w:t>
      </w:r>
    </w:p>
    <w:p w14:paraId="28AB2BD2" w14:textId="77777777" w:rsidR="00774023" w:rsidRDefault="00B338D1" w:rsidP="00DA7A35">
      <w:pPr>
        <w:pStyle w:val="ListParagraph"/>
        <w:numPr>
          <w:ilvl w:val="0"/>
          <w:numId w:val="11"/>
        </w:numPr>
        <w:spacing w:after="200" w:line="276" w:lineRule="auto"/>
      </w:pPr>
      <w:r w:rsidRPr="00322907">
        <w:t>Supported cryptographic operations</w:t>
      </w:r>
    </w:p>
    <w:p w14:paraId="28AB2BD3" w14:textId="77777777" w:rsidR="00774023" w:rsidRDefault="00774023"/>
    <w:p w14:paraId="28AB2BD4" w14:textId="77777777" w:rsidR="00774023" w:rsidRDefault="00B338D1">
      <w:pPr>
        <w:pStyle w:val="Heading2"/>
      </w:pPr>
      <w:bookmarkStart w:id="14" w:name="_Toc155173624"/>
      <w:r>
        <w:t>Non-Goals</w:t>
      </w:r>
      <w:bookmarkEnd w:id="14"/>
    </w:p>
    <w:p w14:paraId="28AB2BD5" w14:textId="77777777" w:rsidR="00774023" w:rsidRDefault="00B338D1" w:rsidP="00DA7A35">
      <w:pPr>
        <w:pStyle w:val="ListParagraph"/>
        <w:numPr>
          <w:ilvl w:val="0"/>
          <w:numId w:val="12"/>
        </w:numPr>
      </w:pPr>
      <w:r w:rsidRPr="00322907">
        <w:t>Complete support of all features exposed by HSM vendors.</w:t>
      </w:r>
    </w:p>
    <w:p w14:paraId="28AB2BD6" w14:textId="77777777" w:rsidR="00774023" w:rsidRDefault="00B338D1" w:rsidP="00DA7A35">
      <w:pPr>
        <w:pStyle w:val="ListParagraph"/>
        <w:numPr>
          <w:ilvl w:val="0"/>
          <w:numId w:val="12"/>
        </w:numPr>
      </w:pPr>
      <w:r w:rsidRPr="00322907">
        <w:t>A guarantee that SQLEKM failure or unavailability would still allow access to encrypted data. If keys are not persisted on SQL Server we obviously can’t guarantee data accessibility if they are lost.</w:t>
      </w:r>
    </w:p>
    <w:p w14:paraId="28AB2BD7" w14:textId="77777777" w:rsidR="00774023" w:rsidRDefault="00B338D1" w:rsidP="00DA7A35">
      <w:pPr>
        <w:pStyle w:val="ListParagraph"/>
        <w:numPr>
          <w:ilvl w:val="0"/>
          <w:numId w:val="12"/>
        </w:numPr>
      </w:pPr>
      <w:r w:rsidRPr="00322907">
        <w:t>Integration of vendor’s management and key accessibility software with SQL Server UI. For example if for a key access certain dialog has to be involved we cannot anticipate its appearance. Customers must know how to use HSM software to enable key access.</w:t>
      </w:r>
    </w:p>
    <w:p w14:paraId="28AB2BD8" w14:textId="77777777" w:rsidR="00774023" w:rsidRDefault="00B338D1" w:rsidP="00DA7A35">
      <w:pPr>
        <w:pStyle w:val="ListParagraph"/>
        <w:numPr>
          <w:ilvl w:val="0"/>
          <w:numId w:val="12"/>
        </w:numPr>
      </w:pPr>
      <w:r w:rsidRPr="00322907">
        <w:t>SQLEKM configuration. We provide no interface neither in the engine or SQL Server UI to configure HSM modules. It must be done using HSM vendor’s software. We also provide no guidance to that.</w:t>
      </w:r>
    </w:p>
    <w:p w14:paraId="28AB2BD9" w14:textId="77777777" w:rsidR="00774023" w:rsidRDefault="00B338D1">
      <w:r w:rsidRPr="00322907">
        <w:t>However it would be desirable to involve HSM vendors to discuss if they can integrate they HSM management UI into SQL Server UI. There is an ongoing effort to offer pluggable UI module to SQL Server Management Console. We can investigate if this path can be used.</w:t>
      </w:r>
    </w:p>
    <w:p w14:paraId="28AB2BDA" w14:textId="77777777" w:rsidR="00774023" w:rsidRDefault="00774023"/>
    <w:p w14:paraId="28AB2BDB" w14:textId="77777777" w:rsidR="00774023" w:rsidRDefault="00B338D1">
      <w:pPr>
        <w:pStyle w:val="Heading2"/>
      </w:pPr>
      <w:bookmarkStart w:id="15" w:name="_Toc155173625"/>
      <w:r w:rsidRPr="00E235CC">
        <w:t>Dependencies</w:t>
      </w:r>
      <w:bookmarkEnd w:id="15"/>
    </w:p>
    <w:p w14:paraId="28AB2BDC" w14:textId="77777777" w:rsidR="00774023" w:rsidRDefault="00B338D1">
      <w:r>
        <w:t>The Transparent Data Encryption improvement enables the mitigation of the Stolen Laptop Scenario.</w:t>
      </w:r>
    </w:p>
    <w:p w14:paraId="28AB2BDD" w14:textId="77777777" w:rsidR="00774023" w:rsidRDefault="00B338D1">
      <w:pPr>
        <w:pStyle w:val="Heading1"/>
      </w:pPr>
      <w:bookmarkStart w:id="16" w:name="_Toc155173626"/>
      <w:r>
        <w:t>Logical Architecture</w:t>
      </w:r>
      <w:bookmarkEnd w:id="11"/>
      <w:bookmarkEnd w:id="12"/>
      <w:bookmarkEnd w:id="16"/>
    </w:p>
    <w:p w14:paraId="28AB2BDE" w14:textId="77777777" w:rsidR="00774023" w:rsidRDefault="00B338D1">
      <w:pPr>
        <w:pStyle w:val="Heading2"/>
      </w:pPr>
      <w:bookmarkStart w:id="17" w:name="_Toc128197895"/>
      <w:bookmarkStart w:id="18" w:name="_Toc129160622"/>
      <w:bookmarkStart w:id="19" w:name="_Toc155173627"/>
      <w:r>
        <w:t>Pre-Requisites</w:t>
      </w:r>
      <w:bookmarkEnd w:id="17"/>
      <w:bookmarkEnd w:id="18"/>
      <w:bookmarkEnd w:id="19"/>
    </w:p>
    <w:p w14:paraId="28AB2BDF" w14:textId="77777777" w:rsidR="00774023" w:rsidRDefault="00B338D1">
      <w:pPr>
        <w:pStyle w:val="Instructions"/>
      </w:pPr>
      <w:r>
        <w:t>List the documents describing the concepts (data structures, algorithms, class hierarchies) that are necessary to understand the architecture description that follows.</w:t>
      </w:r>
    </w:p>
    <w:p w14:paraId="28AB2BE0" w14:textId="77777777" w:rsidR="00774023" w:rsidRDefault="00B338D1">
      <w:pPr>
        <w:pStyle w:val="Heading3"/>
      </w:pPr>
      <w:bookmarkStart w:id="20" w:name="_Toc155173628"/>
      <w:r w:rsidRPr="00322907">
        <w:lastRenderedPageBreak/>
        <w:t xml:space="preserve">SQL Server 2005 Key </w:t>
      </w:r>
      <w:r w:rsidRPr="0006346A">
        <w:t>Storage</w:t>
      </w:r>
      <w:r w:rsidRPr="00322907">
        <w:t xml:space="preserve"> Model</w:t>
      </w:r>
      <w:bookmarkEnd w:id="20"/>
    </w:p>
    <w:p w14:paraId="28AB2BE1" w14:textId="77777777" w:rsidR="00774023" w:rsidRDefault="00774023"/>
    <w:p w14:paraId="28AB2BE2" w14:textId="77777777" w:rsidR="00774023" w:rsidRDefault="00B338D1">
      <w:r>
        <w:t>This section is for reference purpose only. It contains no information about proposed SQLEKM solution.</w:t>
      </w:r>
    </w:p>
    <w:p w14:paraId="28AB2BE3" w14:textId="77777777" w:rsidR="00774023" w:rsidRDefault="00B338D1">
      <w:pPr>
        <w:pStyle w:val="Heading4"/>
      </w:pPr>
      <w:r w:rsidRPr="00322907">
        <w:t xml:space="preserve">Cryptographic </w:t>
      </w:r>
      <w:r w:rsidRPr="0006346A">
        <w:t>providers</w:t>
      </w:r>
    </w:p>
    <w:p w14:paraId="28AB2BE4" w14:textId="77777777" w:rsidR="00774023" w:rsidRDefault="00774023"/>
    <w:p w14:paraId="28AB2BE5" w14:textId="77777777" w:rsidR="00774023" w:rsidRDefault="00B338D1">
      <w:r w:rsidRPr="00322907">
        <w:t>SQ Server 2005 supports only native MCAPI providers. By default it is Microsoft Enhanced Provider, Microsoft AES Provider is also available when a key for AES encryption is requested. On legacy platform it is Base Provider.</w:t>
      </w:r>
    </w:p>
    <w:p w14:paraId="28AB2BE6" w14:textId="77777777" w:rsidR="00774023" w:rsidRDefault="00B338D1">
      <w:pPr>
        <w:pStyle w:val="Heading4"/>
      </w:pPr>
      <w:r w:rsidRPr="00322907">
        <w:t xml:space="preserve">Key </w:t>
      </w:r>
      <w:r w:rsidRPr="0006346A">
        <w:t>Persistence</w:t>
      </w:r>
    </w:p>
    <w:p w14:paraId="28AB2BE7" w14:textId="77777777" w:rsidR="00774023" w:rsidRDefault="00774023"/>
    <w:p w14:paraId="28AB2BE8" w14:textId="77777777" w:rsidR="00774023" w:rsidRDefault="00B338D1">
      <w:r w:rsidRPr="00322907">
        <w:t xml:space="preserve">SQL Server 2005 stores all types of keys in a database. This is done to increase key mobility – database can be detached, backed up and restored later. Since key is kept inside a database it is always available. However key generation and all cryptographic operations can be only performed if a key is imported into crypto provider. Thus when a key is generated it is exported and stored in a database. When the key is needed for cryptographic operations it is imported back into the provider. The key is kept only in memory inside a provider, so when provider is destroyed the key is gone. Such non-persistent key is marked with CRYPT_VERIFYCONTEXT flag when </w:t>
      </w:r>
      <w:proofErr w:type="spellStart"/>
      <w:r w:rsidRPr="00322907">
        <w:t>CryptAcquireContext</w:t>
      </w:r>
      <w:proofErr w:type="spellEnd"/>
      <w:r w:rsidRPr="00322907">
        <w:t xml:space="preserve"> is called.</w:t>
      </w:r>
    </w:p>
    <w:p w14:paraId="28AB2BE9" w14:textId="77777777" w:rsidR="00774023" w:rsidRDefault="00B338D1">
      <w:r w:rsidRPr="00322907">
        <w:t xml:space="preserve">Symmetric keys, as implemented in standard MSCAPI providers, are always </w:t>
      </w:r>
      <w:r w:rsidRPr="00322907">
        <w:rPr>
          <w:i/>
        </w:rPr>
        <w:t xml:space="preserve">transient. </w:t>
      </w:r>
      <w:r w:rsidRPr="00322907">
        <w:t>That means if a Microsoft provider is used to generate and encrypt with symmetric keys, the key must be always be exported from a container and imported when cryptographic operation is performed. Public/provide keys pair however can be either transient (CRYPT_VERIFYCONTEXT flag is specified) or persistent (default behavior).</w:t>
      </w:r>
    </w:p>
    <w:p w14:paraId="28AB2BEA" w14:textId="77777777" w:rsidR="00774023" w:rsidRDefault="00B338D1">
      <w:r w:rsidRPr="00322907">
        <w:t xml:space="preserve">SQL Server 2005 does not use named, persisted key containers. For </w:t>
      </w:r>
      <w:r>
        <w:t>all key types (symmetric, asymmetric)</w:t>
      </w:r>
      <w:r w:rsidRPr="00322907">
        <w:t xml:space="preserve"> transient default key container is used.</w:t>
      </w:r>
    </w:p>
    <w:p w14:paraId="28AB2BEB" w14:textId="77777777" w:rsidR="00774023" w:rsidRDefault="00B338D1">
      <w:pPr>
        <w:pStyle w:val="Heading4"/>
      </w:pPr>
      <w:r w:rsidRPr="0006346A">
        <w:t>Encryption</w:t>
      </w:r>
      <w:r w:rsidRPr="00322907">
        <w:t xml:space="preserve"> Key Hierarchy</w:t>
      </w:r>
    </w:p>
    <w:p w14:paraId="28AB2BEC" w14:textId="77777777" w:rsidR="00774023" w:rsidRDefault="00774023"/>
    <w:p w14:paraId="28AB2BED" w14:textId="77777777" w:rsidR="00774023" w:rsidRDefault="0028180D">
      <w:r>
        <w:fldChar w:fldCharType="begin"/>
      </w:r>
      <w:r>
        <w:instrText xml:space="preserve"> REF _Ref147136884 \h  \* MERGEFORMAT </w:instrText>
      </w:r>
      <w:r>
        <w:fldChar w:fldCharType="separate"/>
      </w:r>
      <w:r w:rsidR="003D71F4" w:rsidRPr="003D71F4">
        <w:t xml:space="preserve">Figure </w:t>
      </w:r>
      <w:r w:rsidR="003D71F4">
        <w:t>1</w:t>
      </w:r>
      <w:r>
        <w:fldChar w:fldCharType="end"/>
      </w:r>
      <w:r w:rsidR="00B338D1" w:rsidRPr="00322907">
        <w:t xml:space="preserve"> below represents key hierarchy in SQL Server 2005.</w:t>
      </w:r>
    </w:p>
    <w:p w14:paraId="28AB2BEE" w14:textId="77777777" w:rsidR="00774023" w:rsidRDefault="00774023"/>
    <w:p w14:paraId="28AB2BEF" w14:textId="77777777" w:rsidR="00774023" w:rsidRDefault="00B338D1">
      <w:pPr>
        <w:keepNext/>
      </w:pPr>
      <w:r w:rsidRPr="00322907">
        <w:object w:dxaOrig="11134" w:dyaOrig="10741" w14:anchorId="28AB30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45.5pt" o:ole="">
            <v:imagedata r:id="rId13" o:title=""/>
          </v:shape>
          <o:OLEObject Type="Embed" ProgID="Visio.Drawing.11" ShapeID="_x0000_i1025" DrawAspect="Content" ObjectID="_1833447154" r:id="rId14"/>
        </w:object>
      </w:r>
    </w:p>
    <w:p w14:paraId="28AB2BF0" w14:textId="77777777" w:rsidR="00774023" w:rsidRDefault="00B338D1">
      <w:pPr>
        <w:pStyle w:val="Caption"/>
        <w:rPr>
          <w:b w:val="0"/>
        </w:rPr>
      </w:pPr>
      <w:bookmarkStart w:id="21" w:name="_Ref147136884"/>
      <w:bookmarkStart w:id="22" w:name="_Ref147136879"/>
      <w:r w:rsidRPr="00322907">
        <w:rPr>
          <w:b w:val="0"/>
        </w:rPr>
        <w:t xml:space="preserve">Figure </w:t>
      </w:r>
      <w:fldSimple w:instr=" SEQ Figure \* ARABIC ">
        <w:r w:rsidR="003D71F4">
          <w:rPr>
            <w:noProof/>
          </w:rPr>
          <w:t>1</w:t>
        </w:r>
      </w:fldSimple>
      <w:bookmarkEnd w:id="21"/>
      <w:r w:rsidRPr="00322907">
        <w:rPr>
          <w:b w:val="0"/>
        </w:rPr>
        <w:t>. SQL Server 2005 Key Hierarchy</w:t>
      </w:r>
      <w:bookmarkEnd w:id="22"/>
    </w:p>
    <w:p w14:paraId="28AB2BF1" w14:textId="77777777" w:rsidR="00774023" w:rsidRDefault="00774023">
      <w:pPr>
        <w:pStyle w:val="Heading2"/>
        <w:numPr>
          <w:ilvl w:val="0"/>
          <w:numId w:val="0"/>
        </w:numPr>
        <w:ind w:left="576" w:hanging="576"/>
        <w:rPr>
          <w:b w:val="0"/>
        </w:rPr>
      </w:pPr>
    </w:p>
    <w:p w14:paraId="28AB2BF2" w14:textId="77777777" w:rsidR="00774023" w:rsidRDefault="00B338D1">
      <w:pPr>
        <w:pStyle w:val="Heading2"/>
      </w:pPr>
      <w:bookmarkStart w:id="23" w:name="_Toc128197896"/>
      <w:bookmarkStart w:id="24" w:name="_Toc129160623"/>
      <w:bookmarkStart w:id="25" w:name="_Toc155173629"/>
      <w:r>
        <w:t xml:space="preserve">Architecture </w:t>
      </w:r>
      <w:r w:rsidRPr="00011A88">
        <w:t>Description</w:t>
      </w:r>
      <w:bookmarkEnd w:id="23"/>
      <w:bookmarkEnd w:id="24"/>
      <w:bookmarkEnd w:id="25"/>
    </w:p>
    <w:p w14:paraId="28AB2BF3" w14:textId="77777777" w:rsidR="00774023" w:rsidRDefault="00B338D1">
      <w:pPr>
        <w:pStyle w:val="Instructions"/>
      </w:pPr>
      <w:r>
        <w:t>Provide a logical architecture description of the layering of the system. An informal block diagram is preferable, but a brief, understandable English text is sufficient. In this section, focus on input and output of the components involved in the implementation and the overall data flow.</w:t>
      </w:r>
    </w:p>
    <w:p w14:paraId="28AB2BF4" w14:textId="77777777" w:rsidR="00774023" w:rsidRDefault="00B338D1">
      <w:pPr>
        <w:pStyle w:val="Heading2"/>
      </w:pPr>
      <w:bookmarkStart w:id="26" w:name="_Toc128197897"/>
      <w:bookmarkStart w:id="27" w:name="_Toc129160624"/>
      <w:bookmarkStart w:id="28" w:name="_Toc155173630"/>
      <w:r>
        <w:t xml:space="preserve">Internal </w:t>
      </w:r>
      <w:r w:rsidRPr="00011A88">
        <w:t>Interfaces</w:t>
      </w:r>
      <w:bookmarkEnd w:id="26"/>
      <w:bookmarkEnd w:id="27"/>
      <w:bookmarkEnd w:id="28"/>
    </w:p>
    <w:p w14:paraId="28AB2BF5" w14:textId="77777777" w:rsidR="00774023" w:rsidRDefault="00B338D1">
      <w:pPr>
        <w:pStyle w:val="Instructions"/>
      </w:pPr>
      <w:r>
        <w:t>If multiple components or subcomponents are involved, describe how they communicate.</w:t>
      </w:r>
    </w:p>
    <w:p w14:paraId="28AB2BF6" w14:textId="77777777" w:rsidR="00774023" w:rsidRDefault="00B338D1">
      <w:pPr>
        <w:pStyle w:val="Heading1"/>
      </w:pPr>
      <w:bookmarkStart w:id="29" w:name="_Toc128197898"/>
      <w:bookmarkStart w:id="30" w:name="_Toc129160625"/>
      <w:bookmarkStart w:id="31" w:name="_Toc155173631"/>
      <w:r>
        <w:lastRenderedPageBreak/>
        <w:t>Detailed Design</w:t>
      </w:r>
      <w:bookmarkEnd w:id="29"/>
      <w:bookmarkEnd w:id="30"/>
      <w:bookmarkEnd w:id="31"/>
    </w:p>
    <w:p w14:paraId="28AB2BF7" w14:textId="77777777" w:rsidR="00774023" w:rsidRDefault="00B338D1">
      <w:pPr>
        <w:pStyle w:val="Instructions"/>
      </w:pPr>
      <w:r>
        <w:t xml:space="preserve">This section describes the design in greater detail. If several components are involved, a separate design section is recommended for each component. Alternatively, the author may cover all relevant components together in each of the following subsections. </w:t>
      </w:r>
    </w:p>
    <w:p w14:paraId="28AB2BF8" w14:textId="77777777" w:rsidR="00774023" w:rsidRDefault="00B338D1">
      <w:pPr>
        <w:pStyle w:val="Instructions"/>
      </w:pPr>
      <w:r>
        <w:t>Each of  the following subsections is optional, but most of them will be useful to organize your thoughts for the sound design. The level of the design specification is left to the design author(s). On the high-level side, only logical architecture may be described. On the low-level side, the implementation may be detailed to the pseudocode level. All points in between are possible. Note that the more detailed the design, the more reliable the development estimates, the easier it is to implement, and the less likely it is to require rework. But the more detailed design also takes longer to produce and it is harder to maintain. A compromise has to be worked out in each case.</w:t>
      </w:r>
    </w:p>
    <w:p w14:paraId="28AB2BF9" w14:textId="77777777" w:rsidR="00774023" w:rsidRDefault="00B338D1">
      <w:pPr>
        <w:pStyle w:val="Heading2"/>
      </w:pPr>
      <w:bookmarkStart w:id="32" w:name="_Toc155173632"/>
      <w:r w:rsidRPr="0006346A">
        <w:t>Incorporating</w:t>
      </w:r>
      <w:r w:rsidRPr="00322907">
        <w:t xml:space="preserve"> 3rd party SQLEKMs</w:t>
      </w:r>
      <w:bookmarkEnd w:id="32"/>
    </w:p>
    <w:p w14:paraId="28AB2BFA" w14:textId="77777777" w:rsidR="00774023" w:rsidRDefault="00774023"/>
    <w:p w14:paraId="28AB2BFB" w14:textId="77777777" w:rsidR="00774023" w:rsidRDefault="00B338D1">
      <w:pPr>
        <w:pStyle w:val="EndnoteText"/>
        <w:rPr>
          <w:sz w:val="24"/>
          <w:szCs w:val="24"/>
        </w:rPr>
      </w:pPr>
      <w:r w:rsidRPr="00322907">
        <w:rPr>
          <w:sz w:val="24"/>
          <w:szCs w:val="24"/>
        </w:rPr>
        <w:t>Assuming that third-party solutions are compliant with SQLEKM</w:t>
      </w:r>
      <w:r>
        <w:rPr>
          <w:sz w:val="24"/>
          <w:szCs w:val="24"/>
        </w:rPr>
        <w:t xml:space="preserve"> </w:t>
      </w:r>
      <w:r w:rsidRPr="00322907">
        <w:rPr>
          <w:sz w:val="24"/>
          <w:szCs w:val="24"/>
        </w:rPr>
        <w:t>API, they can be plugged into SQL server, without any pre-existing knowledge about them.</w:t>
      </w:r>
    </w:p>
    <w:p w14:paraId="28AB2BFC" w14:textId="77777777" w:rsidR="00774023" w:rsidRDefault="00774023">
      <w:pPr>
        <w:pStyle w:val="EndnoteText"/>
        <w:rPr>
          <w:sz w:val="24"/>
          <w:szCs w:val="24"/>
        </w:rPr>
      </w:pPr>
    </w:p>
    <w:p w14:paraId="28AB2BFD" w14:textId="77777777" w:rsidR="00774023" w:rsidRDefault="00B338D1">
      <w:pPr>
        <w:pStyle w:val="EndnoteText"/>
        <w:rPr>
          <w:sz w:val="24"/>
          <w:szCs w:val="24"/>
        </w:rPr>
      </w:pPr>
      <w:r w:rsidRPr="00322907">
        <w:rPr>
          <w:sz w:val="24"/>
          <w:szCs w:val="24"/>
        </w:rPr>
        <w:t>SQL Server on its side needs at least following changes in its key management model:</w:t>
      </w:r>
    </w:p>
    <w:p w14:paraId="28AB2BFE" w14:textId="77777777" w:rsidR="00774023" w:rsidRDefault="00B338D1" w:rsidP="00DA7A35">
      <w:pPr>
        <w:pStyle w:val="EndnoteText"/>
        <w:numPr>
          <w:ilvl w:val="0"/>
          <w:numId w:val="14"/>
        </w:numPr>
        <w:rPr>
          <w:sz w:val="24"/>
          <w:szCs w:val="24"/>
        </w:rPr>
      </w:pPr>
      <w:r w:rsidRPr="00322907">
        <w:rPr>
          <w:sz w:val="24"/>
          <w:szCs w:val="24"/>
        </w:rPr>
        <w:t>Register third-party providers implementing SQLEKM API with SQL Server</w:t>
      </w:r>
    </w:p>
    <w:p w14:paraId="28AB2BFF" w14:textId="77777777" w:rsidR="00774023" w:rsidRDefault="00B338D1" w:rsidP="00DA7A35">
      <w:pPr>
        <w:pStyle w:val="EndnoteText"/>
        <w:numPr>
          <w:ilvl w:val="0"/>
          <w:numId w:val="14"/>
        </w:numPr>
        <w:rPr>
          <w:sz w:val="24"/>
          <w:szCs w:val="24"/>
        </w:rPr>
      </w:pPr>
      <w:r w:rsidRPr="00322907">
        <w:rPr>
          <w:sz w:val="24"/>
          <w:szCs w:val="24"/>
        </w:rPr>
        <w:t>Implement authentication with those providers</w:t>
      </w:r>
    </w:p>
    <w:p w14:paraId="28AB2C00" w14:textId="77777777" w:rsidR="00774023" w:rsidRDefault="00B338D1" w:rsidP="00DA7A35">
      <w:pPr>
        <w:pStyle w:val="EndnoteText"/>
        <w:numPr>
          <w:ilvl w:val="0"/>
          <w:numId w:val="14"/>
        </w:numPr>
        <w:rPr>
          <w:sz w:val="24"/>
          <w:szCs w:val="24"/>
        </w:rPr>
      </w:pPr>
      <w:r w:rsidRPr="00322907">
        <w:rPr>
          <w:sz w:val="24"/>
          <w:szCs w:val="24"/>
        </w:rPr>
        <w:t>Allow storing keys in EKMs outside of a database.</w:t>
      </w:r>
    </w:p>
    <w:p w14:paraId="28AB2C01" w14:textId="77777777" w:rsidR="00774023" w:rsidRDefault="00B338D1" w:rsidP="00DA7A35">
      <w:pPr>
        <w:pStyle w:val="EndnoteText"/>
        <w:numPr>
          <w:ilvl w:val="0"/>
          <w:numId w:val="14"/>
        </w:numPr>
        <w:rPr>
          <w:sz w:val="24"/>
          <w:szCs w:val="24"/>
        </w:rPr>
      </w:pPr>
      <w:r w:rsidRPr="00322907">
        <w:rPr>
          <w:sz w:val="24"/>
          <w:szCs w:val="24"/>
        </w:rPr>
        <w:t>Allow cryptographic operations by those providers</w:t>
      </w:r>
    </w:p>
    <w:p w14:paraId="28AB2C02" w14:textId="77777777" w:rsidR="00774023" w:rsidRDefault="00774023">
      <w:pPr>
        <w:pStyle w:val="EndnoteText"/>
        <w:ind w:left="720"/>
        <w:rPr>
          <w:sz w:val="24"/>
          <w:szCs w:val="24"/>
        </w:rPr>
      </w:pPr>
    </w:p>
    <w:p w14:paraId="28AB2C03" w14:textId="77777777" w:rsidR="00774023" w:rsidRDefault="00B338D1">
      <w:pPr>
        <w:pStyle w:val="EndnoteText"/>
        <w:rPr>
          <w:sz w:val="24"/>
          <w:szCs w:val="24"/>
        </w:rPr>
      </w:pPr>
      <w:r w:rsidRPr="00322907">
        <w:rPr>
          <w:sz w:val="24"/>
          <w:szCs w:val="24"/>
        </w:rPr>
        <w:t>Once this is possible, key management is no longer SLQ Server responsibility. For example it can still generate a key, but instead of exporting it from a container and storing in a database, it will create it in EKM device. When a key has to be used the container on EKM device will be opened and key is used. Container management then becomes a responsibility of a vendor who implements the provider.</w:t>
      </w:r>
    </w:p>
    <w:p w14:paraId="28AB2C04" w14:textId="77777777" w:rsidR="00774023" w:rsidRDefault="00774023">
      <w:pPr>
        <w:pStyle w:val="EndnoteText"/>
        <w:rPr>
          <w:sz w:val="22"/>
          <w:szCs w:val="22"/>
        </w:rPr>
      </w:pPr>
    </w:p>
    <w:p w14:paraId="28AB2C05" w14:textId="77777777" w:rsidR="00774023" w:rsidRDefault="00B338D1">
      <w:pPr>
        <w:pStyle w:val="EndnoteText"/>
        <w:rPr>
          <w:sz w:val="24"/>
          <w:szCs w:val="24"/>
        </w:rPr>
      </w:pPr>
      <w:r w:rsidRPr="00AF2FEF">
        <w:rPr>
          <w:sz w:val="24"/>
          <w:szCs w:val="24"/>
        </w:rPr>
        <w:t>We allow any provider to be plugged</w:t>
      </w:r>
      <w:r>
        <w:rPr>
          <w:sz w:val="24"/>
          <w:szCs w:val="24"/>
        </w:rPr>
        <w:t xml:space="preserve"> in as long as it is signed by A</w:t>
      </w:r>
      <w:r w:rsidRPr="00AF2FEF">
        <w:rPr>
          <w:sz w:val="24"/>
          <w:szCs w:val="24"/>
        </w:rPr>
        <w:t xml:space="preserve">uthenticode certificate, which is not expired, revoked and has a root of its certificate </w:t>
      </w:r>
      <w:r>
        <w:rPr>
          <w:sz w:val="24"/>
          <w:szCs w:val="24"/>
        </w:rPr>
        <w:t xml:space="preserve">chain </w:t>
      </w:r>
      <w:r w:rsidRPr="00AF2FEF">
        <w:rPr>
          <w:sz w:val="24"/>
          <w:szCs w:val="24"/>
        </w:rPr>
        <w:t>being installed in Trusted Root Authorities on Windows machine storage.</w:t>
      </w:r>
    </w:p>
    <w:p w14:paraId="28AB2C06" w14:textId="77777777" w:rsidR="00774023" w:rsidRDefault="00774023">
      <w:pPr>
        <w:pStyle w:val="EndnoteText"/>
        <w:rPr>
          <w:sz w:val="22"/>
          <w:szCs w:val="22"/>
        </w:rPr>
      </w:pPr>
    </w:p>
    <w:p w14:paraId="28AB2C07" w14:textId="77777777" w:rsidR="00774023" w:rsidRDefault="00B338D1">
      <w:pPr>
        <w:pStyle w:val="Heading2"/>
      </w:pPr>
      <w:bookmarkStart w:id="33" w:name="_Toc155173633"/>
      <w:r w:rsidRPr="00322907">
        <w:t>Registering 3</w:t>
      </w:r>
      <w:r w:rsidRPr="00322907">
        <w:rPr>
          <w:vertAlign w:val="superscript"/>
        </w:rPr>
        <w:t>rd</w:t>
      </w:r>
      <w:r w:rsidRPr="00322907">
        <w:t xml:space="preserve"> party EKM with SQL Server</w:t>
      </w:r>
      <w:bookmarkEnd w:id="33"/>
    </w:p>
    <w:p w14:paraId="28AB2C08" w14:textId="77777777" w:rsidR="00774023" w:rsidRDefault="00774023"/>
    <w:p w14:paraId="28AB2C09" w14:textId="77777777" w:rsidR="00774023" w:rsidRDefault="00B338D1">
      <w:r>
        <w:t xml:space="preserve">PROVIDER is a server level metadata object. To communicate with provider service on network SQL Server uses a special in-memory object called </w:t>
      </w:r>
      <w:r w:rsidRPr="00792B34">
        <w:rPr>
          <w:i/>
        </w:rPr>
        <w:t>cryptographic session</w:t>
      </w:r>
      <w:r>
        <w:rPr>
          <w:i/>
        </w:rPr>
        <w:t xml:space="preserve">. </w:t>
      </w:r>
      <w:r>
        <w:t xml:space="preserve">This session is tied to a SQL Server session, i.e. a SQL Server session might have several cryptographic sessions opened at the same time. Each crypto session is associated with a specific provider. For details on provider sessions, see EKM Session model section below. </w:t>
      </w:r>
    </w:p>
    <w:p w14:paraId="28AB2C0A" w14:textId="77777777" w:rsidR="00774023" w:rsidRDefault="00B338D1">
      <w:pPr>
        <w:pStyle w:val="Heading3"/>
      </w:pPr>
      <w:bookmarkStart w:id="34" w:name="_Toc155173634"/>
      <w:r w:rsidRPr="006804E8">
        <w:t>CREATE</w:t>
      </w:r>
      <w:r w:rsidRPr="00322907">
        <w:t xml:space="preserve"> CRYPTOGRAPHIC PROVIDER</w:t>
      </w:r>
      <w:bookmarkEnd w:id="34"/>
    </w:p>
    <w:p w14:paraId="28AB2C0B" w14:textId="77777777" w:rsidR="00774023" w:rsidRDefault="00774023"/>
    <w:p w14:paraId="28AB2C0C" w14:textId="77777777" w:rsidR="00774023" w:rsidRDefault="00774023"/>
    <w:p w14:paraId="28AB2C0D" w14:textId="380C3E68" w:rsidR="00774023" w:rsidRDefault="0055410A">
      <w:r>
        <w:rPr>
          <w:noProof/>
        </w:rPr>
        <w:lastRenderedPageBreak/>
        <mc:AlternateContent>
          <mc:Choice Requires="wps">
            <w:drawing>
              <wp:inline distT="0" distB="0" distL="0" distR="0" wp14:anchorId="28AB30B4" wp14:editId="58E72F3E">
                <wp:extent cx="5262880" cy="873125"/>
                <wp:effectExtent l="9525" t="9525" r="13970" b="12700"/>
                <wp:docPr id="194655350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873125"/>
                        </a:xfrm>
                        <a:prstGeom prst="rect">
                          <a:avLst/>
                        </a:prstGeom>
                        <a:solidFill>
                          <a:srgbClr val="F2F2F2"/>
                        </a:solidFill>
                        <a:ln w="9525">
                          <a:solidFill>
                            <a:srgbClr val="FFFFFF"/>
                          </a:solidFill>
                          <a:miter lim="800000"/>
                          <a:headEnd/>
                          <a:tailEnd/>
                        </a:ln>
                      </wps:spPr>
                      <wps:txbx>
                        <w:txbxContent>
                          <w:p w14:paraId="28AB310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C651A6">
                              <w:rPr>
                                <w:rFonts w:ascii="Courier New" w:hAnsi="Courier New" w:cs="Courier New"/>
                                <w:color w:val="000000"/>
                                <w:szCs w:val="18"/>
                              </w:rPr>
                              <w:t xml:space="preserve">CREATE </w:t>
                            </w:r>
                            <w:r>
                              <w:rPr>
                                <w:rFonts w:ascii="Courier New" w:hAnsi="Courier New" w:cs="Courier New"/>
                                <w:color w:val="000000"/>
                                <w:szCs w:val="18"/>
                              </w:rPr>
                              <w:t>CRYPTOGRAPHIC PROVIDER</w:t>
                            </w:r>
                            <w:r w:rsidRPr="00C651A6">
                              <w:rPr>
                                <w:rFonts w:ascii="Courier New" w:hAnsi="Courier New" w:cs="Courier New"/>
                                <w:color w:val="000000"/>
                                <w:szCs w:val="18"/>
                              </w:rPr>
                              <w:t xml:space="preserve"> </w:t>
                            </w:r>
                            <w:proofErr w:type="spellStart"/>
                            <w:r>
                              <w:rPr>
                                <w:rFonts w:ascii="Courier New" w:hAnsi="Courier New" w:cs="Courier New"/>
                                <w:i/>
                                <w:iCs/>
                                <w:color w:val="000000"/>
                                <w:szCs w:val="18"/>
                              </w:rPr>
                              <w:t>provider</w:t>
                            </w:r>
                            <w:r w:rsidRPr="00C651A6">
                              <w:rPr>
                                <w:rFonts w:ascii="Courier New" w:hAnsi="Courier New" w:cs="Courier New"/>
                                <w:i/>
                                <w:iCs/>
                                <w:color w:val="000000"/>
                                <w:szCs w:val="18"/>
                              </w:rPr>
                              <w:t>_name</w:t>
                            </w:r>
                            <w:proofErr w:type="spellEnd"/>
                            <w:r w:rsidRPr="00C651A6">
                              <w:rPr>
                                <w:rFonts w:ascii="Courier New" w:hAnsi="Courier New" w:cs="Courier New"/>
                                <w:color w:val="000000"/>
                                <w:szCs w:val="18"/>
                              </w:rPr>
                              <w:t xml:space="preserve"> </w:t>
                            </w:r>
                          </w:p>
                          <w:p w14:paraId="28AB310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C651A6">
                              <w:rPr>
                                <w:rFonts w:ascii="Courier New" w:hAnsi="Courier New" w:cs="Courier New"/>
                                <w:color w:val="000000"/>
                                <w:szCs w:val="18"/>
                              </w:rPr>
                              <w:t xml:space="preserve">    </w:t>
                            </w:r>
                            <w:r>
                              <w:rPr>
                                <w:rFonts w:ascii="Courier New" w:hAnsi="Courier New" w:cs="Courier New"/>
                                <w:color w:val="000000"/>
                                <w:szCs w:val="18"/>
                              </w:rPr>
                              <w:t xml:space="preserve">FROM FILE = </w:t>
                            </w:r>
                            <w:proofErr w:type="spellStart"/>
                            <w:r w:rsidRPr="00EA320A">
                              <w:rPr>
                                <w:rFonts w:ascii="Courier New" w:hAnsi="Courier New" w:cs="Courier New"/>
                                <w:i/>
                                <w:color w:val="000000"/>
                                <w:szCs w:val="18"/>
                              </w:rPr>
                              <w:t>path_to_DLL</w:t>
                            </w:r>
                            <w:proofErr w:type="spellEnd"/>
                            <w:r>
                              <w:rPr>
                                <w:rFonts w:ascii="Courier New" w:hAnsi="Courier New" w:cs="Courier New"/>
                                <w:color w:val="000000"/>
                                <w:szCs w:val="18"/>
                              </w:rPr>
                              <w:t xml:space="preserve"> </w:t>
                            </w:r>
                          </w:p>
                          <w:p w14:paraId="28AB310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roofErr w:type="spellStart"/>
                            <w:r w:rsidRPr="00EA320A">
                              <w:rPr>
                                <w:rFonts w:ascii="Courier New" w:hAnsi="Courier New" w:cs="Courier New"/>
                                <w:i/>
                                <w:color w:val="000000"/>
                                <w:szCs w:val="18"/>
                              </w:rPr>
                              <w:t>path_to_DLL</w:t>
                            </w:r>
                            <w:proofErr w:type="spellEnd"/>
                          </w:p>
                          <w:p w14:paraId="28AB310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i/>
                                <w:color w:val="000000"/>
                                <w:szCs w:val="18"/>
                              </w:rPr>
                              <w:tab/>
                            </w:r>
                            <w:r>
                              <w:rPr>
                                <w:rFonts w:ascii="Courier New" w:hAnsi="Courier New" w:cs="Courier New"/>
                                <w:color w:val="000000"/>
                                <w:szCs w:val="18"/>
                              </w:rPr>
                              <w:t>Path to DLL implementing SQLEKM interface</w:t>
                            </w:r>
                          </w:p>
                          <w:p w14:paraId="28AB311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1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1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4" w14:textId="77777777" w:rsidR="00954B72" w:rsidRDefault="00954B72">
                            <w:pPr>
                              <w:rPr>
                                <w:szCs w:val="18"/>
                              </w:rPr>
                            </w:pPr>
                          </w:p>
                        </w:txbxContent>
                      </wps:txbx>
                      <wps:bodyPr rot="0" vert="horz" wrap="square" lIns="91440" tIns="45720" rIns="91440" bIns="45720" anchor="t" anchorCtr="0" upright="1">
                        <a:noAutofit/>
                      </wps:bodyPr>
                    </wps:wsp>
                  </a:graphicData>
                </a:graphic>
              </wp:inline>
            </w:drawing>
          </mc:Choice>
          <mc:Fallback>
            <w:pict>
              <v:shapetype w14:anchorId="28AB30B4" id="_x0000_t202" coordsize="21600,21600" o:spt="202" path="m,l,21600r21600,l21600,xe">
                <v:stroke joinstyle="miter"/>
                <v:path gradientshapeok="t" o:connecttype="rect"/>
              </v:shapetype>
              <v:shape id="Text Box 41" o:spid="_x0000_s1026" type="#_x0000_t202" style="width:414.4pt;height: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" fillcolor="#f2f2f2" strokecolor="white">
                <v:textbox>
                  <w:txbxContent>
                    <w:p w14:paraId="28AB310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C651A6">
                        <w:rPr>
                          <w:rFonts w:ascii="Courier New" w:hAnsi="Courier New" w:cs="Courier New"/>
                          <w:color w:val="000000"/>
                          <w:szCs w:val="18"/>
                        </w:rPr>
                        <w:t xml:space="preserve">CREATE </w:t>
                      </w:r>
                      <w:r>
                        <w:rPr>
                          <w:rFonts w:ascii="Courier New" w:hAnsi="Courier New" w:cs="Courier New"/>
                          <w:color w:val="000000"/>
                          <w:szCs w:val="18"/>
                        </w:rPr>
                        <w:t>CRYPTOGRAPHIC PROVIDER</w:t>
                      </w:r>
                      <w:r w:rsidRPr="00C651A6">
                        <w:rPr>
                          <w:rFonts w:ascii="Courier New" w:hAnsi="Courier New" w:cs="Courier New"/>
                          <w:color w:val="000000"/>
                          <w:szCs w:val="18"/>
                        </w:rPr>
                        <w:t xml:space="preserve"> </w:t>
                      </w:r>
                      <w:proofErr w:type="spellStart"/>
                      <w:r>
                        <w:rPr>
                          <w:rFonts w:ascii="Courier New" w:hAnsi="Courier New" w:cs="Courier New"/>
                          <w:i/>
                          <w:iCs/>
                          <w:color w:val="000000"/>
                          <w:szCs w:val="18"/>
                        </w:rPr>
                        <w:t>provider</w:t>
                      </w:r>
                      <w:r w:rsidRPr="00C651A6">
                        <w:rPr>
                          <w:rFonts w:ascii="Courier New" w:hAnsi="Courier New" w:cs="Courier New"/>
                          <w:i/>
                          <w:iCs/>
                          <w:color w:val="000000"/>
                          <w:szCs w:val="18"/>
                        </w:rPr>
                        <w:t>_name</w:t>
                      </w:r>
                      <w:proofErr w:type="spellEnd"/>
                      <w:r w:rsidRPr="00C651A6">
                        <w:rPr>
                          <w:rFonts w:ascii="Courier New" w:hAnsi="Courier New" w:cs="Courier New"/>
                          <w:color w:val="000000"/>
                          <w:szCs w:val="18"/>
                        </w:rPr>
                        <w:t xml:space="preserve"> </w:t>
                      </w:r>
                    </w:p>
                    <w:p w14:paraId="28AB310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C651A6">
                        <w:rPr>
                          <w:rFonts w:ascii="Courier New" w:hAnsi="Courier New" w:cs="Courier New"/>
                          <w:color w:val="000000"/>
                          <w:szCs w:val="18"/>
                        </w:rPr>
                        <w:t xml:space="preserve">    </w:t>
                      </w:r>
                      <w:r>
                        <w:rPr>
                          <w:rFonts w:ascii="Courier New" w:hAnsi="Courier New" w:cs="Courier New"/>
                          <w:color w:val="000000"/>
                          <w:szCs w:val="18"/>
                        </w:rPr>
                        <w:t xml:space="preserve">FROM FILE = </w:t>
                      </w:r>
                      <w:proofErr w:type="spellStart"/>
                      <w:r w:rsidRPr="00EA320A">
                        <w:rPr>
                          <w:rFonts w:ascii="Courier New" w:hAnsi="Courier New" w:cs="Courier New"/>
                          <w:i/>
                          <w:color w:val="000000"/>
                          <w:szCs w:val="18"/>
                        </w:rPr>
                        <w:t>path_to_DLL</w:t>
                      </w:r>
                      <w:proofErr w:type="spellEnd"/>
                      <w:r>
                        <w:rPr>
                          <w:rFonts w:ascii="Courier New" w:hAnsi="Courier New" w:cs="Courier New"/>
                          <w:color w:val="000000"/>
                          <w:szCs w:val="18"/>
                        </w:rPr>
                        <w:t xml:space="preserve"> </w:t>
                      </w:r>
                    </w:p>
                    <w:p w14:paraId="28AB310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roofErr w:type="spellStart"/>
                      <w:r w:rsidRPr="00EA320A">
                        <w:rPr>
                          <w:rFonts w:ascii="Courier New" w:hAnsi="Courier New" w:cs="Courier New"/>
                          <w:i/>
                          <w:color w:val="000000"/>
                          <w:szCs w:val="18"/>
                        </w:rPr>
                        <w:t>path_to_DLL</w:t>
                      </w:r>
                      <w:proofErr w:type="spellEnd"/>
                    </w:p>
                    <w:p w14:paraId="28AB310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i/>
                          <w:color w:val="000000"/>
                          <w:szCs w:val="18"/>
                        </w:rPr>
                        <w:tab/>
                      </w:r>
                      <w:r>
                        <w:rPr>
                          <w:rFonts w:ascii="Courier New" w:hAnsi="Courier New" w:cs="Courier New"/>
                          <w:color w:val="000000"/>
                          <w:szCs w:val="18"/>
                        </w:rPr>
                        <w:t>Path to DLL implementing SQLEKM interface</w:t>
                      </w:r>
                    </w:p>
                    <w:p w14:paraId="28AB311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1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1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4" w14:textId="77777777" w:rsidR="00954B72" w:rsidRDefault="00954B72">
                      <w:pPr>
                        <w:rPr>
                          <w:szCs w:val="18"/>
                        </w:rPr>
                      </w:pPr>
                    </w:p>
                  </w:txbxContent>
                </v:textbox>
                <w10:anchorlock/>
              </v:shape>
            </w:pict>
          </mc:Fallback>
        </mc:AlternateContent>
      </w:r>
    </w:p>
    <w:p w14:paraId="28AB2C0E" w14:textId="77777777" w:rsidR="00774023" w:rsidRDefault="00774023"/>
    <w:p w14:paraId="28AB2C0F" w14:textId="77777777" w:rsidR="00774023" w:rsidRDefault="00B338D1">
      <w:r w:rsidRPr="00322907">
        <w:t>Notes:</w:t>
      </w:r>
    </w:p>
    <w:p w14:paraId="28AB2C10" w14:textId="77777777" w:rsidR="00774023" w:rsidRDefault="00B338D1" w:rsidP="00DA7A35">
      <w:pPr>
        <w:pStyle w:val="ListParagraph"/>
        <w:numPr>
          <w:ilvl w:val="0"/>
          <w:numId w:val="17"/>
        </w:numPr>
      </w:pPr>
      <w:r w:rsidRPr="00322907">
        <w:t>Permission required to register a provider:</w:t>
      </w:r>
    </w:p>
    <w:p w14:paraId="28AB2C11" w14:textId="77777777" w:rsidR="00774023" w:rsidRDefault="00B338D1" w:rsidP="00DA7A35">
      <w:pPr>
        <w:pStyle w:val="ListParagraph"/>
        <w:numPr>
          <w:ilvl w:val="1"/>
          <w:numId w:val="17"/>
        </w:numPr>
      </w:pPr>
      <w:r w:rsidRPr="00322907">
        <w:t>CONTROL SERVER</w:t>
      </w:r>
    </w:p>
    <w:p w14:paraId="28AB2C12" w14:textId="77777777" w:rsidR="00774023" w:rsidRDefault="00B338D1" w:rsidP="00DA7A35">
      <w:pPr>
        <w:pStyle w:val="ListParagraph"/>
        <w:numPr>
          <w:ilvl w:val="0"/>
          <w:numId w:val="17"/>
        </w:numPr>
      </w:pPr>
      <w:r>
        <w:t xml:space="preserve">Provider must return a unique </w:t>
      </w:r>
      <w:r w:rsidRPr="008652C0">
        <w:rPr>
          <w:i/>
        </w:rPr>
        <w:t>GUID</w:t>
      </w:r>
      <w:r>
        <w:t xml:space="preserve"> via SQLEKM API. This GUID is used to identify the provider in the server, i.e. all keys created by this provider will reference the provider by its GUID.  The GUID must be hard coded in the DLL. The GUID is retained across all versions of the DLL.</w:t>
      </w:r>
    </w:p>
    <w:p w14:paraId="28AB2C13" w14:textId="77777777" w:rsidR="00774023" w:rsidRDefault="00B338D1" w:rsidP="00DA7A35">
      <w:pPr>
        <w:pStyle w:val="ListParagraph"/>
        <w:numPr>
          <w:ilvl w:val="0"/>
          <w:numId w:val="17"/>
        </w:numPr>
      </w:pPr>
      <w:r>
        <w:t xml:space="preserve">Provider must return a DLL </w:t>
      </w:r>
      <w:r w:rsidRPr="008652C0">
        <w:rPr>
          <w:i/>
        </w:rPr>
        <w:t>version</w:t>
      </w:r>
      <w:r>
        <w:t xml:space="preserve"> via SQLEKM API. The version must be hard coded in the DLL. The version is used to identify the provider DLL. </w:t>
      </w:r>
      <w:r w:rsidRPr="00057B47">
        <w:rPr>
          <w:i/>
        </w:rPr>
        <w:t>DLLs of different versions, but same GUID must work with the same set of keys</w:t>
      </w:r>
      <w:r>
        <w:t xml:space="preserve">. If a DLL version no longer supports existing keys, provider GUID must be changed.  </w:t>
      </w:r>
    </w:p>
    <w:p w14:paraId="28AB2C14" w14:textId="77777777" w:rsidR="00774023" w:rsidRDefault="00B338D1" w:rsidP="00DA7A35">
      <w:pPr>
        <w:pStyle w:val="ListParagraph"/>
        <w:numPr>
          <w:ilvl w:val="0"/>
          <w:numId w:val="17"/>
        </w:numPr>
      </w:pPr>
      <w:r>
        <w:t xml:space="preserve">DLL must also return a version of SQLEKM API implemented. This is needed to allow extensibility of SQLEKM API in the future. We will support various versions of SQLEKM API on the same SQL server, as long as each provider implements only one version of SQLEKM API, i.e. Provider </w:t>
      </w:r>
      <w:proofErr w:type="spellStart"/>
      <w:r>
        <w:t>BetterSecurityInc</w:t>
      </w:r>
      <w:proofErr w:type="spellEnd"/>
      <w:r>
        <w:t xml:space="preserve"> can support SQLEKM API v1 or v2, but not both.</w:t>
      </w:r>
    </w:p>
    <w:p w14:paraId="28AB2C15" w14:textId="77777777" w:rsidR="00774023" w:rsidRDefault="00B338D1" w:rsidP="00DA7A35">
      <w:pPr>
        <w:pStyle w:val="ListParagraph"/>
        <w:numPr>
          <w:ilvl w:val="0"/>
          <w:numId w:val="17"/>
        </w:numPr>
      </w:pPr>
      <w:r w:rsidRPr="00322907">
        <w:t>DLL, which implements SQLEKM interface</w:t>
      </w:r>
      <w:r>
        <w:t xml:space="preserve"> will be verified when CREATE PROVIDER is called: </w:t>
      </w:r>
    </w:p>
    <w:p w14:paraId="28AB2C16" w14:textId="77777777" w:rsidR="00774023" w:rsidRDefault="00B338D1" w:rsidP="00DA7A35">
      <w:pPr>
        <w:pStyle w:val="ListParagraph"/>
        <w:numPr>
          <w:ilvl w:val="1"/>
          <w:numId w:val="17"/>
        </w:numPr>
      </w:pPr>
      <w:r w:rsidRPr="00322907">
        <w:t>It must be digitally signed using any certificate</w:t>
      </w:r>
    </w:p>
    <w:p w14:paraId="28AB2C17" w14:textId="77777777" w:rsidR="00774023" w:rsidRDefault="00B338D1" w:rsidP="00DA7A35">
      <w:pPr>
        <w:pStyle w:val="ListParagraph"/>
        <w:numPr>
          <w:ilvl w:val="1"/>
          <w:numId w:val="17"/>
        </w:numPr>
      </w:pPr>
      <w:r>
        <w:t>W</w:t>
      </w:r>
      <w:r w:rsidRPr="00322907">
        <w:t xml:space="preserve">e verify the signature </w:t>
      </w:r>
      <w:r>
        <w:t>including its certificate chain. The chain must have its root installed at Trusted Root Cert Authorities on Windows machine</w:t>
      </w:r>
    </w:p>
    <w:p w14:paraId="28AB2C18" w14:textId="77777777" w:rsidR="00774023" w:rsidRDefault="00B338D1" w:rsidP="00DA7A35">
      <w:pPr>
        <w:pStyle w:val="ListParagraph"/>
        <w:numPr>
          <w:ilvl w:val="1"/>
          <w:numId w:val="17"/>
        </w:numPr>
      </w:pPr>
      <w:r>
        <w:t xml:space="preserve">If during CREATE PROVIDER </w:t>
      </w:r>
      <w:r w:rsidRPr="00322907">
        <w:t xml:space="preserve"> we detect that signature</w:t>
      </w:r>
      <w:r>
        <w:t xml:space="preserve"> does </w:t>
      </w:r>
      <w:r w:rsidRPr="00322907">
        <w:t xml:space="preserve">not match we fail </w:t>
      </w:r>
      <w:r>
        <w:t>the statement</w:t>
      </w:r>
    </w:p>
    <w:p w14:paraId="28AB2C19" w14:textId="77777777" w:rsidR="00774023" w:rsidRDefault="00B338D1" w:rsidP="00DA7A35">
      <w:pPr>
        <w:pStyle w:val="ListParagraph"/>
        <w:numPr>
          <w:ilvl w:val="0"/>
          <w:numId w:val="17"/>
        </w:numPr>
      </w:pPr>
      <w:r>
        <w:t xml:space="preserve">As the result of CREATE PROVIDER statement we will record provider GUID and DLL version in metadata catalog. This is used during provider verification at </w:t>
      </w:r>
      <w:proofErr w:type="spellStart"/>
      <w:r>
        <w:t>LoadLibary</w:t>
      </w:r>
      <w:proofErr w:type="spellEnd"/>
      <w:r>
        <w:t>() time.</w:t>
      </w:r>
    </w:p>
    <w:p w14:paraId="28AB2C1A" w14:textId="77777777" w:rsidR="00774023" w:rsidRDefault="00B338D1" w:rsidP="00DA7A35">
      <w:pPr>
        <w:pStyle w:val="ListParagraph"/>
        <w:numPr>
          <w:ilvl w:val="0"/>
          <w:numId w:val="17"/>
        </w:numPr>
      </w:pPr>
      <w:r w:rsidRPr="00322907">
        <w:t>DLL, which implements SQLEKM interface</w:t>
      </w:r>
      <w:r>
        <w:t xml:space="preserve"> will be verified when </w:t>
      </w:r>
      <w:proofErr w:type="spellStart"/>
      <w:r>
        <w:t>LoadLibrary</w:t>
      </w:r>
      <w:proofErr w:type="spellEnd"/>
      <w:r>
        <w:t xml:space="preserve">() is called to load this DLL: </w:t>
      </w:r>
    </w:p>
    <w:p w14:paraId="28AB2C1B" w14:textId="77777777" w:rsidR="00774023" w:rsidRDefault="00B338D1" w:rsidP="00DA7A35">
      <w:pPr>
        <w:pStyle w:val="ListParagraph"/>
        <w:numPr>
          <w:ilvl w:val="1"/>
          <w:numId w:val="17"/>
        </w:numPr>
      </w:pPr>
      <w:r>
        <w:t>W</w:t>
      </w:r>
      <w:r w:rsidRPr="00322907">
        <w:t>e ver</w:t>
      </w:r>
      <w:r>
        <w:t xml:space="preserve">ify that the signature is valid including its chain. </w:t>
      </w:r>
    </w:p>
    <w:p w14:paraId="28AB2C1C" w14:textId="77777777" w:rsidR="00774023" w:rsidRDefault="00B338D1" w:rsidP="00DA7A35">
      <w:pPr>
        <w:pStyle w:val="ListParagraph"/>
        <w:numPr>
          <w:ilvl w:val="1"/>
          <w:numId w:val="17"/>
        </w:numPr>
      </w:pPr>
      <w:r>
        <w:t>We make sure that GUID of the provider in metadata catalog matches the one hard coded in the provider DLL.</w:t>
      </w:r>
    </w:p>
    <w:p w14:paraId="28AB2C1D" w14:textId="77777777" w:rsidR="00774023" w:rsidRDefault="00B338D1" w:rsidP="00DA7A35">
      <w:pPr>
        <w:pStyle w:val="ListParagraph"/>
        <w:numPr>
          <w:ilvl w:val="1"/>
          <w:numId w:val="17"/>
        </w:numPr>
      </w:pPr>
      <w:r>
        <w:t>We make sure that DLL version of the provider in metadata catalog matches the one hard coded in the provider DLL</w:t>
      </w:r>
    </w:p>
    <w:p w14:paraId="28AB2C1E" w14:textId="77777777" w:rsidR="00774023" w:rsidRDefault="00B338D1" w:rsidP="00DA7A35">
      <w:pPr>
        <w:pStyle w:val="ListParagraph"/>
        <w:numPr>
          <w:ilvl w:val="1"/>
          <w:numId w:val="17"/>
        </w:numPr>
      </w:pPr>
      <w:r>
        <w:t xml:space="preserve">If during </w:t>
      </w:r>
      <w:proofErr w:type="spellStart"/>
      <w:r>
        <w:t>LoadLibrary</w:t>
      </w:r>
      <w:proofErr w:type="spellEnd"/>
      <w:r>
        <w:t xml:space="preserve">() </w:t>
      </w:r>
      <w:r w:rsidRPr="00322907">
        <w:t xml:space="preserve"> we detect that signature</w:t>
      </w:r>
      <w:r>
        <w:t>,</w:t>
      </w:r>
      <w:r w:rsidRPr="00322907">
        <w:t xml:space="preserve"> or </w:t>
      </w:r>
      <w:proofErr w:type="spellStart"/>
      <w:r>
        <w:t>guid</w:t>
      </w:r>
      <w:proofErr w:type="spellEnd"/>
      <w:r>
        <w:t xml:space="preserve">, or version </w:t>
      </w:r>
      <w:r w:rsidRPr="00322907">
        <w:t xml:space="preserve">do not match </w:t>
      </w:r>
      <w:r>
        <w:t xml:space="preserve">ones stored in metadata catalogs, </w:t>
      </w:r>
      <w:r w:rsidRPr="00322907">
        <w:t xml:space="preserve">we fail </w:t>
      </w:r>
      <w:proofErr w:type="spellStart"/>
      <w:r>
        <w:t>LoadLibrary</w:t>
      </w:r>
      <w:proofErr w:type="spellEnd"/>
      <w:r>
        <w:t>()</w:t>
      </w:r>
    </w:p>
    <w:p w14:paraId="28AB2C1F" w14:textId="77777777" w:rsidR="00774023" w:rsidRDefault="00B338D1">
      <w:pPr>
        <w:pStyle w:val="Heading3"/>
      </w:pPr>
      <w:bookmarkStart w:id="35" w:name="_Toc155173635"/>
      <w:r w:rsidRPr="00322907">
        <w:lastRenderedPageBreak/>
        <w:t xml:space="preserve">ALTER </w:t>
      </w:r>
      <w:r w:rsidRPr="006804E8">
        <w:t>CRYPTOGRAPHIC</w:t>
      </w:r>
      <w:r w:rsidRPr="00322907">
        <w:t xml:space="preserve"> PROVIDER</w:t>
      </w:r>
      <w:bookmarkEnd w:id="35"/>
    </w:p>
    <w:p w14:paraId="28AB2C20" w14:textId="39D74459" w:rsidR="00774023" w:rsidRDefault="0055410A">
      <w:r>
        <w:rPr>
          <w:noProof/>
        </w:rPr>
        <mc:AlternateContent>
          <mc:Choice Requires="wps">
            <w:drawing>
              <wp:inline distT="0" distB="0" distL="0" distR="0" wp14:anchorId="28AB30B6" wp14:editId="1DCC1891">
                <wp:extent cx="5262880" cy="1344295"/>
                <wp:effectExtent l="9525" t="7620" r="13970" b="10160"/>
                <wp:docPr id="98742444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1344295"/>
                        </a:xfrm>
                        <a:prstGeom prst="rect">
                          <a:avLst/>
                        </a:prstGeom>
                        <a:solidFill>
                          <a:srgbClr val="F2F2F2"/>
                        </a:solidFill>
                        <a:ln w="9525">
                          <a:solidFill>
                            <a:srgbClr val="FFFFFF"/>
                          </a:solidFill>
                          <a:miter lim="800000"/>
                          <a:headEnd/>
                          <a:tailEnd/>
                        </a:ln>
                      </wps:spPr>
                      <wps:txbx>
                        <w:txbxContent>
                          <w:p w14:paraId="28AB311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ALTER</w:t>
                            </w:r>
                            <w:r w:rsidRPr="00C651A6">
                              <w:rPr>
                                <w:rFonts w:ascii="Courier New" w:hAnsi="Courier New" w:cs="Courier New"/>
                                <w:color w:val="000000"/>
                                <w:szCs w:val="18"/>
                              </w:rPr>
                              <w:t xml:space="preserve"> </w:t>
                            </w:r>
                            <w:r>
                              <w:rPr>
                                <w:rFonts w:ascii="Courier New" w:hAnsi="Courier New" w:cs="Courier New"/>
                                <w:color w:val="000000"/>
                                <w:szCs w:val="18"/>
                              </w:rPr>
                              <w:t>CRYPTOGRAPHIC PROVIDER</w:t>
                            </w:r>
                            <w:r w:rsidRPr="00C651A6">
                              <w:rPr>
                                <w:rFonts w:ascii="Courier New" w:hAnsi="Courier New" w:cs="Courier New"/>
                                <w:color w:val="000000"/>
                                <w:szCs w:val="18"/>
                              </w:rPr>
                              <w:t xml:space="preserve"> </w:t>
                            </w:r>
                            <w:proofErr w:type="spellStart"/>
                            <w:r>
                              <w:rPr>
                                <w:rFonts w:ascii="Courier New" w:hAnsi="Courier New" w:cs="Courier New"/>
                                <w:i/>
                                <w:iCs/>
                                <w:color w:val="000000"/>
                                <w:szCs w:val="18"/>
                              </w:rPr>
                              <w:t>provider</w:t>
                            </w:r>
                            <w:r w:rsidRPr="00C651A6">
                              <w:rPr>
                                <w:rFonts w:ascii="Courier New" w:hAnsi="Courier New" w:cs="Courier New"/>
                                <w:i/>
                                <w:iCs/>
                                <w:color w:val="000000"/>
                                <w:szCs w:val="18"/>
                              </w:rPr>
                              <w:t>_name</w:t>
                            </w:r>
                            <w:proofErr w:type="spellEnd"/>
                            <w:r w:rsidRPr="00C651A6">
                              <w:rPr>
                                <w:rFonts w:ascii="Courier New" w:hAnsi="Courier New" w:cs="Courier New"/>
                                <w:color w:val="000000"/>
                                <w:szCs w:val="18"/>
                              </w:rPr>
                              <w:t xml:space="preserve"> </w:t>
                            </w:r>
                          </w:p>
                          <w:p w14:paraId="28AB311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C651A6">
                              <w:rPr>
                                <w:rFonts w:ascii="Courier New" w:hAnsi="Courier New" w:cs="Courier New"/>
                                <w:color w:val="000000"/>
                                <w:szCs w:val="18"/>
                              </w:rPr>
                              <w:t xml:space="preserve">    </w:t>
                            </w:r>
                            <w:r>
                              <w:rPr>
                                <w:rFonts w:ascii="Courier New" w:hAnsi="Courier New" w:cs="Courier New"/>
                                <w:color w:val="000000"/>
                                <w:szCs w:val="18"/>
                              </w:rPr>
                              <w:t xml:space="preserve">[ FROM FILE = </w:t>
                            </w:r>
                            <w:proofErr w:type="spellStart"/>
                            <w:r w:rsidRPr="00EA320A">
                              <w:rPr>
                                <w:rFonts w:ascii="Courier New" w:hAnsi="Courier New" w:cs="Courier New"/>
                                <w:i/>
                                <w:color w:val="000000"/>
                                <w:szCs w:val="18"/>
                              </w:rPr>
                              <w:t>path_to_</w:t>
                            </w:r>
                            <w:proofErr w:type="gramStart"/>
                            <w:r w:rsidRPr="00EA320A">
                              <w:rPr>
                                <w:rFonts w:ascii="Courier New" w:hAnsi="Courier New" w:cs="Courier New"/>
                                <w:i/>
                                <w:color w:val="000000"/>
                                <w:szCs w:val="18"/>
                              </w:rPr>
                              <w:t>DLL</w:t>
                            </w:r>
                            <w:proofErr w:type="spellEnd"/>
                            <w:r>
                              <w:rPr>
                                <w:rFonts w:ascii="Courier New" w:hAnsi="Courier New" w:cs="Courier New"/>
                                <w:color w:val="000000"/>
                                <w:szCs w:val="18"/>
                              </w:rPr>
                              <w:t xml:space="preserve"> ]</w:t>
                            </w:r>
                            <w:proofErr w:type="gramEnd"/>
                          </w:p>
                          <w:p w14:paraId="28AB311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 xml:space="preserve">    |</w:t>
                            </w:r>
                          </w:p>
                          <w:p w14:paraId="28AB311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 xml:space="preserve">    [ SET &lt;</w:t>
                            </w:r>
                            <w:r w:rsidRPr="00EA320A">
                              <w:rPr>
                                <w:rFonts w:ascii="Courier New" w:hAnsi="Courier New" w:cs="Courier New"/>
                                <w:color w:val="000000"/>
                                <w:szCs w:val="18"/>
                              </w:rPr>
                              <w:t>options</w:t>
                            </w:r>
                            <w:proofErr w:type="gramStart"/>
                            <w:r>
                              <w:rPr>
                                <w:rFonts w:ascii="Courier New" w:hAnsi="Courier New" w:cs="Courier New"/>
                                <w:color w:val="000000"/>
                                <w:szCs w:val="18"/>
                              </w:rPr>
                              <w:t>&gt;[</w:t>
                            </w:r>
                            <w:proofErr w:type="gramEnd"/>
                            <w:r>
                              <w:rPr>
                                <w:rFonts w:ascii="Courier New" w:hAnsi="Courier New" w:cs="Courier New"/>
                                <w:color w:val="000000"/>
                                <w:szCs w:val="18"/>
                              </w:rPr>
                              <w:t>, &lt;</w:t>
                            </w:r>
                            <w:r w:rsidRPr="00EA320A">
                              <w:rPr>
                                <w:rFonts w:ascii="Courier New" w:hAnsi="Courier New" w:cs="Courier New"/>
                                <w:color w:val="000000"/>
                                <w:szCs w:val="18"/>
                              </w:rPr>
                              <w:t>options</w:t>
                            </w:r>
                            <w:r>
                              <w:rPr>
                                <w:rFonts w:ascii="Courier New" w:hAnsi="Courier New" w:cs="Courier New"/>
                                <w:color w:val="000000"/>
                                <w:szCs w:val="18"/>
                              </w:rPr>
                              <w:t>&gt;</w:t>
                            </w:r>
                            <w:proofErr w:type="gramStart"/>
                            <w:r>
                              <w:rPr>
                                <w:rFonts w:ascii="Courier New" w:hAnsi="Courier New" w:cs="Courier New"/>
                                <w:color w:val="000000"/>
                                <w:szCs w:val="18"/>
                              </w:rPr>
                              <w:t>] ]</w:t>
                            </w:r>
                            <w:proofErr w:type="gramEnd"/>
                          </w:p>
                          <w:p w14:paraId="28AB311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1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&lt;options&gt;</w:t>
                            </w:r>
                            <w:r>
                              <w:rPr>
                                <w:rFonts w:ascii="Courier New" w:hAnsi="Courier New" w:cs="Courier New"/>
                                <w:color w:val="000000"/>
                                <w:szCs w:val="18"/>
                              </w:rPr>
                              <w:tab/>
                            </w:r>
                          </w:p>
                          <w:p w14:paraId="28AB311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ab/>
                              <w:t>ENABLE</w:t>
                            </w:r>
                            <w:r w:rsidR="00CB13DA">
                              <w:rPr>
                                <w:rFonts w:ascii="Courier New" w:hAnsi="Courier New" w:cs="Courier New"/>
                                <w:color w:val="000000"/>
                                <w:szCs w:val="18"/>
                              </w:rPr>
                              <w:t>D</w:t>
                            </w:r>
                            <w:r>
                              <w:rPr>
                                <w:rFonts w:ascii="Courier New" w:hAnsi="Courier New" w:cs="Courier New"/>
                                <w:color w:val="000000"/>
                                <w:szCs w:val="18"/>
                              </w:rPr>
                              <w:t xml:space="preserve"> = {ON|OFF}</w:t>
                            </w:r>
                          </w:p>
                          <w:p w14:paraId="28AB311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E" w14:textId="77777777" w:rsidR="00954B72" w:rsidRDefault="00954B72">
                            <w:pPr>
                              <w:rPr>
                                <w:szCs w:val="18"/>
                              </w:rPr>
                            </w:pPr>
                          </w:p>
                        </w:txbxContent>
                      </wps:txbx>
                      <wps:bodyPr rot="0" vert="horz" wrap="square" lIns="91440" tIns="45720" rIns="91440" bIns="45720" anchor="t" anchorCtr="0" upright="1">
                        <a:noAutofit/>
                      </wps:bodyPr>
                    </wps:wsp>
                  </a:graphicData>
                </a:graphic>
              </wp:inline>
            </w:drawing>
          </mc:Choice>
          <mc:Fallback>
            <w:pict>
              <v:shape w14:anchorId="28AB30B6" id="Text Box 40" o:spid="_x0000_s1027" type="#_x0000_t202" style="width:414.4pt;height:10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" fillcolor="#f2f2f2" strokecolor="white">
                <v:textbox>
                  <w:txbxContent>
                    <w:p w14:paraId="28AB311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ALTER</w:t>
                      </w:r>
                      <w:r w:rsidRPr="00C651A6">
                        <w:rPr>
                          <w:rFonts w:ascii="Courier New" w:hAnsi="Courier New" w:cs="Courier New"/>
                          <w:color w:val="000000"/>
                          <w:szCs w:val="18"/>
                        </w:rPr>
                        <w:t xml:space="preserve"> </w:t>
                      </w:r>
                      <w:r>
                        <w:rPr>
                          <w:rFonts w:ascii="Courier New" w:hAnsi="Courier New" w:cs="Courier New"/>
                          <w:color w:val="000000"/>
                          <w:szCs w:val="18"/>
                        </w:rPr>
                        <w:t>CRYPTOGRAPHIC PROVIDER</w:t>
                      </w:r>
                      <w:r w:rsidRPr="00C651A6">
                        <w:rPr>
                          <w:rFonts w:ascii="Courier New" w:hAnsi="Courier New" w:cs="Courier New"/>
                          <w:color w:val="000000"/>
                          <w:szCs w:val="18"/>
                        </w:rPr>
                        <w:t xml:space="preserve"> </w:t>
                      </w:r>
                      <w:proofErr w:type="spellStart"/>
                      <w:r>
                        <w:rPr>
                          <w:rFonts w:ascii="Courier New" w:hAnsi="Courier New" w:cs="Courier New"/>
                          <w:i/>
                          <w:iCs/>
                          <w:color w:val="000000"/>
                          <w:szCs w:val="18"/>
                        </w:rPr>
                        <w:t>provider</w:t>
                      </w:r>
                      <w:r w:rsidRPr="00C651A6">
                        <w:rPr>
                          <w:rFonts w:ascii="Courier New" w:hAnsi="Courier New" w:cs="Courier New"/>
                          <w:i/>
                          <w:iCs/>
                          <w:color w:val="000000"/>
                          <w:szCs w:val="18"/>
                        </w:rPr>
                        <w:t>_name</w:t>
                      </w:r>
                      <w:proofErr w:type="spellEnd"/>
                      <w:r w:rsidRPr="00C651A6">
                        <w:rPr>
                          <w:rFonts w:ascii="Courier New" w:hAnsi="Courier New" w:cs="Courier New"/>
                          <w:color w:val="000000"/>
                          <w:szCs w:val="18"/>
                        </w:rPr>
                        <w:t xml:space="preserve"> </w:t>
                      </w:r>
                    </w:p>
                    <w:p w14:paraId="28AB311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C651A6">
                        <w:rPr>
                          <w:rFonts w:ascii="Courier New" w:hAnsi="Courier New" w:cs="Courier New"/>
                          <w:color w:val="000000"/>
                          <w:szCs w:val="18"/>
                        </w:rPr>
                        <w:t xml:space="preserve">    </w:t>
                      </w:r>
                      <w:r>
                        <w:rPr>
                          <w:rFonts w:ascii="Courier New" w:hAnsi="Courier New" w:cs="Courier New"/>
                          <w:color w:val="000000"/>
                          <w:szCs w:val="18"/>
                        </w:rPr>
                        <w:t xml:space="preserve">[ FROM FILE = </w:t>
                      </w:r>
                      <w:proofErr w:type="spellStart"/>
                      <w:r w:rsidRPr="00EA320A">
                        <w:rPr>
                          <w:rFonts w:ascii="Courier New" w:hAnsi="Courier New" w:cs="Courier New"/>
                          <w:i/>
                          <w:color w:val="000000"/>
                          <w:szCs w:val="18"/>
                        </w:rPr>
                        <w:t>path_to_</w:t>
                      </w:r>
                      <w:proofErr w:type="gramStart"/>
                      <w:r w:rsidRPr="00EA320A">
                        <w:rPr>
                          <w:rFonts w:ascii="Courier New" w:hAnsi="Courier New" w:cs="Courier New"/>
                          <w:i/>
                          <w:color w:val="000000"/>
                          <w:szCs w:val="18"/>
                        </w:rPr>
                        <w:t>DLL</w:t>
                      </w:r>
                      <w:proofErr w:type="spellEnd"/>
                      <w:r>
                        <w:rPr>
                          <w:rFonts w:ascii="Courier New" w:hAnsi="Courier New" w:cs="Courier New"/>
                          <w:color w:val="000000"/>
                          <w:szCs w:val="18"/>
                        </w:rPr>
                        <w:t xml:space="preserve"> ]</w:t>
                      </w:r>
                      <w:proofErr w:type="gramEnd"/>
                    </w:p>
                    <w:p w14:paraId="28AB311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 xml:space="preserve">    |</w:t>
                      </w:r>
                    </w:p>
                    <w:p w14:paraId="28AB311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 xml:space="preserve">    [ SET &lt;</w:t>
                      </w:r>
                      <w:r w:rsidRPr="00EA320A">
                        <w:rPr>
                          <w:rFonts w:ascii="Courier New" w:hAnsi="Courier New" w:cs="Courier New"/>
                          <w:color w:val="000000"/>
                          <w:szCs w:val="18"/>
                        </w:rPr>
                        <w:t>options</w:t>
                      </w:r>
                      <w:proofErr w:type="gramStart"/>
                      <w:r>
                        <w:rPr>
                          <w:rFonts w:ascii="Courier New" w:hAnsi="Courier New" w:cs="Courier New"/>
                          <w:color w:val="000000"/>
                          <w:szCs w:val="18"/>
                        </w:rPr>
                        <w:t>&gt;[</w:t>
                      </w:r>
                      <w:proofErr w:type="gramEnd"/>
                      <w:r>
                        <w:rPr>
                          <w:rFonts w:ascii="Courier New" w:hAnsi="Courier New" w:cs="Courier New"/>
                          <w:color w:val="000000"/>
                          <w:szCs w:val="18"/>
                        </w:rPr>
                        <w:t>, &lt;</w:t>
                      </w:r>
                      <w:r w:rsidRPr="00EA320A">
                        <w:rPr>
                          <w:rFonts w:ascii="Courier New" w:hAnsi="Courier New" w:cs="Courier New"/>
                          <w:color w:val="000000"/>
                          <w:szCs w:val="18"/>
                        </w:rPr>
                        <w:t>options</w:t>
                      </w:r>
                      <w:r>
                        <w:rPr>
                          <w:rFonts w:ascii="Courier New" w:hAnsi="Courier New" w:cs="Courier New"/>
                          <w:color w:val="000000"/>
                          <w:szCs w:val="18"/>
                        </w:rPr>
                        <w:t>&gt;</w:t>
                      </w:r>
                      <w:proofErr w:type="gramStart"/>
                      <w:r>
                        <w:rPr>
                          <w:rFonts w:ascii="Courier New" w:hAnsi="Courier New" w:cs="Courier New"/>
                          <w:color w:val="000000"/>
                          <w:szCs w:val="18"/>
                        </w:rPr>
                        <w:t>] ]</w:t>
                      </w:r>
                      <w:proofErr w:type="gramEnd"/>
                    </w:p>
                    <w:p w14:paraId="28AB311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1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&lt;options&gt;</w:t>
                      </w:r>
                      <w:r>
                        <w:rPr>
                          <w:rFonts w:ascii="Courier New" w:hAnsi="Courier New" w:cs="Courier New"/>
                          <w:color w:val="000000"/>
                          <w:szCs w:val="18"/>
                        </w:rPr>
                        <w:tab/>
                      </w:r>
                    </w:p>
                    <w:p w14:paraId="28AB311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ab/>
                        <w:t>ENABLE</w:t>
                      </w:r>
                      <w:r w:rsidR="00CB13DA">
                        <w:rPr>
                          <w:rFonts w:ascii="Courier New" w:hAnsi="Courier New" w:cs="Courier New"/>
                          <w:color w:val="000000"/>
                          <w:szCs w:val="18"/>
                        </w:rPr>
                        <w:t>D</w:t>
                      </w:r>
                      <w:r>
                        <w:rPr>
                          <w:rFonts w:ascii="Courier New" w:hAnsi="Courier New" w:cs="Courier New"/>
                          <w:color w:val="000000"/>
                          <w:szCs w:val="18"/>
                        </w:rPr>
                        <w:t xml:space="preserve"> = {ON|OFF}</w:t>
                      </w:r>
                    </w:p>
                    <w:p w14:paraId="28AB311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1E" w14:textId="77777777" w:rsidR="00954B72" w:rsidRDefault="00954B72">
                      <w:pPr>
                        <w:rPr>
                          <w:szCs w:val="18"/>
                        </w:rPr>
                      </w:pPr>
                    </w:p>
                  </w:txbxContent>
                </v:textbox>
                <w10:anchorlock/>
              </v:shape>
            </w:pict>
          </mc:Fallback>
        </mc:AlternateContent>
      </w:r>
    </w:p>
    <w:p w14:paraId="28AB2C21" w14:textId="77777777" w:rsidR="00774023" w:rsidRDefault="00B338D1">
      <w:r w:rsidRPr="00322907">
        <w:t>Notes:</w:t>
      </w:r>
      <w:r>
        <w:br/>
      </w:r>
    </w:p>
    <w:p w14:paraId="28AB2C22" w14:textId="77777777" w:rsidR="00774023" w:rsidRDefault="00B338D1" w:rsidP="00DA7A35">
      <w:pPr>
        <w:pStyle w:val="ListParagraph"/>
        <w:numPr>
          <w:ilvl w:val="0"/>
          <w:numId w:val="18"/>
        </w:numPr>
      </w:pPr>
      <w:r w:rsidRPr="00322907">
        <w:t>Permissions required:</w:t>
      </w:r>
    </w:p>
    <w:p w14:paraId="28AB2C23" w14:textId="77777777" w:rsidR="00774023" w:rsidRDefault="00B338D1" w:rsidP="00DA7A35">
      <w:pPr>
        <w:pStyle w:val="ListParagraph"/>
        <w:numPr>
          <w:ilvl w:val="1"/>
          <w:numId w:val="18"/>
        </w:numPr>
      </w:pPr>
      <w:r w:rsidRPr="00322907">
        <w:t>CONTROL SERVER</w:t>
      </w:r>
    </w:p>
    <w:p w14:paraId="28AB2C24" w14:textId="77777777" w:rsidR="00774023" w:rsidRDefault="00B338D1" w:rsidP="00DA7A35">
      <w:pPr>
        <w:pStyle w:val="ListParagraph"/>
        <w:numPr>
          <w:ilvl w:val="0"/>
          <w:numId w:val="18"/>
        </w:numPr>
      </w:pPr>
      <w:r>
        <w:t>When DLL path is being updated</w:t>
      </w:r>
    </w:p>
    <w:p w14:paraId="28AB2C25" w14:textId="77777777" w:rsidR="00774023" w:rsidRDefault="00B338D1" w:rsidP="00DA7A35">
      <w:pPr>
        <w:pStyle w:val="ListParagraph"/>
        <w:numPr>
          <w:ilvl w:val="1"/>
          <w:numId w:val="18"/>
        </w:numPr>
      </w:pPr>
      <w:r>
        <w:t>We DISABLE the provider from being used.</w:t>
      </w:r>
    </w:p>
    <w:p w14:paraId="28AB2C26" w14:textId="77777777" w:rsidR="00774023" w:rsidRDefault="00B338D1" w:rsidP="00DA7A35">
      <w:pPr>
        <w:pStyle w:val="ListParagraph"/>
        <w:numPr>
          <w:ilvl w:val="1"/>
          <w:numId w:val="18"/>
        </w:numPr>
      </w:pPr>
      <w:r w:rsidRPr="00322907">
        <w:t>We verify DLL signature similarly to CREATE PROVIDER case</w:t>
      </w:r>
    </w:p>
    <w:p w14:paraId="28AB2C27" w14:textId="77777777" w:rsidR="00774023" w:rsidRDefault="00B338D1" w:rsidP="00DA7A35">
      <w:pPr>
        <w:pStyle w:val="ListParagraph"/>
        <w:numPr>
          <w:ilvl w:val="1"/>
          <w:numId w:val="18"/>
        </w:numPr>
      </w:pPr>
      <w:r>
        <w:t>We make sure that DLL has the same GUID as the one recorded in the catalog, otherwise fail.</w:t>
      </w:r>
    </w:p>
    <w:p w14:paraId="28AB2C28" w14:textId="77777777" w:rsidR="00774023" w:rsidRDefault="00B338D1" w:rsidP="00DA7A35">
      <w:pPr>
        <w:pStyle w:val="ListParagraph"/>
        <w:numPr>
          <w:ilvl w:val="1"/>
          <w:numId w:val="18"/>
        </w:numPr>
      </w:pPr>
      <w:r>
        <w:t>We will update a version in the catalog according to the one returned by DLL, i.e. ALTER PROVIDER can and must be used to upgrade provider DLL.</w:t>
      </w:r>
    </w:p>
    <w:p w14:paraId="28AB2C29" w14:textId="77777777" w:rsidR="00774023" w:rsidRDefault="00B338D1" w:rsidP="00DA7A35">
      <w:pPr>
        <w:pStyle w:val="ListParagraph"/>
        <w:numPr>
          <w:ilvl w:val="0"/>
          <w:numId w:val="18"/>
        </w:numPr>
      </w:pPr>
      <w:r>
        <w:t>Provider can be either in ENABLED or DISABLED state. It is a knob to prevent its usage without explicitly dropping it. For example when EKM device DLL is being upgraded, the upgrade process will turn it OFF, replace the DLL and turn it ON again.</w:t>
      </w:r>
    </w:p>
    <w:p w14:paraId="28AB2C2A" w14:textId="77777777" w:rsidR="00774023" w:rsidRDefault="00B338D1" w:rsidP="00DA7A35">
      <w:pPr>
        <w:pStyle w:val="ListParagraph"/>
        <w:numPr>
          <w:ilvl w:val="0"/>
          <w:numId w:val="18"/>
        </w:numPr>
      </w:pPr>
      <w:r>
        <w:t xml:space="preserve">When Provider is in DISABLED state </w:t>
      </w:r>
      <w:proofErr w:type="spellStart"/>
      <w:r>
        <w:t>LoadLibrary</w:t>
      </w:r>
      <w:proofErr w:type="spellEnd"/>
      <w:r>
        <w:t xml:space="preserve">() of SQLEKM DLL will fail. </w:t>
      </w:r>
    </w:p>
    <w:p w14:paraId="28AB2C2B" w14:textId="77777777" w:rsidR="00774023" w:rsidRDefault="00B338D1" w:rsidP="00DA7A35">
      <w:pPr>
        <w:pStyle w:val="ListParagraph"/>
        <w:numPr>
          <w:ilvl w:val="0"/>
          <w:numId w:val="18"/>
        </w:numPr>
      </w:pPr>
      <w:r>
        <w:t>If there are any cryptographic sessions opened with provider when it gets DISABLED or its DLL path being updated, we issue a warning. To disable the provi</w:t>
      </w:r>
      <w:r w:rsidR="002D10E8">
        <w:t>der, all sessions using this provider must be terminated</w:t>
      </w:r>
      <w:r>
        <w:t xml:space="preserve">. </w:t>
      </w:r>
    </w:p>
    <w:p w14:paraId="28AB2C2C" w14:textId="77777777" w:rsidR="00774023" w:rsidRDefault="00774023">
      <w:pPr>
        <w:pStyle w:val="ListParagraph"/>
        <w:ind w:left="360"/>
      </w:pPr>
    </w:p>
    <w:p w14:paraId="28AB2C2D" w14:textId="77777777" w:rsidR="00774023" w:rsidRDefault="00774023">
      <w:pPr>
        <w:pStyle w:val="ListParagraph"/>
      </w:pPr>
    </w:p>
    <w:p w14:paraId="28AB2C2E" w14:textId="77777777" w:rsidR="00774023" w:rsidRDefault="00774023"/>
    <w:p w14:paraId="28AB2C2F" w14:textId="77777777" w:rsidR="00774023" w:rsidRDefault="00B338D1">
      <w:pPr>
        <w:pStyle w:val="Heading3"/>
      </w:pPr>
      <w:bookmarkStart w:id="36" w:name="_Toc155173636"/>
      <w:r w:rsidRPr="00322907">
        <w:t xml:space="preserve">DROP </w:t>
      </w:r>
      <w:r w:rsidRPr="006804E8">
        <w:t>CRYPTOGRAPHIC</w:t>
      </w:r>
      <w:r w:rsidRPr="00322907">
        <w:t xml:space="preserve"> PROVIDER</w:t>
      </w:r>
      <w:bookmarkEnd w:id="36"/>
    </w:p>
    <w:p w14:paraId="28AB2C30" w14:textId="5C8D5F8B" w:rsidR="00774023" w:rsidRDefault="0055410A">
      <w:r>
        <w:rPr>
          <w:noProof/>
        </w:rPr>
        <mc:AlternateContent>
          <mc:Choice Requires="wps">
            <w:drawing>
              <wp:inline distT="0" distB="0" distL="0" distR="0" wp14:anchorId="28AB30B8" wp14:editId="3D901BF5">
                <wp:extent cx="5262880" cy="353060"/>
                <wp:effectExtent l="9525" t="8890" r="13970" b="9525"/>
                <wp:docPr id="191289698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353060"/>
                        </a:xfrm>
                        <a:prstGeom prst="rect">
                          <a:avLst/>
                        </a:prstGeom>
                        <a:solidFill>
                          <a:srgbClr val="F2F2F2"/>
                        </a:solidFill>
                        <a:ln w="9525">
                          <a:solidFill>
                            <a:srgbClr val="FFFFFF"/>
                          </a:solidFill>
                          <a:miter lim="800000"/>
                          <a:headEnd/>
                          <a:tailEnd/>
                        </a:ln>
                      </wps:spPr>
                      <wps:txbx>
                        <w:txbxContent>
                          <w:p w14:paraId="28AB311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DROP</w:t>
                            </w:r>
                            <w:r w:rsidRPr="00C651A6">
                              <w:rPr>
                                <w:rFonts w:ascii="Courier New" w:hAnsi="Courier New" w:cs="Courier New"/>
                                <w:color w:val="000000"/>
                                <w:szCs w:val="18"/>
                              </w:rPr>
                              <w:t xml:space="preserve"> </w:t>
                            </w:r>
                            <w:r>
                              <w:rPr>
                                <w:rFonts w:ascii="Courier New" w:hAnsi="Courier New" w:cs="Courier New"/>
                                <w:color w:val="000000"/>
                                <w:szCs w:val="18"/>
                              </w:rPr>
                              <w:t>CRYPTOGRAPHIC PROVIDER</w:t>
                            </w:r>
                            <w:r w:rsidRPr="00C651A6">
                              <w:rPr>
                                <w:rFonts w:ascii="Courier New" w:hAnsi="Courier New" w:cs="Courier New"/>
                                <w:color w:val="000000"/>
                                <w:szCs w:val="18"/>
                              </w:rPr>
                              <w:t xml:space="preserve"> </w:t>
                            </w:r>
                            <w:proofErr w:type="spellStart"/>
                            <w:r>
                              <w:rPr>
                                <w:rFonts w:ascii="Courier New" w:hAnsi="Courier New" w:cs="Courier New"/>
                                <w:i/>
                                <w:iCs/>
                                <w:color w:val="000000"/>
                                <w:szCs w:val="18"/>
                              </w:rPr>
                              <w:t>provider</w:t>
                            </w:r>
                            <w:r w:rsidRPr="00C651A6">
                              <w:rPr>
                                <w:rFonts w:ascii="Courier New" w:hAnsi="Courier New" w:cs="Courier New"/>
                                <w:i/>
                                <w:iCs/>
                                <w:color w:val="000000"/>
                                <w:szCs w:val="18"/>
                              </w:rPr>
                              <w:t>_name</w:t>
                            </w:r>
                            <w:proofErr w:type="spellEnd"/>
                            <w:r w:rsidRPr="00C651A6">
                              <w:rPr>
                                <w:rFonts w:ascii="Courier New" w:hAnsi="Courier New" w:cs="Courier New"/>
                                <w:color w:val="000000"/>
                                <w:szCs w:val="18"/>
                              </w:rPr>
                              <w:t xml:space="preserve"> </w:t>
                            </w:r>
                          </w:p>
                          <w:p w14:paraId="28AB312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2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2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2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24" w14:textId="77777777" w:rsidR="00954B72" w:rsidRDefault="00954B72">
                            <w:pPr>
                              <w:rPr>
                                <w:szCs w:val="18"/>
                              </w:rPr>
                            </w:pPr>
                          </w:p>
                        </w:txbxContent>
                      </wps:txbx>
                      <wps:bodyPr rot="0" vert="horz" wrap="square" lIns="91440" tIns="45720" rIns="91440" bIns="45720" anchor="t" anchorCtr="0" upright="1">
                        <a:noAutofit/>
                      </wps:bodyPr>
                    </wps:wsp>
                  </a:graphicData>
                </a:graphic>
              </wp:inline>
            </w:drawing>
          </mc:Choice>
          <mc:Fallback>
            <w:pict>
              <v:shape w14:anchorId="28AB30B8" id="Text Box 39" o:spid="_x0000_s1028" type="#_x0000_t202" style="width:414.4pt;height:2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" fillcolor="#f2f2f2" strokecolor="white">
                <v:textbox>
                  <w:txbxContent>
                    <w:p w14:paraId="28AB311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Pr>
                          <w:rFonts w:ascii="Courier New" w:hAnsi="Courier New" w:cs="Courier New"/>
                          <w:color w:val="000000"/>
                          <w:szCs w:val="18"/>
                        </w:rPr>
                        <w:t>DROP</w:t>
                      </w:r>
                      <w:r w:rsidRPr="00C651A6">
                        <w:rPr>
                          <w:rFonts w:ascii="Courier New" w:hAnsi="Courier New" w:cs="Courier New"/>
                          <w:color w:val="000000"/>
                          <w:szCs w:val="18"/>
                        </w:rPr>
                        <w:t xml:space="preserve"> </w:t>
                      </w:r>
                      <w:r>
                        <w:rPr>
                          <w:rFonts w:ascii="Courier New" w:hAnsi="Courier New" w:cs="Courier New"/>
                          <w:color w:val="000000"/>
                          <w:szCs w:val="18"/>
                        </w:rPr>
                        <w:t>CRYPTOGRAPHIC PROVIDER</w:t>
                      </w:r>
                      <w:r w:rsidRPr="00C651A6">
                        <w:rPr>
                          <w:rFonts w:ascii="Courier New" w:hAnsi="Courier New" w:cs="Courier New"/>
                          <w:color w:val="000000"/>
                          <w:szCs w:val="18"/>
                        </w:rPr>
                        <w:t xml:space="preserve"> </w:t>
                      </w:r>
                      <w:proofErr w:type="spellStart"/>
                      <w:r>
                        <w:rPr>
                          <w:rFonts w:ascii="Courier New" w:hAnsi="Courier New" w:cs="Courier New"/>
                          <w:i/>
                          <w:iCs/>
                          <w:color w:val="000000"/>
                          <w:szCs w:val="18"/>
                        </w:rPr>
                        <w:t>provider</w:t>
                      </w:r>
                      <w:r w:rsidRPr="00C651A6">
                        <w:rPr>
                          <w:rFonts w:ascii="Courier New" w:hAnsi="Courier New" w:cs="Courier New"/>
                          <w:i/>
                          <w:iCs/>
                          <w:color w:val="000000"/>
                          <w:szCs w:val="18"/>
                        </w:rPr>
                        <w:t>_name</w:t>
                      </w:r>
                      <w:proofErr w:type="spellEnd"/>
                      <w:r w:rsidRPr="00C651A6">
                        <w:rPr>
                          <w:rFonts w:ascii="Courier New" w:hAnsi="Courier New" w:cs="Courier New"/>
                          <w:color w:val="000000"/>
                          <w:szCs w:val="18"/>
                        </w:rPr>
                        <w:t xml:space="preserve"> </w:t>
                      </w:r>
                    </w:p>
                    <w:p w14:paraId="28AB312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2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2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2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24" w14:textId="77777777" w:rsidR="00954B72" w:rsidRDefault="00954B72">
                      <w:pPr>
                        <w:rPr>
                          <w:szCs w:val="18"/>
                        </w:rPr>
                      </w:pPr>
                    </w:p>
                  </w:txbxContent>
                </v:textbox>
                <w10:anchorlock/>
              </v:shape>
            </w:pict>
          </mc:Fallback>
        </mc:AlternateContent>
      </w:r>
    </w:p>
    <w:p w14:paraId="28AB2C31" w14:textId="77777777" w:rsidR="00774023" w:rsidRDefault="00B338D1">
      <w:r w:rsidRPr="00322907">
        <w:t>Notes:</w:t>
      </w:r>
    </w:p>
    <w:p w14:paraId="28AB2C32" w14:textId="77777777" w:rsidR="00774023" w:rsidRDefault="00B338D1" w:rsidP="00DA7A35">
      <w:pPr>
        <w:pStyle w:val="ListParagraph"/>
        <w:numPr>
          <w:ilvl w:val="0"/>
          <w:numId w:val="19"/>
        </w:numPr>
      </w:pPr>
      <w:r w:rsidRPr="00322907">
        <w:t>Permissions required:</w:t>
      </w:r>
    </w:p>
    <w:p w14:paraId="28AB2C33" w14:textId="77777777" w:rsidR="00774023" w:rsidRDefault="00B338D1" w:rsidP="00DA7A35">
      <w:pPr>
        <w:pStyle w:val="ListParagraph"/>
        <w:numPr>
          <w:ilvl w:val="1"/>
          <w:numId w:val="19"/>
        </w:numPr>
      </w:pPr>
      <w:r w:rsidRPr="00322907">
        <w:t>CONTROL SERVER</w:t>
      </w:r>
    </w:p>
    <w:p w14:paraId="28AB2C34" w14:textId="77777777" w:rsidR="00774023" w:rsidRDefault="00B338D1" w:rsidP="00DA7A35">
      <w:pPr>
        <w:pStyle w:val="ListParagraph"/>
        <w:numPr>
          <w:ilvl w:val="0"/>
          <w:numId w:val="19"/>
        </w:numPr>
      </w:pPr>
      <w:r>
        <w:t xml:space="preserve">Provider can only be dropped if there are no credentials mapped to it. Provider can be dropped if there are keys created by it. They keys become orphan similarly to </w:t>
      </w:r>
      <w:proofErr w:type="spellStart"/>
      <w:r>
        <w:t>db</w:t>
      </w:r>
      <w:proofErr w:type="spellEnd"/>
      <w:r>
        <w:t xml:space="preserve"> users when database is detached. All keys will refer to a provider by provider unique GUID which is hardcoded into provider DLL and also stored in key metadata catalog. When provider is registered back with SQL Server and has the same GUID, the keys will become usable again automatically.</w:t>
      </w:r>
    </w:p>
    <w:p w14:paraId="28AB2C35" w14:textId="77777777" w:rsidR="00774023" w:rsidRDefault="00B338D1" w:rsidP="00DA7A35">
      <w:pPr>
        <w:pStyle w:val="ListParagraph"/>
        <w:numPr>
          <w:ilvl w:val="0"/>
          <w:numId w:val="19"/>
        </w:numPr>
      </w:pPr>
      <w:r>
        <w:t xml:space="preserve">If there are any open cryptographic sessions we fail the statement. </w:t>
      </w:r>
    </w:p>
    <w:p w14:paraId="28AB2C36" w14:textId="77777777" w:rsidR="00774023" w:rsidRDefault="00B338D1">
      <w:pPr>
        <w:pStyle w:val="Heading3"/>
      </w:pPr>
      <w:bookmarkStart w:id="37" w:name="_Toc155173637"/>
      <w:r>
        <w:lastRenderedPageBreak/>
        <w:t>Examples for CRYPTOGRAPHIC PROVIDER usage</w:t>
      </w:r>
      <w:bookmarkEnd w:id="37"/>
    </w:p>
    <w:p w14:paraId="28AB2C37" w14:textId="77777777" w:rsidR="00774023" w:rsidRDefault="00774023"/>
    <w:p w14:paraId="28AB2C38" w14:textId="6233A7D4" w:rsidR="00774023" w:rsidRDefault="0055410A">
      <w:pPr>
        <w:pStyle w:val="ListParagraph"/>
        <w:ind w:left="0"/>
      </w:pPr>
      <w:r>
        <w:rPr>
          <w:noProof/>
        </w:rPr>
        <mc:AlternateContent>
          <mc:Choice Requires="wps">
            <w:drawing>
              <wp:inline distT="0" distB="0" distL="0" distR="0" wp14:anchorId="28AB30BA" wp14:editId="25CDC60D">
                <wp:extent cx="5788025" cy="4080510"/>
                <wp:effectExtent l="9525" t="13335" r="12700" b="11430"/>
                <wp:docPr id="107774415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8025" cy="4080510"/>
                        </a:xfrm>
                        <a:prstGeom prst="rect">
                          <a:avLst/>
                        </a:prstGeom>
                        <a:solidFill>
                          <a:srgbClr val="F2F2F2"/>
                        </a:solidFill>
                        <a:ln w="9525">
                          <a:solidFill>
                            <a:srgbClr val="FFFFFF"/>
                          </a:solidFill>
                          <a:miter lim="800000"/>
                          <a:headEnd/>
                          <a:tailEnd/>
                        </a:ln>
                      </wps:spPr>
                      <wps:txbx>
                        <w:txbxContent>
                          <w:p w14:paraId="28AB312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--Install the provider</w:t>
                            </w:r>
                          </w:p>
                          <w:p w14:paraId="28AB312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CREATE CRYPTOGRAPHIC PROVIDER </w:t>
                            </w:r>
                            <w:proofErr w:type="spellStart"/>
                            <w:r>
                              <w:rPr>
                                <w:rFonts w:ascii="Courier New" w:hAnsi="Courier New" w:cs="Courier New"/>
                                <w:i/>
                                <w:color w:val="000000"/>
                                <w:szCs w:val="18"/>
                              </w:rPr>
                              <w:t>BetterSecurityProvider</w:t>
                            </w:r>
                            <w:proofErr w:type="spellEnd"/>
                          </w:p>
                          <w:p w14:paraId="28AB312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    FROM FILE = ‘c:\</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\BetterSecurityProvider_v1.dll’</w:t>
                            </w:r>
                          </w:p>
                          <w:p w14:paraId="28AB312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2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--Disable provider to perform upgrade</w:t>
                            </w:r>
                          </w:p>
                          <w:p w14:paraId="28AB312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this will terminate all open crypto sessions</w:t>
                            </w:r>
                          </w:p>
                          <w:p w14:paraId="28AB312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 xml:space="preserve"> </w:t>
                            </w:r>
                            <w:r w:rsidR="00CB13DA">
                              <w:rPr>
                                <w:rFonts w:ascii="Courier New" w:hAnsi="Courier New" w:cs="Courier New"/>
                                <w:i/>
                                <w:color w:val="000000"/>
                                <w:szCs w:val="18"/>
                              </w:rPr>
                              <w:t>SET ENABLED = OFF</w:t>
                            </w:r>
                          </w:p>
                          <w:p w14:paraId="28AB312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2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--Upgrade the provider</w:t>
                            </w:r>
                          </w:p>
                          <w:p w14:paraId="28AB312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--The </w:t>
                            </w:r>
                            <w:proofErr w:type="spellStart"/>
                            <w:r>
                              <w:rPr>
                                <w:rFonts w:ascii="Courier New" w:hAnsi="Courier New" w:cs="Courier New"/>
                                <w:i/>
                                <w:color w:val="000000"/>
                                <w:szCs w:val="18"/>
                              </w:rPr>
                              <w:t>guid</w:t>
                            </w:r>
                            <w:proofErr w:type="spellEnd"/>
                            <w:r>
                              <w:rPr>
                                <w:rFonts w:ascii="Courier New" w:hAnsi="Courier New" w:cs="Courier New"/>
                                <w:i/>
                                <w:color w:val="000000"/>
                                <w:szCs w:val="18"/>
                              </w:rPr>
                              <w:t xml:space="preserve"> must the same, but version might be different</w:t>
                            </w:r>
                          </w:p>
                          <w:p w14:paraId="28AB312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p>
                          <w:p w14:paraId="28AB313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    FROM FILE = ‘c:\</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\BetterSecurityProvider_v2.dll’</w:t>
                            </w:r>
                          </w:p>
                          <w:p w14:paraId="28AB313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3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--Enable the provider</w:t>
                            </w:r>
                          </w:p>
                          <w:p w14:paraId="28AB313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 xml:space="preserve"> </w:t>
                            </w:r>
                            <w:r w:rsidR="00CB13DA">
                              <w:rPr>
                                <w:rFonts w:ascii="Courier New" w:hAnsi="Courier New" w:cs="Courier New"/>
                                <w:i/>
                                <w:color w:val="000000"/>
                                <w:szCs w:val="18"/>
                              </w:rPr>
                              <w:t>SET ENABLED = ON</w:t>
                            </w:r>
                          </w:p>
                          <w:p w14:paraId="28AB313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3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--Drop the provider</w:t>
                            </w:r>
                          </w:p>
                          <w:p w14:paraId="28AB313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--First disable the provider to prevent its usage</w:t>
                            </w:r>
                          </w:p>
                          <w:p w14:paraId="28AB313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 xml:space="preserve"> </w:t>
                            </w:r>
                            <w:r w:rsidR="00CB13DA">
                              <w:rPr>
                                <w:rFonts w:ascii="Courier New" w:hAnsi="Courier New" w:cs="Courier New"/>
                                <w:i/>
                                <w:color w:val="000000"/>
                                <w:szCs w:val="18"/>
                              </w:rPr>
                              <w:t>SET ENABLED = OFF</w:t>
                            </w:r>
                          </w:p>
                          <w:p w14:paraId="28AB313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3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--Now drop the provider</w:t>
                            </w:r>
                          </w:p>
                          <w:p w14:paraId="28AB313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DROP CRYPTOGRAPHIC PROVIDER </w:t>
                            </w:r>
                            <w:proofErr w:type="spellStart"/>
                            <w:r>
                              <w:rPr>
                                <w:rFonts w:ascii="Courier New" w:hAnsi="Courier New" w:cs="Courier New"/>
                                <w:i/>
                                <w:color w:val="000000"/>
                                <w:szCs w:val="18"/>
                              </w:rPr>
                              <w:t>BetterSecurityProvider</w:t>
                            </w:r>
                            <w:proofErr w:type="spellEnd"/>
                          </w:p>
                          <w:p w14:paraId="28AB313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3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3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3E" w14:textId="77777777" w:rsidR="00954B72" w:rsidRDefault="00954B72">
                            <w:pPr>
                              <w:rPr>
                                <w:szCs w:val="18"/>
                              </w:rPr>
                            </w:pPr>
                          </w:p>
                        </w:txbxContent>
                      </wps:txbx>
                      <wps:bodyPr rot="0" vert="horz" wrap="square" lIns="91440" tIns="45720" rIns="91440" bIns="45720" anchor="t" anchorCtr="0" upright="1">
                        <a:noAutofit/>
                      </wps:bodyPr>
                    </wps:wsp>
                  </a:graphicData>
                </a:graphic>
              </wp:inline>
            </w:drawing>
          </mc:Choice>
          <mc:Fallback>
            <w:pict>
              <v:shape w14:anchorId="28AB30BA" id="Text Box 38" o:spid="_x0000_s1029" type="#_x0000_t202" style="width:455.75pt;height:3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" fillcolor="#f2f2f2" strokecolor="white">
                <v:textbox>
                  <w:txbxContent>
                    <w:p w14:paraId="28AB312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--Install the provider</w:t>
                      </w:r>
                    </w:p>
                    <w:p w14:paraId="28AB312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CREATE CRYPTOGRAPHIC PROVIDER </w:t>
                      </w:r>
                      <w:proofErr w:type="spellStart"/>
                      <w:r>
                        <w:rPr>
                          <w:rFonts w:ascii="Courier New" w:hAnsi="Courier New" w:cs="Courier New"/>
                          <w:i/>
                          <w:color w:val="000000"/>
                          <w:szCs w:val="18"/>
                        </w:rPr>
                        <w:t>BetterSecurityProvider</w:t>
                      </w:r>
                      <w:proofErr w:type="spellEnd"/>
                    </w:p>
                    <w:p w14:paraId="28AB312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    FROM FILE = ‘c:\</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\BetterSecurityProvider_v1.dll’</w:t>
                      </w:r>
                    </w:p>
                    <w:p w14:paraId="28AB312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2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--Disable provider to perform upgrade</w:t>
                      </w:r>
                    </w:p>
                    <w:p w14:paraId="28AB312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this will terminate all open crypto sessions</w:t>
                      </w:r>
                    </w:p>
                    <w:p w14:paraId="28AB312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 xml:space="preserve"> </w:t>
                      </w:r>
                      <w:r w:rsidR="00CB13DA">
                        <w:rPr>
                          <w:rFonts w:ascii="Courier New" w:hAnsi="Courier New" w:cs="Courier New"/>
                          <w:i/>
                          <w:color w:val="000000"/>
                          <w:szCs w:val="18"/>
                        </w:rPr>
                        <w:t>SET ENABLED = OFF</w:t>
                      </w:r>
                    </w:p>
                    <w:p w14:paraId="28AB312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2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--Upgrade the provider</w:t>
                      </w:r>
                    </w:p>
                    <w:p w14:paraId="28AB312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--The </w:t>
                      </w:r>
                      <w:proofErr w:type="spellStart"/>
                      <w:r>
                        <w:rPr>
                          <w:rFonts w:ascii="Courier New" w:hAnsi="Courier New" w:cs="Courier New"/>
                          <w:i/>
                          <w:color w:val="000000"/>
                          <w:szCs w:val="18"/>
                        </w:rPr>
                        <w:t>guid</w:t>
                      </w:r>
                      <w:proofErr w:type="spellEnd"/>
                      <w:r>
                        <w:rPr>
                          <w:rFonts w:ascii="Courier New" w:hAnsi="Courier New" w:cs="Courier New"/>
                          <w:i/>
                          <w:color w:val="000000"/>
                          <w:szCs w:val="18"/>
                        </w:rPr>
                        <w:t xml:space="preserve"> must the same, but version might be different</w:t>
                      </w:r>
                    </w:p>
                    <w:p w14:paraId="28AB312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p>
                    <w:p w14:paraId="28AB313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    FROM FILE = ‘c:\</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\BetterSecurityProvider_v2.dll’</w:t>
                      </w:r>
                    </w:p>
                    <w:p w14:paraId="28AB313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3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--Enable the provider</w:t>
                      </w:r>
                    </w:p>
                    <w:p w14:paraId="28AB313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 xml:space="preserve"> </w:t>
                      </w:r>
                      <w:r w:rsidR="00CB13DA">
                        <w:rPr>
                          <w:rFonts w:ascii="Courier New" w:hAnsi="Courier New" w:cs="Courier New"/>
                          <w:i/>
                          <w:color w:val="000000"/>
                          <w:szCs w:val="18"/>
                        </w:rPr>
                        <w:t>SET ENABLED = ON</w:t>
                      </w:r>
                    </w:p>
                    <w:p w14:paraId="28AB313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3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--Drop the provider</w:t>
                      </w:r>
                    </w:p>
                    <w:p w14:paraId="28AB313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--First disable the provider to prevent its usage</w:t>
                      </w:r>
                    </w:p>
                    <w:p w14:paraId="28AB313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ALTER CRYPTOGRAPHIC PROVIDER </w:t>
                      </w:r>
                      <w:proofErr w:type="spellStart"/>
                      <w:r>
                        <w:rPr>
                          <w:rFonts w:ascii="Courier New" w:hAnsi="Courier New" w:cs="Courier New"/>
                          <w:i/>
                          <w:color w:val="000000"/>
                          <w:szCs w:val="18"/>
                        </w:rPr>
                        <w:t>BetterSecurityProvider</w:t>
                      </w:r>
                      <w:proofErr w:type="spellEnd"/>
                      <w:r>
                        <w:rPr>
                          <w:rFonts w:ascii="Courier New" w:hAnsi="Courier New" w:cs="Courier New"/>
                          <w:i/>
                          <w:color w:val="000000"/>
                          <w:szCs w:val="18"/>
                        </w:rPr>
                        <w:t xml:space="preserve"> </w:t>
                      </w:r>
                      <w:r w:rsidR="00CB13DA">
                        <w:rPr>
                          <w:rFonts w:ascii="Courier New" w:hAnsi="Courier New" w:cs="Courier New"/>
                          <w:i/>
                          <w:color w:val="000000"/>
                          <w:szCs w:val="18"/>
                        </w:rPr>
                        <w:t>SET ENABLED = OFF</w:t>
                      </w:r>
                    </w:p>
                    <w:p w14:paraId="28AB313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p>
                    <w:p w14:paraId="28AB313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--Now drop the provider</w:t>
                      </w:r>
                    </w:p>
                    <w:p w14:paraId="28AB313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Cs w:val="18"/>
                        </w:rPr>
                      </w:pPr>
                      <w:r>
                        <w:rPr>
                          <w:rFonts w:ascii="Courier New" w:hAnsi="Courier New" w:cs="Courier New"/>
                          <w:i/>
                          <w:color w:val="000000"/>
                          <w:szCs w:val="18"/>
                        </w:rPr>
                        <w:t xml:space="preserve">DROP CRYPTOGRAPHIC PROVIDER </w:t>
                      </w:r>
                      <w:proofErr w:type="spellStart"/>
                      <w:r>
                        <w:rPr>
                          <w:rFonts w:ascii="Courier New" w:hAnsi="Courier New" w:cs="Courier New"/>
                          <w:i/>
                          <w:color w:val="000000"/>
                          <w:szCs w:val="18"/>
                        </w:rPr>
                        <w:t>BetterSecurityProvider</w:t>
                      </w:r>
                      <w:proofErr w:type="spellEnd"/>
                    </w:p>
                    <w:p w14:paraId="28AB313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p>
                    <w:p w14:paraId="28AB313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3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Cs w:val="18"/>
                        </w:rPr>
                      </w:pPr>
                      <w:r w:rsidRPr="00281768">
                        <w:rPr>
                          <w:rFonts w:ascii="Courier New" w:hAnsi="Courier New" w:cs="Courier New"/>
                          <w:color w:val="000000"/>
                          <w:szCs w:val="18"/>
                        </w:rPr>
                        <w:t xml:space="preserve">    </w:t>
                      </w:r>
                    </w:p>
                    <w:p w14:paraId="28AB313E" w14:textId="77777777" w:rsidR="00954B72" w:rsidRDefault="00954B72">
                      <w:pPr>
                        <w:rPr>
                          <w:szCs w:val="18"/>
                        </w:rPr>
                      </w:pPr>
                    </w:p>
                  </w:txbxContent>
                </v:textbox>
                <w10:anchorlock/>
              </v:shape>
            </w:pict>
          </mc:Fallback>
        </mc:AlternateContent>
      </w:r>
    </w:p>
    <w:p w14:paraId="28AB2C39" w14:textId="77777777" w:rsidR="00774023" w:rsidRDefault="00B338D1">
      <w:pPr>
        <w:pStyle w:val="Heading4"/>
      </w:pPr>
      <w:r w:rsidRPr="00322907">
        <w:t>5.2.</w:t>
      </w:r>
      <w:r>
        <w:t>5</w:t>
      </w:r>
      <w:r w:rsidRPr="00322907">
        <w:t xml:space="preserve"> </w:t>
      </w:r>
      <w:proofErr w:type="spellStart"/>
      <w:r>
        <w:t>Sys.</w:t>
      </w:r>
      <w:r w:rsidR="00BB1426">
        <w:t>cryptographic</w:t>
      </w:r>
      <w:r w:rsidRPr="00322907">
        <w:t>_providers</w:t>
      </w:r>
      <w:proofErr w:type="spellEnd"/>
      <w:r w:rsidRPr="00322907">
        <w:t xml:space="preserve"> catalog view</w:t>
      </w:r>
    </w:p>
    <w:p w14:paraId="28AB2C3A" w14:textId="77777777" w:rsidR="00774023" w:rsidRDefault="00774023"/>
    <w:p w14:paraId="28AB2C3B" w14:textId="77777777" w:rsidR="00774023" w:rsidRDefault="00B338D1">
      <w:r w:rsidRPr="00322907">
        <w:t>The view is used to display registered providers.</w:t>
      </w:r>
    </w:p>
    <w:p w14:paraId="28AB2C3C" w14:textId="77777777" w:rsidR="00774023" w:rsidRDefault="0077402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55"/>
        <w:gridCol w:w="2077"/>
        <w:gridCol w:w="5118"/>
      </w:tblGrid>
      <w:tr w:rsidR="00B338D1" w:rsidRPr="00175ED6" w14:paraId="28AB2C40" w14:textId="77777777" w:rsidTr="00876E7F">
        <w:tc>
          <w:tcPr>
            <w:tcW w:w="2259" w:type="dxa"/>
            <w:shd w:val="clear" w:color="auto" w:fill="F2F2F2"/>
          </w:tcPr>
          <w:p w14:paraId="28AB2C3D" w14:textId="77777777" w:rsidR="00774023" w:rsidRDefault="00B338D1">
            <w:pPr>
              <w:rPr>
                <w:b/>
                <w:sz w:val="22"/>
                <w:szCs w:val="22"/>
              </w:rPr>
            </w:pPr>
            <w:r w:rsidRPr="00175ED6">
              <w:rPr>
                <w:b/>
                <w:sz w:val="22"/>
                <w:szCs w:val="22"/>
              </w:rPr>
              <w:t>Column</w:t>
            </w:r>
          </w:p>
        </w:tc>
        <w:tc>
          <w:tcPr>
            <w:tcW w:w="1699" w:type="dxa"/>
            <w:shd w:val="clear" w:color="auto" w:fill="F2F2F2"/>
          </w:tcPr>
          <w:p w14:paraId="28AB2C3E" w14:textId="77777777" w:rsidR="00774023" w:rsidRDefault="00B338D1">
            <w:pPr>
              <w:rPr>
                <w:b/>
                <w:sz w:val="22"/>
                <w:szCs w:val="22"/>
              </w:rPr>
            </w:pPr>
            <w:r w:rsidRPr="00175ED6">
              <w:rPr>
                <w:b/>
                <w:sz w:val="22"/>
                <w:szCs w:val="22"/>
              </w:rPr>
              <w:t>Type</w:t>
            </w:r>
          </w:p>
        </w:tc>
        <w:tc>
          <w:tcPr>
            <w:tcW w:w="5618" w:type="dxa"/>
            <w:shd w:val="clear" w:color="auto" w:fill="F2F2F2"/>
          </w:tcPr>
          <w:p w14:paraId="28AB2C3F" w14:textId="77777777" w:rsidR="00774023" w:rsidRDefault="00B338D1">
            <w:pPr>
              <w:rPr>
                <w:b/>
                <w:sz w:val="22"/>
                <w:szCs w:val="22"/>
              </w:rPr>
            </w:pPr>
            <w:r w:rsidRPr="00175ED6">
              <w:rPr>
                <w:b/>
                <w:sz w:val="22"/>
                <w:szCs w:val="22"/>
              </w:rPr>
              <w:t>Description</w:t>
            </w:r>
          </w:p>
        </w:tc>
      </w:tr>
      <w:tr w:rsidR="00B338D1" w:rsidRPr="00175ED6" w14:paraId="28AB2C44" w14:textId="77777777" w:rsidTr="00876E7F">
        <w:tc>
          <w:tcPr>
            <w:tcW w:w="2259" w:type="dxa"/>
          </w:tcPr>
          <w:p w14:paraId="28AB2C41" w14:textId="77777777" w:rsidR="00774023" w:rsidRDefault="00531C93">
            <w:pPr>
              <w:rPr>
                <w:sz w:val="22"/>
                <w:szCs w:val="22"/>
              </w:rPr>
            </w:pPr>
            <w:proofErr w:type="spellStart"/>
            <w:r>
              <w:rPr>
                <w:sz w:val="22"/>
                <w:szCs w:val="22"/>
              </w:rPr>
              <w:t>p</w:t>
            </w:r>
            <w:r w:rsidR="005A55B7">
              <w:rPr>
                <w:sz w:val="22"/>
                <w:szCs w:val="22"/>
              </w:rPr>
              <w:t>rovider_</w:t>
            </w:r>
            <w:r w:rsidR="00B338D1" w:rsidRPr="00175ED6">
              <w:rPr>
                <w:sz w:val="22"/>
                <w:szCs w:val="22"/>
              </w:rPr>
              <w:t>id</w:t>
            </w:r>
            <w:proofErr w:type="spellEnd"/>
          </w:p>
        </w:tc>
        <w:tc>
          <w:tcPr>
            <w:tcW w:w="1699" w:type="dxa"/>
          </w:tcPr>
          <w:p w14:paraId="28AB2C42" w14:textId="77777777" w:rsidR="00774023" w:rsidRDefault="00B338D1">
            <w:pPr>
              <w:rPr>
                <w:sz w:val="22"/>
                <w:szCs w:val="22"/>
              </w:rPr>
            </w:pPr>
            <w:r w:rsidRPr="00175ED6">
              <w:rPr>
                <w:sz w:val="22"/>
                <w:szCs w:val="22"/>
              </w:rPr>
              <w:t>INT</w:t>
            </w:r>
          </w:p>
        </w:tc>
        <w:tc>
          <w:tcPr>
            <w:tcW w:w="5618" w:type="dxa"/>
          </w:tcPr>
          <w:p w14:paraId="28AB2C43" w14:textId="77777777" w:rsidR="00774023" w:rsidRDefault="00B338D1">
            <w:pPr>
              <w:rPr>
                <w:sz w:val="22"/>
                <w:szCs w:val="22"/>
              </w:rPr>
            </w:pPr>
            <w:r w:rsidRPr="00175ED6">
              <w:rPr>
                <w:sz w:val="22"/>
                <w:szCs w:val="22"/>
              </w:rPr>
              <w:t>Id of the provider</w:t>
            </w:r>
          </w:p>
        </w:tc>
      </w:tr>
      <w:tr w:rsidR="00B338D1" w:rsidRPr="00175ED6" w14:paraId="28AB2C48" w14:textId="77777777" w:rsidTr="00876E7F">
        <w:tc>
          <w:tcPr>
            <w:tcW w:w="2259" w:type="dxa"/>
          </w:tcPr>
          <w:p w14:paraId="28AB2C45" w14:textId="77777777" w:rsidR="00774023" w:rsidRDefault="00B338D1">
            <w:pPr>
              <w:rPr>
                <w:sz w:val="22"/>
                <w:szCs w:val="22"/>
              </w:rPr>
            </w:pPr>
            <w:r w:rsidRPr="00175ED6">
              <w:rPr>
                <w:sz w:val="22"/>
                <w:szCs w:val="22"/>
              </w:rPr>
              <w:t>name</w:t>
            </w:r>
          </w:p>
        </w:tc>
        <w:tc>
          <w:tcPr>
            <w:tcW w:w="1699" w:type="dxa"/>
          </w:tcPr>
          <w:p w14:paraId="28AB2C46" w14:textId="77777777" w:rsidR="00774023" w:rsidRDefault="00B338D1">
            <w:pPr>
              <w:rPr>
                <w:sz w:val="22"/>
                <w:szCs w:val="22"/>
              </w:rPr>
            </w:pPr>
            <w:r w:rsidRPr="00175ED6">
              <w:rPr>
                <w:sz w:val="22"/>
                <w:szCs w:val="22"/>
              </w:rPr>
              <w:t>SYSNAME</w:t>
            </w:r>
          </w:p>
        </w:tc>
        <w:tc>
          <w:tcPr>
            <w:tcW w:w="5618" w:type="dxa"/>
          </w:tcPr>
          <w:p w14:paraId="28AB2C47" w14:textId="77777777" w:rsidR="00774023" w:rsidRDefault="00B338D1">
            <w:pPr>
              <w:rPr>
                <w:sz w:val="22"/>
                <w:szCs w:val="22"/>
              </w:rPr>
            </w:pPr>
            <w:r w:rsidRPr="00175ED6">
              <w:rPr>
                <w:sz w:val="22"/>
                <w:szCs w:val="22"/>
              </w:rPr>
              <w:t>Name of the provider</w:t>
            </w:r>
          </w:p>
        </w:tc>
      </w:tr>
      <w:tr w:rsidR="00B338D1" w:rsidRPr="00175ED6" w14:paraId="28AB2C4C" w14:textId="77777777" w:rsidTr="00876E7F">
        <w:tc>
          <w:tcPr>
            <w:tcW w:w="2259" w:type="dxa"/>
          </w:tcPr>
          <w:p w14:paraId="28AB2C49" w14:textId="77777777" w:rsidR="00774023" w:rsidRDefault="00B338D1">
            <w:pPr>
              <w:rPr>
                <w:sz w:val="22"/>
                <w:szCs w:val="22"/>
              </w:rPr>
            </w:pPr>
            <w:proofErr w:type="spellStart"/>
            <w:r w:rsidRPr="00175ED6">
              <w:rPr>
                <w:sz w:val="22"/>
                <w:szCs w:val="22"/>
              </w:rPr>
              <w:t>guid</w:t>
            </w:r>
            <w:proofErr w:type="spellEnd"/>
          </w:p>
        </w:tc>
        <w:tc>
          <w:tcPr>
            <w:tcW w:w="1699" w:type="dxa"/>
          </w:tcPr>
          <w:p w14:paraId="28AB2C4A" w14:textId="77777777" w:rsidR="00774023" w:rsidRDefault="00B338D1">
            <w:pPr>
              <w:rPr>
                <w:sz w:val="22"/>
                <w:szCs w:val="22"/>
              </w:rPr>
            </w:pPr>
            <w:r w:rsidRPr="00175ED6">
              <w:rPr>
                <w:sz w:val="22"/>
                <w:szCs w:val="22"/>
              </w:rPr>
              <w:t>VARBINARY(16)</w:t>
            </w:r>
          </w:p>
        </w:tc>
        <w:tc>
          <w:tcPr>
            <w:tcW w:w="5618" w:type="dxa"/>
          </w:tcPr>
          <w:p w14:paraId="28AB2C4B" w14:textId="77777777" w:rsidR="00774023" w:rsidRDefault="00B338D1">
            <w:pPr>
              <w:rPr>
                <w:sz w:val="22"/>
                <w:szCs w:val="22"/>
              </w:rPr>
            </w:pPr>
            <w:r w:rsidRPr="00175ED6">
              <w:rPr>
                <w:sz w:val="22"/>
                <w:szCs w:val="22"/>
              </w:rPr>
              <w:t xml:space="preserve">Unique provider GUID </w:t>
            </w:r>
          </w:p>
        </w:tc>
      </w:tr>
      <w:tr w:rsidR="00B338D1" w:rsidRPr="00175ED6" w14:paraId="28AB2C51" w14:textId="77777777" w:rsidTr="00876E7F">
        <w:tc>
          <w:tcPr>
            <w:tcW w:w="2259" w:type="dxa"/>
          </w:tcPr>
          <w:p w14:paraId="28AB2C4D" w14:textId="77777777" w:rsidR="00774023" w:rsidRDefault="00B338D1">
            <w:pPr>
              <w:rPr>
                <w:sz w:val="22"/>
                <w:szCs w:val="22"/>
              </w:rPr>
            </w:pPr>
            <w:r w:rsidRPr="00175ED6">
              <w:rPr>
                <w:sz w:val="22"/>
                <w:szCs w:val="22"/>
              </w:rPr>
              <w:t>version</w:t>
            </w:r>
          </w:p>
        </w:tc>
        <w:tc>
          <w:tcPr>
            <w:tcW w:w="1699" w:type="dxa"/>
          </w:tcPr>
          <w:p w14:paraId="28AB2C4E" w14:textId="77777777" w:rsidR="00774023" w:rsidRDefault="00A21965">
            <w:pPr>
              <w:rPr>
                <w:sz w:val="22"/>
                <w:szCs w:val="22"/>
              </w:rPr>
            </w:pPr>
            <w:r>
              <w:rPr>
                <w:sz w:val="22"/>
                <w:szCs w:val="22"/>
              </w:rPr>
              <w:t>NVARCHAR(50)</w:t>
            </w:r>
            <w:r w:rsidR="0015121C">
              <w:rPr>
                <w:rStyle w:val="EndnoteReference"/>
                <w:sz w:val="22"/>
                <w:szCs w:val="22"/>
              </w:rPr>
              <w:endnoteReference w:id="1"/>
            </w:r>
          </w:p>
        </w:tc>
        <w:tc>
          <w:tcPr>
            <w:tcW w:w="5618" w:type="dxa"/>
          </w:tcPr>
          <w:p w14:paraId="28AB2C4F" w14:textId="77777777" w:rsidR="00876E7F" w:rsidRDefault="00B338D1" w:rsidP="00876E7F">
            <w:pPr>
              <w:rPr>
                <w:sz w:val="22"/>
                <w:szCs w:val="22"/>
              </w:rPr>
            </w:pPr>
            <w:r w:rsidRPr="00175ED6">
              <w:rPr>
                <w:sz w:val="22"/>
                <w:szCs w:val="22"/>
              </w:rPr>
              <w:t xml:space="preserve">Version </w:t>
            </w:r>
            <w:r w:rsidR="002377E7">
              <w:rPr>
                <w:sz w:val="22"/>
                <w:szCs w:val="22"/>
              </w:rPr>
              <w:t xml:space="preserve">of </w:t>
            </w:r>
            <w:r w:rsidRPr="00175ED6">
              <w:rPr>
                <w:sz w:val="22"/>
                <w:szCs w:val="22"/>
              </w:rPr>
              <w:t>the provider</w:t>
            </w:r>
            <w:r w:rsidR="00876E7F">
              <w:rPr>
                <w:sz w:val="22"/>
                <w:szCs w:val="22"/>
              </w:rPr>
              <w:t xml:space="preserve"> in the format</w:t>
            </w:r>
          </w:p>
          <w:p w14:paraId="28AB2C50" w14:textId="77777777" w:rsidR="00774023" w:rsidRDefault="00876E7F" w:rsidP="00876E7F">
            <w:pPr>
              <w:rPr>
                <w:sz w:val="22"/>
                <w:szCs w:val="22"/>
              </w:rPr>
            </w:pPr>
            <w:r>
              <w:rPr>
                <w:sz w:val="22"/>
                <w:szCs w:val="22"/>
              </w:rPr>
              <w:t>‘aa.bb.cccc.dd’</w:t>
            </w:r>
          </w:p>
        </w:tc>
      </w:tr>
      <w:tr w:rsidR="00B338D1" w:rsidRPr="00175ED6" w14:paraId="28AB2C55" w14:textId="77777777" w:rsidTr="00876E7F">
        <w:tc>
          <w:tcPr>
            <w:tcW w:w="2259" w:type="dxa"/>
          </w:tcPr>
          <w:p w14:paraId="28AB2C52" w14:textId="77777777" w:rsidR="00774023" w:rsidRDefault="00B338D1">
            <w:pPr>
              <w:rPr>
                <w:sz w:val="22"/>
                <w:szCs w:val="22"/>
              </w:rPr>
            </w:pPr>
            <w:proofErr w:type="spellStart"/>
            <w:r w:rsidRPr="00175ED6">
              <w:rPr>
                <w:sz w:val="22"/>
                <w:szCs w:val="22"/>
              </w:rPr>
              <w:t>dll_path</w:t>
            </w:r>
            <w:proofErr w:type="spellEnd"/>
          </w:p>
        </w:tc>
        <w:tc>
          <w:tcPr>
            <w:tcW w:w="1699" w:type="dxa"/>
          </w:tcPr>
          <w:p w14:paraId="28AB2C53" w14:textId="77777777" w:rsidR="00774023" w:rsidRDefault="00B338D1">
            <w:pPr>
              <w:rPr>
                <w:sz w:val="22"/>
                <w:szCs w:val="22"/>
              </w:rPr>
            </w:pPr>
            <w:r w:rsidRPr="00175ED6">
              <w:rPr>
                <w:sz w:val="22"/>
                <w:szCs w:val="22"/>
              </w:rPr>
              <w:t>NVARCHAR(512)</w:t>
            </w:r>
          </w:p>
        </w:tc>
        <w:tc>
          <w:tcPr>
            <w:tcW w:w="5618" w:type="dxa"/>
          </w:tcPr>
          <w:p w14:paraId="28AB2C54" w14:textId="77777777" w:rsidR="00774023" w:rsidRDefault="00B338D1">
            <w:pPr>
              <w:rPr>
                <w:sz w:val="22"/>
                <w:szCs w:val="22"/>
              </w:rPr>
            </w:pPr>
            <w:r w:rsidRPr="00175ED6">
              <w:rPr>
                <w:sz w:val="22"/>
                <w:szCs w:val="22"/>
              </w:rPr>
              <w:t>Path to DLL implementing EKM API</w:t>
            </w:r>
          </w:p>
        </w:tc>
      </w:tr>
      <w:tr w:rsidR="00B338D1" w:rsidRPr="00175ED6" w14:paraId="28AB2C59" w14:textId="77777777" w:rsidTr="00876E7F">
        <w:tc>
          <w:tcPr>
            <w:tcW w:w="2259" w:type="dxa"/>
          </w:tcPr>
          <w:p w14:paraId="28AB2C56" w14:textId="77777777" w:rsidR="00774023" w:rsidRDefault="005A55B7">
            <w:pPr>
              <w:rPr>
                <w:sz w:val="22"/>
                <w:szCs w:val="22"/>
              </w:rPr>
            </w:pPr>
            <w:proofErr w:type="spellStart"/>
            <w:r>
              <w:rPr>
                <w:sz w:val="22"/>
                <w:szCs w:val="22"/>
              </w:rPr>
              <w:t>is_enabled</w:t>
            </w:r>
            <w:proofErr w:type="spellEnd"/>
          </w:p>
        </w:tc>
        <w:tc>
          <w:tcPr>
            <w:tcW w:w="1699" w:type="dxa"/>
          </w:tcPr>
          <w:p w14:paraId="28AB2C57" w14:textId="77777777" w:rsidR="00774023" w:rsidRDefault="00B338D1">
            <w:pPr>
              <w:rPr>
                <w:sz w:val="22"/>
                <w:szCs w:val="22"/>
              </w:rPr>
            </w:pPr>
            <w:r w:rsidRPr="00175ED6">
              <w:rPr>
                <w:sz w:val="22"/>
                <w:szCs w:val="22"/>
              </w:rPr>
              <w:t>BIT</w:t>
            </w:r>
          </w:p>
        </w:tc>
        <w:tc>
          <w:tcPr>
            <w:tcW w:w="5618" w:type="dxa"/>
          </w:tcPr>
          <w:p w14:paraId="28AB2C58" w14:textId="77777777" w:rsidR="00774023" w:rsidRDefault="00B338D1">
            <w:pPr>
              <w:rPr>
                <w:sz w:val="22"/>
                <w:szCs w:val="22"/>
              </w:rPr>
            </w:pPr>
            <w:r w:rsidRPr="00175ED6">
              <w:rPr>
                <w:sz w:val="22"/>
                <w:szCs w:val="22"/>
              </w:rPr>
              <w:t>1 or 0. Enabled or disabled</w:t>
            </w:r>
          </w:p>
        </w:tc>
      </w:tr>
    </w:tbl>
    <w:p w14:paraId="28AB2C5A" w14:textId="77777777" w:rsidR="00774023" w:rsidRDefault="00774023"/>
    <w:p w14:paraId="28AB2C5B" w14:textId="77777777" w:rsidR="00774023" w:rsidRDefault="00B338D1">
      <w:r>
        <w:t>Notes:</w:t>
      </w:r>
    </w:p>
    <w:p w14:paraId="28AB2C5C" w14:textId="77777777" w:rsidR="00774023" w:rsidRDefault="00B338D1" w:rsidP="00DA7A35">
      <w:pPr>
        <w:numPr>
          <w:ilvl w:val="0"/>
          <w:numId w:val="28"/>
        </w:numPr>
        <w:spacing w:after="0"/>
      </w:pPr>
      <w:r>
        <w:t>The view is visible to public</w:t>
      </w:r>
    </w:p>
    <w:p w14:paraId="28AB2C5D" w14:textId="77777777" w:rsidR="00774023" w:rsidRDefault="00B338D1">
      <w:pPr>
        <w:pStyle w:val="Heading3"/>
      </w:pPr>
      <w:bookmarkStart w:id="38" w:name="_Toc155173638"/>
      <w:proofErr w:type="spellStart"/>
      <w:r>
        <w:lastRenderedPageBreak/>
        <w:t>Sys.dm_</w:t>
      </w:r>
      <w:r w:rsidR="00BB1426">
        <w:t>cryptographic_</w:t>
      </w:r>
      <w:r>
        <w:t>provider_properties</w:t>
      </w:r>
      <w:proofErr w:type="spellEnd"/>
      <w:r>
        <w:t xml:space="preserve"> view</w:t>
      </w:r>
      <w:bookmarkEnd w:id="38"/>
    </w:p>
    <w:p w14:paraId="28AB2C5E" w14:textId="77777777" w:rsidR="00774023" w:rsidRDefault="00B338D1">
      <w:r>
        <w:t xml:space="preserve">PROVIDER implements a discovery interface, which allows querying provider on types of authentication it supports, key types, their persistence and exportability, encryption algorithms. This information will be used in various key management operations. We also will display it in a dynamic view </w:t>
      </w:r>
      <w:proofErr w:type="spellStart"/>
      <w:r>
        <w:t>sys.dm_provider_properties</w:t>
      </w:r>
      <w:proofErr w:type="spellEnd"/>
      <w:r>
        <w:t>. This view is a dynamic view, i.e. it displays information by querying provider DLL directly.</w:t>
      </w:r>
    </w:p>
    <w:p w14:paraId="28AB2C5F" w14:textId="77777777" w:rsidR="00774023" w:rsidRDefault="0077402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435"/>
        <w:gridCol w:w="1996"/>
        <w:gridCol w:w="3919"/>
      </w:tblGrid>
      <w:tr w:rsidR="00B338D1" w:rsidRPr="00175ED6" w14:paraId="28AB2C63" w14:textId="77777777" w:rsidTr="0032546C">
        <w:tc>
          <w:tcPr>
            <w:tcW w:w="3354" w:type="dxa"/>
            <w:shd w:val="clear" w:color="auto" w:fill="F2F2F2"/>
          </w:tcPr>
          <w:p w14:paraId="28AB2C60" w14:textId="77777777" w:rsidR="00774023" w:rsidRDefault="00B338D1">
            <w:pPr>
              <w:rPr>
                <w:b/>
                <w:sz w:val="22"/>
                <w:szCs w:val="22"/>
              </w:rPr>
            </w:pPr>
            <w:r w:rsidRPr="00175ED6">
              <w:rPr>
                <w:b/>
                <w:sz w:val="22"/>
                <w:szCs w:val="22"/>
              </w:rPr>
              <w:t>Column</w:t>
            </w:r>
          </w:p>
        </w:tc>
        <w:tc>
          <w:tcPr>
            <w:tcW w:w="1979" w:type="dxa"/>
            <w:shd w:val="clear" w:color="auto" w:fill="F2F2F2"/>
          </w:tcPr>
          <w:p w14:paraId="28AB2C61" w14:textId="77777777" w:rsidR="00774023" w:rsidRDefault="00B338D1">
            <w:pPr>
              <w:rPr>
                <w:b/>
                <w:sz w:val="22"/>
                <w:szCs w:val="22"/>
              </w:rPr>
            </w:pPr>
            <w:r w:rsidRPr="00175ED6">
              <w:rPr>
                <w:b/>
                <w:sz w:val="22"/>
                <w:szCs w:val="22"/>
              </w:rPr>
              <w:t>Type</w:t>
            </w:r>
          </w:p>
        </w:tc>
        <w:tc>
          <w:tcPr>
            <w:tcW w:w="4706" w:type="dxa"/>
            <w:shd w:val="clear" w:color="auto" w:fill="F2F2F2"/>
          </w:tcPr>
          <w:p w14:paraId="28AB2C62" w14:textId="77777777" w:rsidR="00774023" w:rsidRDefault="00B338D1">
            <w:pPr>
              <w:rPr>
                <w:b/>
                <w:sz w:val="22"/>
                <w:szCs w:val="22"/>
              </w:rPr>
            </w:pPr>
            <w:r w:rsidRPr="00175ED6">
              <w:rPr>
                <w:b/>
                <w:sz w:val="22"/>
                <w:szCs w:val="22"/>
              </w:rPr>
              <w:t>Value</w:t>
            </w:r>
          </w:p>
        </w:tc>
      </w:tr>
      <w:tr w:rsidR="00B338D1" w:rsidRPr="00175ED6" w14:paraId="28AB2C67" w14:textId="77777777" w:rsidTr="0032546C">
        <w:tc>
          <w:tcPr>
            <w:tcW w:w="3354" w:type="dxa"/>
          </w:tcPr>
          <w:p w14:paraId="28AB2C64" w14:textId="77777777" w:rsidR="00774023" w:rsidRDefault="00B338D1">
            <w:pPr>
              <w:rPr>
                <w:sz w:val="22"/>
                <w:szCs w:val="22"/>
              </w:rPr>
            </w:pPr>
            <w:proofErr w:type="spellStart"/>
            <w:r w:rsidRPr="00175ED6">
              <w:rPr>
                <w:sz w:val="22"/>
                <w:szCs w:val="22"/>
              </w:rPr>
              <w:t>provider_id</w:t>
            </w:r>
            <w:proofErr w:type="spellEnd"/>
          </w:p>
        </w:tc>
        <w:tc>
          <w:tcPr>
            <w:tcW w:w="1979" w:type="dxa"/>
          </w:tcPr>
          <w:p w14:paraId="28AB2C65" w14:textId="77777777" w:rsidR="00774023" w:rsidRDefault="00B338D1">
            <w:pPr>
              <w:rPr>
                <w:sz w:val="22"/>
                <w:szCs w:val="22"/>
              </w:rPr>
            </w:pPr>
            <w:r w:rsidRPr="00175ED6">
              <w:rPr>
                <w:sz w:val="22"/>
                <w:szCs w:val="22"/>
              </w:rPr>
              <w:t>INT</w:t>
            </w:r>
          </w:p>
        </w:tc>
        <w:tc>
          <w:tcPr>
            <w:tcW w:w="4706" w:type="dxa"/>
          </w:tcPr>
          <w:p w14:paraId="28AB2C66" w14:textId="77777777" w:rsidR="00774023" w:rsidRDefault="00B338D1">
            <w:pPr>
              <w:rPr>
                <w:sz w:val="22"/>
                <w:szCs w:val="22"/>
              </w:rPr>
            </w:pPr>
            <w:r w:rsidRPr="00175ED6">
              <w:rPr>
                <w:sz w:val="22"/>
                <w:szCs w:val="22"/>
              </w:rPr>
              <w:t xml:space="preserve">id of a provider in </w:t>
            </w:r>
            <w:proofErr w:type="spellStart"/>
            <w:r w:rsidRPr="00175ED6">
              <w:rPr>
                <w:sz w:val="22"/>
                <w:szCs w:val="22"/>
              </w:rPr>
              <w:t>sys.crypto_providers</w:t>
            </w:r>
            <w:proofErr w:type="spellEnd"/>
            <w:r w:rsidRPr="00175ED6">
              <w:rPr>
                <w:sz w:val="22"/>
                <w:szCs w:val="22"/>
              </w:rPr>
              <w:t xml:space="preserve"> view</w:t>
            </w:r>
          </w:p>
        </w:tc>
      </w:tr>
      <w:tr w:rsidR="00B338D1" w:rsidRPr="00175ED6" w14:paraId="28AB2C6B" w14:textId="77777777" w:rsidTr="0032546C">
        <w:tc>
          <w:tcPr>
            <w:tcW w:w="3354" w:type="dxa"/>
          </w:tcPr>
          <w:p w14:paraId="28AB2C68" w14:textId="77777777" w:rsidR="00774023" w:rsidRDefault="00B338D1">
            <w:pPr>
              <w:rPr>
                <w:sz w:val="22"/>
                <w:szCs w:val="22"/>
              </w:rPr>
            </w:pPr>
            <w:proofErr w:type="spellStart"/>
            <w:r w:rsidRPr="00175ED6">
              <w:rPr>
                <w:sz w:val="22"/>
                <w:szCs w:val="22"/>
              </w:rPr>
              <w:t>guid</w:t>
            </w:r>
            <w:proofErr w:type="spellEnd"/>
          </w:p>
        </w:tc>
        <w:tc>
          <w:tcPr>
            <w:tcW w:w="1979" w:type="dxa"/>
          </w:tcPr>
          <w:p w14:paraId="28AB2C69" w14:textId="77777777" w:rsidR="00774023" w:rsidRDefault="00B338D1">
            <w:pPr>
              <w:rPr>
                <w:sz w:val="22"/>
                <w:szCs w:val="22"/>
              </w:rPr>
            </w:pPr>
            <w:r w:rsidRPr="00175ED6">
              <w:rPr>
                <w:sz w:val="22"/>
                <w:szCs w:val="22"/>
              </w:rPr>
              <w:t>VARBINARY(16)</w:t>
            </w:r>
          </w:p>
        </w:tc>
        <w:tc>
          <w:tcPr>
            <w:tcW w:w="4706" w:type="dxa"/>
          </w:tcPr>
          <w:p w14:paraId="28AB2C6A" w14:textId="77777777" w:rsidR="00774023" w:rsidRDefault="00B338D1">
            <w:pPr>
              <w:rPr>
                <w:sz w:val="22"/>
                <w:szCs w:val="22"/>
              </w:rPr>
            </w:pPr>
            <w:r w:rsidRPr="00175ED6">
              <w:rPr>
                <w:sz w:val="22"/>
                <w:szCs w:val="22"/>
              </w:rPr>
              <w:t xml:space="preserve">Unique provider GUID </w:t>
            </w:r>
            <w:r>
              <w:rPr>
                <w:sz w:val="22"/>
                <w:szCs w:val="22"/>
              </w:rPr>
              <w:t>as hardcoded in the DLL</w:t>
            </w:r>
          </w:p>
        </w:tc>
      </w:tr>
      <w:tr w:rsidR="00B338D1" w:rsidRPr="00175ED6" w14:paraId="28AB2C71" w14:textId="77777777" w:rsidTr="0032546C">
        <w:tc>
          <w:tcPr>
            <w:tcW w:w="3354" w:type="dxa"/>
          </w:tcPr>
          <w:p w14:paraId="28AB2C6C" w14:textId="77777777" w:rsidR="00774023" w:rsidRDefault="00A252E3">
            <w:pPr>
              <w:rPr>
                <w:sz w:val="22"/>
                <w:szCs w:val="22"/>
              </w:rPr>
            </w:pPr>
            <w:proofErr w:type="spellStart"/>
            <w:r>
              <w:rPr>
                <w:sz w:val="22"/>
                <w:szCs w:val="22"/>
              </w:rPr>
              <w:t>p</w:t>
            </w:r>
            <w:r w:rsidR="00C004A3">
              <w:rPr>
                <w:sz w:val="22"/>
                <w:szCs w:val="22"/>
              </w:rPr>
              <w:t>rovider_</w:t>
            </w:r>
            <w:r w:rsidR="00B338D1">
              <w:rPr>
                <w:sz w:val="22"/>
                <w:szCs w:val="22"/>
              </w:rPr>
              <w:t>v</w:t>
            </w:r>
            <w:r w:rsidR="00B338D1" w:rsidRPr="00175ED6">
              <w:rPr>
                <w:sz w:val="22"/>
                <w:szCs w:val="22"/>
              </w:rPr>
              <w:t>ersion</w:t>
            </w:r>
            <w:proofErr w:type="spellEnd"/>
          </w:p>
          <w:p w14:paraId="28AB2C6D" w14:textId="77777777" w:rsidR="00774023" w:rsidRDefault="00774023">
            <w:pPr>
              <w:rPr>
                <w:sz w:val="22"/>
                <w:szCs w:val="22"/>
              </w:rPr>
            </w:pPr>
          </w:p>
        </w:tc>
        <w:tc>
          <w:tcPr>
            <w:tcW w:w="1979" w:type="dxa"/>
          </w:tcPr>
          <w:p w14:paraId="28AB2C6E" w14:textId="77777777" w:rsidR="00774023" w:rsidRDefault="00876E7F">
            <w:pPr>
              <w:rPr>
                <w:sz w:val="22"/>
                <w:szCs w:val="22"/>
              </w:rPr>
            </w:pPr>
            <w:r>
              <w:rPr>
                <w:sz w:val="22"/>
                <w:szCs w:val="22"/>
              </w:rPr>
              <w:t>NVARCHAR(50)</w:t>
            </w:r>
          </w:p>
        </w:tc>
        <w:tc>
          <w:tcPr>
            <w:tcW w:w="4706" w:type="dxa"/>
          </w:tcPr>
          <w:p w14:paraId="28AB2C6F" w14:textId="77777777" w:rsidR="00774023" w:rsidRDefault="00B338D1">
            <w:pPr>
              <w:rPr>
                <w:sz w:val="22"/>
                <w:szCs w:val="22"/>
              </w:rPr>
            </w:pPr>
            <w:r w:rsidRPr="00175ED6">
              <w:rPr>
                <w:sz w:val="22"/>
                <w:szCs w:val="22"/>
              </w:rPr>
              <w:t xml:space="preserve">Version </w:t>
            </w:r>
            <w:r>
              <w:rPr>
                <w:sz w:val="22"/>
                <w:szCs w:val="22"/>
              </w:rPr>
              <w:t xml:space="preserve">of </w:t>
            </w:r>
            <w:r w:rsidRPr="00175ED6">
              <w:rPr>
                <w:sz w:val="22"/>
                <w:szCs w:val="22"/>
              </w:rPr>
              <w:t>the provider</w:t>
            </w:r>
            <w:r>
              <w:rPr>
                <w:sz w:val="22"/>
                <w:szCs w:val="22"/>
              </w:rPr>
              <w:t xml:space="preserve"> DLL as hardcoded in the DLL</w:t>
            </w:r>
            <w:r w:rsidR="00876E7F">
              <w:rPr>
                <w:sz w:val="22"/>
                <w:szCs w:val="22"/>
              </w:rPr>
              <w:t xml:space="preserve"> in the format</w:t>
            </w:r>
          </w:p>
          <w:p w14:paraId="28AB2C70" w14:textId="77777777" w:rsidR="00876E7F" w:rsidRDefault="00876E7F">
            <w:pPr>
              <w:rPr>
                <w:sz w:val="22"/>
                <w:szCs w:val="22"/>
              </w:rPr>
            </w:pPr>
            <w:r>
              <w:rPr>
                <w:sz w:val="22"/>
                <w:szCs w:val="22"/>
              </w:rPr>
              <w:t>‘aa.bb.cccc.dd’</w:t>
            </w:r>
          </w:p>
        </w:tc>
      </w:tr>
      <w:tr w:rsidR="00B338D1" w:rsidRPr="00175ED6" w14:paraId="28AB2C76" w14:textId="77777777" w:rsidTr="0032546C">
        <w:tc>
          <w:tcPr>
            <w:tcW w:w="3354" w:type="dxa"/>
          </w:tcPr>
          <w:p w14:paraId="28AB2C72" w14:textId="77777777" w:rsidR="00774023" w:rsidRDefault="00DB7329" w:rsidP="0032546C">
            <w:pPr>
              <w:rPr>
                <w:sz w:val="22"/>
                <w:szCs w:val="22"/>
              </w:rPr>
            </w:pPr>
            <w:proofErr w:type="spellStart"/>
            <w:r>
              <w:rPr>
                <w:sz w:val="22"/>
                <w:szCs w:val="22"/>
              </w:rPr>
              <w:t>sqlcrypt</w:t>
            </w:r>
            <w:r w:rsidR="00C61AF9">
              <w:rPr>
                <w:sz w:val="22"/>
                <w:szCs w:val="22"/>
              </w:rPr>
              <w:t>_</w:t>
            </w:r>
            <w:r w:rsidR="00B338D1">
              <w:rPr>
                <w:sz w:val="22"/>
                <w:szCs w:val="22"/>
              </w:rPr>
              <w:t>version</w:t>
            </w:r>
            <w:proofErr w:type="spellEnd"/>
          </w:p>
        </w:tc>
        <w:tc>
          <w:tcPr>
            <w:tcW w:w="1979" w:type="dxa"/>
          </w:tcPr>
          <w:p w14:paraId="28AB2C73" w14:textId="77777777" w:rsidR="00774023" w:rsidRDefault="00876E7F">
            <w:pPr>
              <w:rPr>
                <w:sz w:val="22"/>
                <w:szCs w:val="22"/>
              </w:rPr>
            </w:pPr>
            <w:r>
              <w:rPr>
                <w:sz w:val="22"/>
                <w:szCs w:val="22"/>
              </w:rPr>
              <w:t>NVARCHAR(50)</w:t>
            </w:r>
          </w:p>
        </w:tc>
        <w:tc>
          <w:tcPr>
            <w:tcW w:w="4706" w:type="dxa"/>
          </w:tcPr>
          <w:p w14:paraId="28AB2C74" w14:textId="77777777" w:rsidR="00876E7F" w:rsidRDefault="00C61AF9" w:rsidP="00876E7F">
            <w:pPr>
              <w:rPr>
                <w:sz w:val="22"/>
                <w:szCs w:val="22"/>
              </w:rPr>
            </w:pPr>
            <w:r>
              <w:rPr>
                <w:sz w:val="22"/>
                <w:szCs w:val="22"/>
              </w:rPr>
              <w:t>Major v</w:t>
            </w:r>
            <w:r w:rsidR="00B338D1">
              <w:rPr>
                <w:sz w:val="22"/>
                <w:szCs w:val="22"/>
              </w:rPr>
              <w:t>ersion in SQL Crypto API implemented</w:t>
            </w:r>
            <w:r w:rsidR="00876E7F">
              <w:rPr>
                <w:sz w:val="22"/>
                <w:szCs w:val="22"/>
              </w:rPr>
              <w:t xml:space="preserve"> in the format</w:t>
            </w:r>
          </w:p>
          <w:p w14:paraId="28AB2C75" w14:textId="77777777" w:rsidR="00774023" w:rsidRDefault="00876E7F" w:rsidP="00876E7F">
            <w:pPr>
              <w:rPr>
                <w:sz w:val="22"/>
                <w:szCs w:val="22"/>
              </w:rPr>
            </w:pPr>
            <w:r>
              <w:rPr>
                <w:sz w:val="22"/>
                <w:szCs w:val="22"/>
              </w:rPr>
              <w:t>‘aa.bb.cccc.dd’</w:t>
            </w:r>
          </w:p>
        </w:tc>
      </w:tr>
      <w:tr w:rsidR="0032546C" w:rsidRPr="00175ED6" w14:paraId="28AB2C7A" w14:textId="77777777" w:rsidTr="0032546C">
        <w:tc>
          <w:tcPr>
            <w:tcW w:w="3354" w:type="dxa"/>
          </w:tcPr>
          <w:p w14:paraId="28AB2C77" w14:textId="77777777" w:rsidR="0032546C" w:rsidRDefault="0032546C">
            <w:pPr>
              <w:rPr>
                <w:sz w:val="22"/>
                <w:szCs w:val="22"/>
              </w:rPr>
            </w:pPr>
            <w:proofErr w:type="spellStart"/>
            <w:r w:rsidRPr="00175ED6">
              <w:rPr>
                <w:sz w:val="22"/>
                <w:szCs w:val="22"/>
              </w:rPr>
              <w:t>authentication_type</w:t>
            </w:r>
            <w:proofErr w:type="spellEnd"/>
          </w:p>
        </w:tc>
        <w:tc>
          <w:tcPr>
            <w:tcW w:w="1979" w:type="dxa"/>
          </w:tcPr>
          <w:p w14:paraId="28AB2C78" w14:textId="77777777" w:rsidR="0032546C" w:rsidRDefault="0032546C">
            <w:pPr>
              <w:rPr>
                <w:sz w:val="22"/>
                <w:szCs w:val="22"/>
              </w:rPr>
            </w:pPr>
            <w:r>
              <w:rPr>
                <w:sz w:val="22"/>
                <w:szCs w:val="22"/>
              </w:rPr>
              <w:t>NVARCHAR(1</w:t>
            </w:r>
            <w:r w:rsidRPr="00175ED6">
              <w:rPr>
                <w:sz w:val="22"/>
                <w:szCs w:val="22"/>
              </w:rPr>
              <w:t>0)</w:t>
            </w:r>
          </w:p>
        </w:tc>
        <w:tc>
          <w:tcPr>
            <w:tcW w:w="4706" w:type="dxa"/>
          </w:tcPr>
          <w:p w14:paraId="28AB2C79" w14:textId="77777777" w:rsidR="0032546C" w:rsidRDefault="0032546C">
            <w:pPr>
              <w:rPr>
                <w:sz w:val="22"/>
                <w:szCs w:val="22"/>
              </w:rPr>
            </w:pPr>
            <w:r w:rsidRPr="00175ED6">
              <w:rPr>
                <w:sz w:val="22"/>
                <w:szCs w:val="22"/>
              </w:rPr>
              <w:t>WINDOWS, BASIC or OTHER</w:t>
            </w:r>
          </w:p>
        </w:tc>
      </w:tr>
      <w:tr w:rsidR="0032546C" w:rsidRPr="00175ED6" w14:paraId="28AB2C7E" w14:textId="77777777" w:rsidTr="0032546C">
        <w:tc>
          <w:tcPr>
            <w:tcW w:w="3354" w:type="dxa"/>
          </w:tcPr>
          <w:p w14:paraId="28AB2C7B" w14:textId="77777777" w:rsidR="0032546C" w:rsidRDefault="0032546C">
            <w:pPr>
              <w:rPr>
                <w:sz w:val="22"/>
                <w:szCs w:val="22"/>
              </w:rPr>
            </w:pPr>
            <w:proofErr w:type="spellStart"/>
            <w:r w:rsidRPr="00175ED6">
              <w:rPr>
                <w:sz w:val="22"/>
                <w:szCs w:val="22"/>
              </w:rPr>
              <w:t>symmetric_key_support</w:t>
            </w:r>
            <w:proofErr w:type="spellEnd"/>
          </w:p>
        </w:tc>
        <w:tc>
          <w:tcPr>
            <w:tcW w:w="1979" w:type="dxa"/>
          </w:tcPr>
          <w:p w14:paraId="28AB2C7C" w14:textId="77777777" w:rsidR="0032546C" w:rsidRDefault="0032546C">
            <w:pPr>
              <w:rPr>
                <w:sz w:val="22"/>
                <w:szCs w:val="22"/>
              </w:rPr>
            </w:pPr>
            <w:r w:rsidRPr="00175ED6">
              <w:rPr>
                <w:sz w:val="22"/>
                <w:szCs w:val="22"/>
              </w:rPr>
              <w:t>BIT</w:t>
            </w:r>
          </w:p>
        </w:tc>
        <w:tc>
          <w:tcPr>
            <w:tcW w:w="4706" w:type="dxa"/>
          </w:tcPr>
          <w:p w14:paraId="28AB2C7D" w14:textId="77777777" w:rsidR="0032546C" w:rsidRDefault="0032546C">
            <w:pPr>
              <w:rPr>
                <w:sz w:val="22"/>
                <w:szCs w:val="22"/>
              </w:rPr>
            </w:pPr>
            <w:r w:rsidRPr="00175ED6">
              <w:rPr>
                <w:sz w:val="22"/>
                <w:szCs w:val="22"/>
              </w:rPr>
              <w:t>0 or 1</w:t>
            </w:r>
          </w:p>
        </w:tc>
      </w:tr>
      <w:tr w:rsidR="0032546C" w:rsidRPr="00175ED6" w14:paraId="28AB2C82" w14:textId="77777777" w:rsidTr="0032546C">
        <w:tc>
          <w:tcPr>
            <w:tcW w:w="3354" w:type="dxa"/>
          </w:tcPr>
          <w:p w14:paraId="28AB2C7F" w14:textId="77777777" w:rsidR="0032546C" w:rsidRDefault="0032546C">
            <w:pPr>
              <w:rPr>
                <w:sz w:val="22"/>
                <w:szCs w:val="22"/>
              </w:rPr>
            </w:pPr>
            <w:proofErr w:type="spellStart"/>
            <w:r w:rsidRPr="00175ED6">
              <w:rPr>
                <w:sz w:val="22"/>
                <w:szCs w:val="22"/>
              </w:rPr>
              <w:t>symmetric_key_export</w:t>
            </w:r>
            <w:proofErr w:type="spellEnd"/>
          </w:p>
        </w:tc>
        <w:tc>
          <w:tcPr>
            <w:tcW w:w="1979" w:type="dxa"/>
          </w:tcPr>
          <w:p w14:paraId="28AB2C80" w14:textId="77777777" w:rsidR="0032546C" w:rsidRDefault="0032546C">
            <w:pPr>
              <w:rPr>
                <w:sz w:val="22"/>
                <w:szCs w:val="22"/>
              </w:rPr>
            </w:pPr>
            <w:r w:rsidRPr="00175ED6">
              <w:rPr>
                <w:sz w:val="22"/>
                <w:szCs w:val="22"/>
              </w:rPr>
              <w:t>BIT</w:t>
            </w:r>
          </w:p>
        </w:tc>
        <w:tc>
          <w:tcPr>
            <w:tcW w:w="4706" w:type="dxa"/>
          </w:tcPr>
          <w:p w14:paraId="28AB2C81" w14:textId="77777777" w:rsidR="0032546C" w:rsidRDefault="0032546C">
            <w:pPr>
              <w:rPr>
                <w:sz w:val="22"/>
                <w:szCs w:val="22"/>
              </w:rPr>
            </w:pPr>
            <w:r w:rsidRPr="00175ED6">
              <w:rPr>
                <w:sz w:val="22"/>
                <w:szCs w:val="22"/>
              </w:rPr>
              <w:t>0 or 1</w:t>
            </w:r>
          </w:p>
        </w:tc>
      </w:tr>
      <w:tr w:rsidR="0032546C" w:rsidRPr="00175ED6" w14:paraId="28AB2C86" w14:textId="77777777" w:rsidTr="0032546C">
        <w:tc>
          <w:tcPr>
            <w:tcW w:w="3354" w:type="dxa"/>
          </w:tcPr>
          <w:p w14:paraId="28AB2C83" w14:textId="77777777" w:rsidR="0032546C" w:rsidRDefault="0032546C">
            <w:pPr>
              <w:rPr>
                <w:sz w:val="22"/>
                <w:szCs w:val="22"/>
              </w:rPr>
            </w:pPr>
            <w:proofErr w:type="spellStart"/>
            <w:r w:rsidRPr="00175ED6">
              <w:rPr>
                <w:sz w:val="22"/>
                <w:szCs w:val="22"/>
              </w:rPr>
              <w:t>symmetric_key_import</w:t>
            </w:r>
            <w:proofErr w:type="spellEnd"/>
          </w:p>
        </w:tc>
        <w:tc>
          <w:tcPr>
            <w:tcW w:w="1979" w:type="dxa"/>
          </w:tcPr>
          <w:p w14:paraId="28AB2C84" w14:textId="77777777" w:rsidR="0032546C" w:rsidRDefault="0032546C">
            <w:pPr>
              <w:rPr>
                <w:sz w:val="22"/>
                <w:szCs w:val="22"/>
              </w:rPr>
            </w:pPr>
            <w:r w:rsidRPr="00175ED6">
              <w:rPr>
                <w:sz w:val="22"/>
                <w:szCs w:val="22"/>
              </w:rPr>
              <w:t>BIT</w:t>
            </w:r>
          </w:p>
        </w:tc>
        <w:tc>
          <w:tcPr>
            <w:tcW w:w="4706" w:type="dxa"/>
          </w:tcPr>
          <w:p w14:paraId="28AB2C85" w14:textId="77777777" w:rsidR="0032546C" w:rsidRDefault="0032546C">
            <w:pPr>
              <w:rPr>
                <w:sz w:val="22"/>
                <w:szCs w:val="22"/>
              </w:rPr>
            </w:pPr>
            <w:r w:rsidRPr="00175ED6">
              <w:rPr>
                <w:sz w:val="22"/>
                <w:szCs w:val="22"/>
              </w:rPr>
              <w:t>0 or 1</w:t>
            </w:r>
          </w:p>
        </w:tc>
      </w:tr>
      <w:tr w:rsidR="0032546C" w:rsidRPr="00175ED6" w14:paraId="28AB2C8A" w14:textId="77777777" w:rsidTr="0032546C">
        <w:tc>
          <w:tcPr>
            <w:tcW w:w="3354" w:type="dxa"/>
          </w:tcPr>
          <w:p w14:paraId="28AB2C87" w14:textId="77777777" w:rsidR="0032546C" w:rsidRDefault="0032546C">
            <w:pPr>
              <w:rPr>
                <w:sz w:val="22"/>
                <w:szCs w:val="22"/>
              </w:rPr>
            </w:pPr>
            <w:proofErr w:type="spellStart"/>
            <w:r w:rsidRPr="00175ED6">
              <w:rPr>
                <w:sz w:val="22"/>
                <w:szCs w:val="22"/>
              </w:rPr>
              <w:t>symmetric_key_persistance</w:t>
            </w:r>
            <w:proofErr w:type="spellEnd"/>
          </w:p>
        </w:tc>
        <w:tc>
          <w:tcPr>
            <w:tcW w:w="1979" w:type="dxa"/>
          </w:tcPr>
          <w:p w14:paraId="28AB2C88" w14:textId="77777777" w:rsidR="0032546C" w:rsidRDefault="0032546C">
            <w:pPr>
              <w:rPr>
                <w:sz w:val="22"/>
                <w:szCs w:val="22"/>
              </w:rPr>
            </w:pPr>
            <w:r w:rsidRPr="00175ED6">
              <w:rPr>
                <w:sz w:val="22"/>
                <w:szCs w:val="22"/>
              </w:rPr>
              <w:t>BIT</w:t>
            </w:r>
          </w:p>
        </w:tc>
        <w:tc>
          <w:tcPr>
            <w:tcW w:w="4706" w:type="dxa"/>
          </w:tcPr>
          <w:p w14:paraId="28AB2C89" w14:textId="77777777" w:rsidR="0032546C" w:rsidRDefault="0032546C">
            <w:pPr>
              <w:rPr>
                <w:sz w:val="22"/>
                <w:szCs w:val="22"/>
              </w:rPr>
            </w:pPr>
            <w:r w:rsidRPr="00175ED6">
              <w:rPr>
                <w:sz w:val="22"/>
                <w:szCs w:val="22"/>
              </w:rPr>
              <w:t>0 or 1</w:t>
            </w:r>
          </w:p>
        </w:tc>
      </w:tr>
      <w:tr w:rsidR="0032546C" w:rsidRPr="00175ED6" w14:paraId="28AB2C8E" w14:textId="77777777" w:rsidTr="0032546C">
        <w:tc>
          <w:tcPr>
            <w:tcW w:w="3354" w:type="dxa"/>
          </w:tcPr>
          <w:p w14:paraId="28AB2C8B" w14:textId="77777777" w:rsidR="0032546C" w:rsidRDefault="0032546C">
            <w:pPr>
              <w:rPr>
                <w:sz w:val="22"/>
                <w:szCs w:val="22"/>
              </w:rPr>
            </w:pPr>
            <w:proofErr w:type="spellStart"/>
            <w:r w:rsidRPr="00175ED6">
              <w:rPr>
                <w:sz w:val="22"/>
                <w:szCs w:val="22"/>
              </w:rPr>
              <w:t>asymmetric_key_support</w:t>
            </w:r>
            <w:proofErr w:type="spellEnd"/>
          </w:p>
        </w:tc>
        <w:tc>
          <w:tcPr>
            <w:tcW w:w="1979" w:type="dxa"/>
          </w:tcPr>
          <w:p w14:paraId="28AB2C8C" w14:textId="77777777" w:rsidR="0032546C" w:rsidRDefault="0032546C">
            <w:pPr>
              <w:rPr>
                <w:sz w:val="22"/>
                <w:szCs w:val="22"/>
              </w:rPr>
            </w:pPr>
            <w:r w:rsidRPr="00175ED6">
              <w:rPr>
                <w:sz w:val="22"/>
                <w:szCs w:val="22"/>
              </w:rPr>
              <w:t>BIT</w:t>
            </w:r>
          </w:p>
        </w:tc>
        <w:tc>
          <w:tcPr>
            <w:tcW w:w="4706" w:type="dxa"/>
          </w:tcPr>
          <w:p w14:paraId="28AB2C8D" w14:textId="77777777" w:rsidR="0032546C" w:rsidRDefault="0032546C">
            <w:pPr>
              <w:rPr>
                <w:sz w:val="22"/>
                <w:szCs w:val="22"/>
              </w:rPr>
            </w:pPr>
            <w:r w:rsidRPr="00175ED6">
              <w:rPr>
                <w:sz w:val="22"/>
                <w:szCs w:val="22"/>
              </w:rPr>
              <w:t>0 or 1</w:t>
            </w:r>
          </w:p>
        </w:tc>
      </w:tr>
      <w:tr w:rsidR="0032546C" w:rsidRPr="00175ED6" w14:paraId="28AB2C92" w14:textId="77777777" w:rsidTr="0032546C">
        <w:tc>
          <w:tcPr>
            <w:tcW w:w="3354" w:type="dxa"/>
          </w:tcPr>
          <w:p w14:paraId="28AB2C8F" w14:textId="77777777" w:rsidR="0032546C" w:rsidRDefault="0032546C">
            <w:pPr>
              <w:rPr>
                <w:sz w:val="22"/>
                <w:szCs w:val="22"/>
              </w:rPr>
            </w:pPr>
            <w:proofErr w:type="spellStart"/>
            <w:r w:rsidRPr="00175ED6">
              <w:rPr>
                <w:sz w:val="22"/>
                <w:szCs w:val="22"/>
              </w:rPr>
              <w:t>asymmetric_key_export</w:t>
            </w:r>
            <w:proofErr w:type="spellEnd"/>
          </w:p>
        </w:tc>
        <w:tc>
          <w:tcPr>
            <w:tcW w:w="1979" w:type="dxa"/>
          </w:tcPr>
          <w:p w14:paraId="28AB2C90" w14:textId="77777777" w:rsidR="0032546C" w:rsidRDefault="0032546C">
            <w:pPr>
              <w:rPr>
                <w:sz w:val="22"/>
                <w:szCs w:val="22"/>
              </w:rPr>
            </w:pPr>
            <w:r w:rsidRPr="00175ED6">
              <w:rPr>
                <w:sz w:val="22"/>
                <w:szCs w:val="22"/>
              </w:rPr>
              <w:t>BIT</w:t>
            </w:r>
          </w:p>
        </w:tc>
        <w:tc>
          <w:tcPr>
            <w:tcW w:w="4706" w:type="dxa"/>
          </w:tcPr>
          <w:p w14:paraId="28AB2C91" w14:textId="77777777" w:rsidR="0032546C" w:rsidRDefault="0032546C">
            <w:pPr>
              <w:rPr>
                <w:sz w:val="22"/>
                <w:szCs w:val="22"/>
              </w:rPr>
            </w:pPr>
            <w:r w:rsidRPr="00175ED6">
              <w:rPr>
                <w:sz w:val="22"/>
                <w:szCs w:val="22"/>
              </w:rPr>
              <w:t>0 or 1</w:t>
            </w:r>
          </w:p>
        </w:tc>
      </w:tr>
      <w:tr w:rsidR="0032546C" w:rsidRPr="00175ED6" w14:paraId="28AB2C96" w14:textId="77777777" w:rsidTr="0032546C">
        <w:tc>
          <w:tcPr>
            <w:tcW w:w="3354" w:type="dxa"/>
          </w:tcPr>
          <w:p w14:paraId="28AB2C93" w14:textId="77777777" w:rsidR="0032546C" w:rsidRDefault="0032546C">
            <w:pPr>
              <w:rPr>
                <w:sz w:val="22"/>
                <w:szCs w:val="22"/>
              </w:rPr>
            </w:pPr>
            <w:proofErr w:type="spellStart"/>
            <w:r w:rsidRPr="00175ED6">
              <w:rPr>
                <w:sz w:val="22"/>
                <w:szCs w:val="22"/>
              </w:rPr>
              <w:t>asymmetric_key_import</w:t>
            </w:r>
            <w:proofErr w:type="spellEnd"/>
          </w:p>
        </w:tc>
        <w:tc>
          <w:tcPr>
            <w:tcW w:w="1979" w:type="dxa"/>
          </w:tcPr>
          <w:p w14:paraId="28AB2C94" w14:textId="77777777" w:rsidR="0032546C" w:rsidRDefault="0032546C">
            <w:pPr>
              <w:rPr>
                <w:sz w:val="22"/>
                <w:szCs w:val="22"/>
              </w:rPr>
            </w:pPr>
            <w:r w:rsidRPr="00175ED6">
              <w:rPr>
                <w:sz w:val="22"/>
                <w:szCs w:val="22"/>
              </w:rPr>
              <w:t>BIT</w:t>
            </w:r>
          </w:p>
        </w:tc>
        <w:tc>
          <w:tcPr>
            <w:tcW w:w="4706" w:type="dxa"/>
          </w:tcPr>
          <w:p w14:paraId="28AB2C95" w14:textId="77777777" w:rsidR="0032546C" w:rsidRDefault="0032546C">
            <w:pPr>
              <w:rPr>
                <w:sz w:val="22"/>
                <w:szCs w:val="22"/>
              </w:rPr>
            </w:pPr>
            <w:r w:rsidRPr="00175ED6">
              <w:rPr>
                <w:sz w:val="22"/>
                <w:szCs w:val="22"/>
              </w:rPr>
              <w:t>0 or 1</w:t>
            </w:r>
          </w:p>
        </w:tc>
      </w:tr>
      <w:tr w:rsidR="0032546C" w:rsidRPr="00175ED6" w14:paraId="28AB2C9A" w14:textId="77777777" w:rsidTr="0032546C">
        <w:tc>
          <w:tcPr>
            <w:tcW w:w="3354" w:type="dxa"/>
          </w:tcPr>
          <w:p w14:paraId="28AB2C97" w14:textId="77777777" w:rsidR="0032546C" w:rsidRDefault="0032546C">
            <w:pPr>
              <w:rPr>
                <w:sz w:val="22"/>
                <w:szCs w:val="22"/>
              </w:rPr>
            </w:pPr>
            <w:proofErr w:type="spellStart"/>
            <w:r w:rsidRPr="00175ED6">
              <w:rPr>
                <w:sz w:val="22"/>
                <w:szCs w:val="22"/>
              </w:rPr>
              <w:t>asymmetric_key_persistance</w:t>
            </w:r>
            <w:proofErr w:type="spellEnd"/>
          </w:p>
        </w:tc>
        <w:tc>
          <w:tcPr>
            <w:tcW w:w="1979" w:type="dxa"/>
          </w:tcPr>
          <w:p w14:paraId="28AB2C98" w14:textId="77777777" w:rsidR="0032546C" w:rsidRDefault="0032546C">
            <w:pPr>
              <w:rPr>
                <w:sz w:val="22"/>
                <w:szCs w:val="22"/>
              </w:rPr>
            </w:pPr>
            <w:r w:rsidRPr="00175ED6">
              <w:rPr>
                <w:sz w:val="22"/>
                <w:szCs w:val="22"/>
              </w:rPr>
              <w:t>BIT</w:t>
            </w:r>
          </w:p>
        </w:tc>
        <w:tc>
          <w:tcPr>
            <w:tcW w:w="4706" w:type="dxa"/>
          </w:tcPr>
          <w:p w14:paraId="28AB2C99" w14:textId="77777777" w:rsidR="0032546C" w:rsidRDefault="0032546C">
            <w:pPr>
              <w:rPr>
                <w:sz w:val="22"/>
                <w:szCs w:val="22"/>
              </w:rPr>
            </w:pPr>
            <w:r w:rsidRPr="00175ED6">
              <w:rPr>
                <w:sz w:val="22"/>
                <w:szCs w:val="22"/>
              </w:rPr>
              <w:t>0 or 1</w:t>
            </w:r>
          </w:p>
        </w:tc>
      </w:tr>
      <w:tr w:rsidR="0032546C" w:rsidRPr="00175ED6" w14:paraId="28AB2C9E" w14:textId="77777777" w:rsidTr="0032546C">
        <w:tc>
          <w:tcPr>
            <w:tcW w:w="3354" w:type="dxa"/>
          </w:tcPr>
          <w:p w14:paraId="28AB2C9B" w14:textId="77777777" w:rsidR="0032546C" w:rsidRDefault="0032546C">
            <w:pPr>
              <w:rPr>
                <w:sz w:val="22"/>
                <w:szCs w:val="22"/>
              </w:rPr>
            </w:pPr>
          </w:p>
        </w:tc>
        <w:tc>
          <w:tcPr>
            <w:tcW w:w="1979" w:type="dxa"/>
          </w:tcPr>
          <w:p w14:paraId="28AB2C9C" w14:textId="77777777" w:rsidR="0032546C" w:rsidRDefault="0032546C">
            <w:pPr>
              <w:rPr>
                <w:sz w:val="22"/>
                <w:szCs w:val="22"/>
              </w:rPr>
            </w:pPr>
          </w:p>
        </w:tc>
        <w:tc>
          <w:tcPr>
            <w:tcW w:w="4706" w:type="dxa"/>
          </w:tcPr>
          <w:p w14:paraId="28AB2C9D" w14:textId="77777777" w:rsidR="0032546C" w:rsidRDefault="0032546C">
            <w:pPr>
              <w:rPr>
                <w:sz w:val="22"/>
                <w:szCs w:val="22"/>
              </w:rPr>
            </w:pPr>
          </w:p>
        </w:tc>
      </w:tr>
    </w:tbl>
    <w:p w14:paraId="28AB2C9F" w14:textId="77777777" w:rsidR="00774023" w:rsidRDefault="00774023"/>
    <w:p w14:paraId="28AB2CA0" w14:textId="77777777" w:rsidR="00774023" w:rsidRDefault="00B338D1">
      <w:r>
        <w:t>Notes:</w:t>
      </w:r>
    </w:p>
    <w:p w14:paraId="28AB2CA1" w14:textId="77777777" w:rsidR="00774023" w:rsidRDefault="00B338D1" w:rsidP="00DA7A35">
      <w:pPr>
        <w:numPr>
          <w:ilvl w:val="0"/>
          <w:numId w:val="27"/>
        </w:numPr>
        <w:spacing w:after="0"/>
      </w:pPr>
      <w:r>
        <w:t>This view is visible to public.</w:t>
      </w:r>
    </w:p>
    <w:p w14:paraId="28AB2CA2" w14:textId="77777777" w:rsidR="00774023" w:rsidRDefault="00B0423E">
      <w:pPr>
        <w:pStyle w:val="Heading3"/>
      </w:pPr>
      <w:bookmarkStart w:id="39" w:name="_Toc155173639"/>
      <w:proofErr w:type="spellStart"/>
      <w:r>
        <w:t>Sys.dm</w:t>
      </w:r>
      <w:r w:rsidR="00B338D1">
        <w:t>_</w:t>
      </w:r>
      <w:r w:rsidR="00BB1426">
        <w:t>cryptographic_</w:t>
      </w:r>
      <w:r w:rsidR="00B338D1">
        <w:t>provider_algorithms</w:t>
      </w:r>
      <w:proofErr w:type="spellEnd"/>
      <w:r w:rsidR="00B338D1">
        <w:t>(</w:t>
      </w:r>
      <w:proofErr w:type="spellStart"/>
      <w:r w:rsidR="00B338D1">
        <w:t>provider_id</w:t>
      </w:r>
      <w:proofErr w:type="spellEnd"/>
      <w:r w:rsidR="00B338D1">
        <w:t>) view</w:t>
      </w:r>
      <w:bookmarkEnd w:id="39"/>
    </w:p>
    <w:p w14:paraId="28AB2CA3" w14:textId="77777777" w:rsidR="00774023" w:rsidRDefault="00774023"/>
    <w:p w14:paraId="28AB2CA4" w14:textId="77777777" w:rsidR="00774023" w:rsidRDefault="00B338D1">
      <w:r>
        <w:t>This dynamic view will display algorithms supported by the provider</w:t>
      </w:r>
    </w:p>
    <w:p w14:paraId="28AB2CA5" w14:textId="77777777" w:rsidR="00774023" w:rsidRDefault="0077402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22"/>
        <w:gridCol w:w="2077"/>
        <w:gridCol w:w="4651"/>
      </w:tblGrid>
      <w:tr w:rsidR="00B338D1" w:rsidRPr="00175ED6" w14:paraId="28AB2CA9" w14:textId="77777777" w:rsidTr="0020721D">
        <w:tc>
          <w:tcPr>
            <w:tcW w:w="2750" w:type="dxa"/>
            <w:shd w:val="clear" w:color="auto" w:fill="F2F2F2"/>
          </w:tcPr>
          <w:p w14:paraId="28AB2CA6" w14:textId="77777777" w:rsidR="00774023" w:rsidRDefault="00B338D1">
            <w:pPr>
              <w:rPr>
                <w:b/>
                <w:sz w:val="22"/>
                <w:szCs w:val="22"/>
              </w:rPr>
            </w:pPr>
            <w:r w:rsidRPr="00175ED6">
              <w:rPr>
                <w:b/>
                <w:sz w:val="22"/>
                <w:szCs w:val="22"/>
              </w:rPr>
              <w:t>Column</w:t>
            </w:r>
          </w:p>
        </w:tc>
        <w:tc>
          <w:tcPr>
            <w:tcW w:w="1914" w:type="dxa"/>
            <w:shd w:val="clear" w:color="auto" w:fill="F2F2F2"/>
          </w:tcPr>
          <w:p w14:paraId="28AB2CA7" w14:textId="77777777" w:rsidR="00774023" w:rsidRDefault="00B338D1">
            <w:pPr>
              <w:rPr>
                <w:b/>
                <w:sz w:val="22"/>
                <w:szCs w:val="22"/>
              </w:rPr>
            </w:pPr>
            <w:r w:rsidRPr="00175ED6">
              <w:rPr>
                <w:b/>
                <w:sz w:val="22"/>
                <w:szCs w:val="22"/>
              </w:rPr>
              <w:t>Type</w:t>
            </w:r>
          </w:p>
        </w:tc>
        <w:tc>
          <w:tcPr>
            <w:tcW w:w="5093" w:type="dxa"/>
            <w:shd w:val="clear" w:color="auto" w:fill="F2F2F2"/>
          </w:tcPr>
          <w:p w14:paraId="28AB2CA8" w14:textId="77777777" w:rsidR="00774023" w:rsidRDefault="00B338D1">
            <w:pPr>
              <w:rPr>
                <w:b/>
                <w:sz w:val="22"/>
                <w:szCs w:val="22"/>
              </w:rPr>
            </w:pPr>
            <w:r w:rsidRPr="00175ED6">
              <w:rPr>
                <w:b/>
                <w:sz w:val="22"/>
                <w:szCs w:val="22"/>
              </w:rPr>
              <w:t>Value</w:t>
            </w:r>
          </w:p>
        </w:tc>
      </w:tr>
      <w:tr w:rsidR="00DB7329" w:rsidRPr="00175ED6" w14:paraId="28AB2CAD" w14:textId="77777777" w:rsidTr="0020721D">
        <w:tc>
          <w:tcPr>
            <w:tcW w:w="2750" w:type="dxa"/>
          </w:tcPr>
          <w:p w14:paraId="28AB2CAA" w14:textId="77777777" w:rsidR="00DB7329" w:rsidRDefault="00086BA7" w:rsidP="00954B72">
            <w:pPr>
              <w:rPr>
                <w:sz w:val="22"/>
                <w:szCs w:val="22"/>
              </w:rPr>
            </w:pPr>
            <w:proofErr w:type="spellStart"/>
            <w:r>
              <w:rPr>
                <w:sz w:val="22"/>
                <w:szCs w:val="22"/>
              </w:rPr>
              <w:t>a</w:t>
            </w:r>
            <w:r w:rsidR="00DB7329" w:rsidRPr="00175ED6">
              <w:rPr>
                <w:sz w:val="22"/>
                <w:szCs w:val="22"/>
              </w:rPr>
              <w:t>lgorithm</w:t>
            </w:r>
            <w:r w:rsidR="00DB7329">
              <w:rPr>
                <w:sz w:val="22"/>
                <w:szCs w:val="22"/>
              </w:rPr>
              <w:t>_id</w:t>
            </w:r>
            <w:proofErr w:type="spellEnd"/>
          </w:p>
        </w:tc>
        <w:tc>
          <w:tcPr>
            <w:tcW w:w="1914" w:type="dxa"/>
          </w:tcPr>
          <w:p w14:paraId="28AB2CAB" w14:textId="77777777" w:rsidR="00DB7329" w:rsidRDefault="00DB7329" w:rsidP="00954B72">
            <w:pPr>
              <w:rPr>
                <w:sz w:val="22"/>
                <w:szCs w:val="22"/>
              </w:rPr>
            </w:pPr>
            <w:r>
              <w:rPr>
                <w:sz w:val="22"/>
                <w:szCs w:val="22"/>
              </w:rPr>
              <w:t>INT</w:t>
            </w:r>
          </w:p>
        </w:tc>
        <w:tc>
          <w:tcPr>
            <w:tcW w:w="5093" w:type="dxa"/>
          </w:tcPr>
          <w:p w14:paraId="28AB2CAC" w14:textId="77777777" w:rsidR="00DB7329" w:rsidRDefault="00DB7329" w:rsidP="00954B72">
            <w:pPr>
              <w:rPr>
                <w:sz w:val="22"/>
                <w:szCs w:val="22"/>
              </w:rPr>
            </w:pPr>
            <w:r w:rsidRPr="00175ED6">
              <w:rPr>
                <w:sz w:val="22"/>
                <w:szCs w:val="22"/>
              </w:rPr>
              <w:t xml:space="preserve">Algorithm </w:t>
            </w:r>
            <w:r>
              <w:rPr>
                <w:sz w:val="22"/>
                <w:szCs w:val="22"/>
              </w:rPr>
              <w:t>id</w:t>
            </w:r>
          </w:p>
        </w:tc>
      </w:tr>
      <w:tr w:rsidR="00B338D1" w:rsidRPr="00175ED6" w14:paraId="28AB2CB1" w14:textId="77777777" w:rsidTr="0020721D">
        <w:tc>
          <w:tcPr>
            <w:tcW w:w="2750" w:type="dxa"/>
          </w:tcPr>
          <w:p w14:paraId="28AB2CAE" w14:textId="77777777" w:rsidR="00774023" w:rsidRDefault="00086BA7">
            <w:pPr>
              <w:rPr>
                <w:sz w:val="22"/>
                <w:szCs w:val="22"/>
              </w:rPr>
            </w:pPr>
            <w:proofErr w:type="spellStart"/>
            <w:r>
              <w:rPr>
                <w:sz w:val="22"/>
                <w:szCs w:val="22"/>
              </w:rPr>
              <w:t>a</w:t>
            </w:r>
            <w:r w:rsidR="00B338D1" w:rsidRPr="00175ED6">
              <w:rPr>
                <w:sz w:val="22"/>
                <w:szCs w:val="22"/>
              </w:rPr>
              <w:t>lgorithm</w:t>
            </w:r>
            <w:r w:rsidR="00B338D1">
              <w:rPr>
                <w:sz w:val="22"/>
                <w:szCs w:val="22"/>
              </w:rPr>
              <w:t>_tag</w:t>
            </w:r>
            <w:proofErr w:type="spellEnd"/>
          </w:p>
        </w:tc>
        <w:tc>
          <w:tcPr>
            <w:tcW w:w="1914" w:type="dxa"/>
          </w:tcPr>
          <w:p w14:paraId="28AB2CAF" w14:textId="77777777" w:rsidR="00774023" w:rsidRDefault="00DB7329" w:rsidP="00A850F0">
            <w:pPr>
              <w:rPr>
                <w:sz w:val="22"/>
                <w:szCs w:val="22"/>
              </w:rPr>
            </w:pPr>
            <w:r>
              <w:rPr>
                <w:sz w:val="22"/>
                <w:szCs w:val="22"/>
              </w:rPr>
              <w:t>NVARCHAR(</w:t>
            </w:r>
            <w:r w:rsidR="00A850F0">
              <w:rPr>
                <w:sz w:val="22"/>
                <w:szCs w:val="22"/>
              </w:rPr>
              <w:t>60</w:t>
            </w:r>
            <w:r>
              <w:rPr>
                <w:sz w:val="22"/>
                <w:szCs w:val="22"/>
              </w:rPr>
              <w:t>)</w:t>
            </w:r>
          </w:p>
        </w:tc>
        <w:tc>
          <w:tcPr>
            <w:tcW w:w="5093" w:type="dxa"/>
          </w:tcPr>
          <w:p w14:paraId="28AB2CB0" w14:textId="77777777" w:rsidR="00774023" w:rsidRDefault="00B338D1">
            <w:pPr>
              <w:rPr>
                <w:sz w:val="22"/>
                <w:szCs w:val="22"/>
              </w:rPr>
            </w:pPr>
            <w:r w:rsidRPr="00175ED6">
              <w:rPr>
                <w:sz w:val="22"/>
                <w:szCs w:val="22"/>
              </w:rPr>
              <w:t>Algorithm tag</w:t>
            </w:r>
          </w:p>
        </w:tc>
      </w:tr>
      <w:tr w:rsidR="00B338D1" w:rsidRPr="00175ED6" w14:paraId="28AB2CB5" w14:textId="77777777" w:rsidTr="0020721D">
        <w:tc>
          <w:tcPr>
            <w:tcW w:w="2750" w:type="dxa"/>
          </w:tcPr>
          <w:p w14:paraId="28AB2CB2" w14:textId="77777777" w:rsidR="00774023" w:rsidRDefault="00086BA7">
            <w:pPr>
              <w:rPr>
                <w:sz w:val="22"/>
                <w:szCs w:val="22"/>
              </w:rPr>
            </w:pPr>
            <w:proofErr w:type="spellStart"/>
            <w:r>
              <w:rPr>
                <w:sz w:val="22"/>
                <w:szCs w:val="22"/>
              </w:rPr>
              <w:t>k</w:t>
            </w:r>
            <w:r w:rsidR="00DB7329">
              <w:rPr>
                <w:sz w:val="22"/>
                <w:szCs w:val="22"/>
              </w:rPr>
              <w:t>ey_type</w:t>
            </w:r>
            <w:proofErr w:type="spellEnd"/>
          </w:p>
        </w:tc>
        <w:tc>
          <w:tcPr>
            <w:tcW w:w="1914" w:type="dxa"/>
          </w:tcPr>
          <w:p w14:paraId="28AB2CB3" w14:textId="77777777" w:rsidR="00774023" w:rsidRDefault="00DB7329">
            <w:pPr>
              <w:rPr>
                <w:sz w:val="22"/>
                <w:szCs w:val="22"/>
              </w:rPr>
            </w:pPr>
            <w:r>
              <w:rPr>
                <w:sz w:val="22"/>
                <w:szCs w:val="22"/>
              </w:rPr>
              <w:t>NVARCHAR(128)</w:t>
            </w:r>
          </w:p>
        </w:tc>
        <w:tc>
          <w:tcPr>
            <w:tcW w:w="5093" w:type="dxa"/>
          </w:tcPr>
          <w:p w14:paraId="28AB2CB4" w14:textId="77777777" w:rsidR="00774023" w:rsidRDefault="00DB7329">
            <w:pPr>
              <w:rPr>
                <w:sz w:val="22"/>
                <w:szCs w:val="22"/>
              </w:rPr>
            </w:pPr>
            <w:r>
              <w:rPr>
                <w:sz w:val="22"/>
                <w:szCs w:val="22"/>
              </w:rPr>
              <w:t>ASYMMETRIC KEY or SYMMETRIC KEY</w:t>
            </w:r>
          </w:p>
        </w:tc>
      </w:tr>
      <w:tr w:rsidR="00DB7329" w:rsidRPr="00175ED6" w14:paraId="28AB2CB9" w14:textId="77777777" w:rsidTr="0020721D">
        <w:tc>
          <w:tcPr>
            <w:tcW w:w="2750" w:type="dxa"/>
          </w:tcPr>
          <w:p w14:paraId="28AB2CB6" w14:textId="77777777" w:rsidR="00DB7329" w:rsidRDefault="00086BA7">
            <w:pPr>
              <w:rPr>
                <w:sz w:val="22"/>
                <w:szCs w:val="22"/>
              </w:rPr>
            </w:pPr>
            <w:proofErr w:type="spellStart"/>
            <w:r>
              <w:rPr>
                <w:sz w:val="22"/>
                <w:szCs w:val="22"/>
              </w:rPr>
              <w:t>k</w:t>
            </w:r>
            <w:r w:rsidR="00DB7329">
              <w:rPr>
                <w:sz w:val="22"/>
                <w:szCs w:val="22"/>
              </w:rPr>
              <w:t>ey_length</w:t>
            </w:r>
            <w:proofErr w:type="spellEnd"/>
          </w:p>
        </w:tc>
        <w:tc>
          <w:tcPr>
            <w:tcW w:w="1914" w:type="dxa"/>
          </w:tcPr>
          <w:p w14:paraId="28AB2CB7" w14:textId="77777777" w:rsidR="00DB7329" w:rsidRDefault="00DB7329">
            <w:pPr>
              <w:rPr>
                <w:sz w:val="22"/>
                <w:szCs w:val="22"/>
              </w:rPr>
            </w:pPr>
            <w:r>
              <w:rPr>
                <w:sz w:val="22"/>
                <w:szCs w:val="22"/>
              </w:rPr>
              <w:t>INT</w:t>
            </w:r>
          </w:p>
        </w:tc>
        <w:tc>
          <w:tcPr>
            <w:tcW w:w="5093" w:type="dxa"/>
          </w:tcPr>
          <w:p w14:paraId="28AB2CB8" w14:textId="77777777" w:rsidR="00DB7329" w:rsidRDefault="00DB7329">
            <w:pPr>
              <w:rPr>
                <w:sz w:val="22"/>
                <w:szCs w:val="22"/>
              </w:rPr>
            </w:pPr>
            <w:r>
              <w:rPr>
                <w:sz w:val="22"/>
                <w:szCs w:val="22"/>
              </w:rPr>
              <w:t>Key length in bits</w:t>
            </w:r>
          </w:p>
        </w:tc>
      </w:tr>
    </w:tbl>
    <w:p w14:paraId="28AB2CBA" w14:textId="77777777" w:rsidR="00774023" w:rsidRDefault="00774023"/>
    <w:p w14:paraId="28AB2CBB" w14:textId="77777777" w:rsidR="00774023" w:rsidRDefault="00B338D1">
      <w:r>
        <w:t>Notes:</w:t>
      </w:r>
    </w:p>
    <w:p w14:paraId="28AB2CBC" w14:textId="77777777" w:rsidR="00774023" w:rsidRDefault="00B338D1" w:rsidP="00DA7A35">
      <w:pPr>
        <w:numPr>
          <w:ilvl w:val="0"/>
          <w:numId w:val="26"/>
        </w:numPr>
        <w:spacing w:after="0"/>
      </w:pPr>
      <w:proofErr w:type="spellStart"/>
      <w:r>
        <w:t>Algorithm_tag</w:t>
      </w:r>
      <w:proofErr w:type="spellEnd"/>
      <w:r>
        <w:t xml:space="preserve"> will contain both algorithm type and key length in bits: e.g. AES_256. Provider DLL must allow enumeration all exposed algorithms with key bit lengths.</w:t>
      </w:r>
    </w:p>
    <w:p w14:paraId="28AB2CBD" w14:textId="77777777" w:rsidR="00774023" w:rsidRDefault="00B338D1" w:rsidP="00DA7A35">
      <w:pPr>
        <w:numPr>
          <w:ilvl w:val="0"/>
          <w:numId w:val="26"/>
        </w:numPr>
        <w:spacing w:after="0"/>
      </w:pPr>
      <w:r>
        <w:t>This view is visible to public</w:t>
      </w:r>
    </w:p>
    <w:p w14:paraId="28AB2CBE" w14:textId="77777777" w:rsidR="00774023" w:rsidRDefault="00B338D1">
      <w:pPr>
        <w:pStyle w:val="Heading3"/>
      </w:pPr>
      <w:bookmarkStart w:id="40" w:name="_Toc155173640"/>
      <w:proofErr w:type="spellStart"/>
      <w:r>
        <w:t>Sys.fn_</w:t>
      </w:r>
      <w:r w:rsidR="00F52886">
        <w:t>crypto</w:t>
      </w:r>
      <w:r w:rsidR="00BB1426">
        <w:t>graphic</w:t>
      </w:r>
      <w:r w:rsidR="00F52886">
        <w:t>_</w:t>
      </w:r>
      <w:r>
        <w:t>provider_keys</w:t>
      </w:r>
      <w:proofErr w:type="spellEnd"/>
      <w:r>
        <w:t>(</w:t>
      </w:r>
      <w:proofErr w:type="spellStart"/>
      <w:r>
        <w:t>provider_id</w:t>
      </w:r>
      <w:proofErr w:type="spellEnd"/>
      <w:r>
        <w:t>) view</w:t>
      </w:r>
      <w:bookmarkEnd w:id="40"/>
    </w:p>
    <w:p w14:paraId="28AB2CBF" w14:textId="77777777" w:rsidR="00774023" w:rsidRDefault="00774023"/>
    <w:p w14:paraId="28AB2CC0" w14:textId="77777777" w:rsidR="00774023" w:rsidRDefault="0077402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191"/>
        <w:gridCol w:w="2077"/>
        <w:gridCol w:w="4082"/>
      </w:tblGrid>
      <w:tr w:rsidR="00B338D1" w:rsidRPr="00175ED6" w14:paraId="28AB2CC4" w14:textId="77777777" w:rsidTr="006B239D">
        <w:tc>
          <w:tcPr>
            <w:tcW w:w="3354" w:type="dxa"/>
            <w:shd w:val="clear" w:color="auto" w:fill="F2F2F2"/>
          </w:tcPr>
          <w:p w14:paraId="28AB2CC1" w14:textId="77777777" w:rsidR="00774023" w:rsidRDefault="00B338D1">
            <w:pPr>
              <w:rPr>
                <w:b/>
                <w:sz w:val="22"/>
                <w:szCs w:val="22"/>
              </w:rPr>
            </w:pPr>
            <w:r w:rsidRPr="00175ED6">
              <w:rPr>
                <w:b/>
                <w:sz w:val="22"/>
                <w:szCs w:val="22"/>
              </w:rPr>
              <w:t>Column</w:t>
            </w:r>
          </w:p>
        </w:tc>
        <w:tc>
          <w:tcPr>
            <w:tcW w:w="2054" w:type="dxa"/>
            <w:shd w:val="clear" w:color="auto" w:fill="F2F2F2"/>
          </w:tcPr>
          <w:p w14:paraId="28AB2CC2" w14:textId="77777777" w:rsidR="00774023" w:rsidRDefault="00B338D1">
            <w:pPr>
              <w:rPr>
                <w:b/>
                <w:sz w:val="22"/>
                <w:szCs w:val="22"/>
              </w:rPr>
            </w:pPr>
            <w:r w:rsidRPr="00175ED6">
              <w:rPr>
                <w:b/>
                <w:sz w:val="22"/>
                <w:szCs w:val="22"/>
              </w:rPr>
              <w:t>Type</w:t>
            </w:r>
          </w:p>
        </w:tc>
        <w:tc>
          <w:tcPr>
            <w:tcW w:w="4424" w:type="dxa"/>
            <w:shd w:val="clear" w:color="auto" w:fill="F2F2F2"/>
          </w:tcPr>
          <w:p w14:paraId="28AB2CC3" w14:textId="77777777" w:rsidR="00774023" w:rsidRDefault="00B338D1">
            <w:pPr>
              <w:rPr>
                <w:b/>
                <w:sz w:val="22"/>
                <w:szCs w:val="22"/>
              </w:rPr>
            </w:pPr>
            <w:r w:rsidRPr="00175ED6">
              <w:rPr>
                <w:b/>
                <w:sz w:val="22"/>
                <w:szCs w:val="22"/>
              </w:rPr>
              <w:t>Value</w:t>
            </w:r>
          </w:p>
        </w:tc>
      </w:tr>
      <w:tr w:rsidR="00B92D97" w:rsidRPr="00175ED6" w14:paraId="28AB2CC8" w14:textId="77777777" w:rsidTr="006B239D">
        <w:tc>
          <w:tcPr>
            <w:tcW w:w="3354" w:type="dxa"/>
          </w:tcPr>
          <w:p w14:paraId="28AB2CC5" w14:textId="77777777" w:rsidR="00B92D97" w:rsidRDefault="00B92D97">
            <w:pPr>
              <w:rPr>
                <w:sz w:val="22"/>
                <w:szCs w:val="22"/>
              </w:rPr>
            </w:pPr>
            <w:proofErr w:type="spellStart"/>
            <w:r>
              <w:rPr>
                <w:sz w:val="22"/>
                <w:szCs w:val="22"/>
              </w:rPr>
              <w:t>key_id</w:t>
            </w:r>
            <w:proofErr w:type="spellEnd"/>
          </w:p>
        </w:tc>
        <w:tc>
          <w:tcPr>
            <w:tcW w:w="2054" w:type="dxa"/>
          </w:tcPr>
          <w:p w14:paraId="28AB2CC6" w14:textId="77777777" w:rsidR="00B92D97" w:rsidRDefault="00D43673">
            <w:pPr>
              <w:rPr>
                <w:sz w:val="22"/>
                <w:szCs w:val="22"/>
              </w:rPr>
            </w:pPr>
            <w:r>
              <w:rPr>
                <w:sz w:val="22"/>
                <w:szCs w:val="22"/>
              </w:rPr>
              <w:t>INT</w:t>
            </w:r>
          </w:p>
        </w:tc>
        <w:tc>
          <w:tcPr>
            <w:tcW w:w="4424" w:type="dxa"/>
          </w:tcPr>
          <w:p w14:paraId="28AB2CC7" w14:textId="77777777" w:rsidR="00B92D97" w:rsidRDefault="00D43673">
            <w:pPr>
              <w:rPr>
                <w:sz w:val="22"/>
                <w:szCs w:val="22"/>
              </w:rPr>
            </w:pPr>
            <w:r>
              <w:rPr>
                <w:sz w:val="22"/>
                <w:szCs w:val="22"/>
              </w:rPr>
              <w:t>Key id on the provider</w:t>
            </w:r>
          </w:p>
        </w:tc>
      </w:tr>
      <w:tr w:rsidR="00961A83" w:rsidRPr="00175ED6" w14:paraId="28AB2CCC" w14:textId="77777777" w:rsidTr="006B239D">
        <w:tc>
          <w:tcPr>
            <w:tcW w:w="3354" w:type="dxa"/>
          </w:tcPr>
          <w:p w14:paraId="28AB2CC9" w14:textId="77777777" w:rsidR="00961A83" w:rsidRDefault="00B92D97">
            <w:pPr>
              <w:rPr>
                <w:sz w:val="22"/>
                <w:szCs w:val="22"/>
              </w:rPr>
            </w:pPr>
            <w:proofErr w:type="spellStart"/>
            <w:r>
              <w:rPr>
                <w:sz w:val="22"/>
                <w:szCs w:val="22"/>
              </w:rPr>
              <w:t>key_</w:t>
            </w:r>
            <w:r w:rsidR="00961A83">
              <w:rPr>
                <w:sz w:val="22"/>
                <w:szCs w:val="22"/>
              </w:rPr>
              <w:t>name</w:t>
            </w:r>
            <w:proofErr w:type="spellEnd"/>
          </w:p>
        </w:tc>
        <w:tc>
          <w:tcPr>
            <w:tcW w:w="2054" w:type="dxa"/>
          </w:tcPr>
          <w:p w14:paraId="28AB2CCA" w14:textId="77777777" w:rsidR="00961A83" w:rsidRDefault="00961A83">
            <w:pPr>
              <w:rPr>
                <w:sz w:val="22"/>
                <w:szCs w:val="22"/>
              </w:rPr>
            </w:pPr>
            <w:r>
              <w:rPr>
                <w:sz w:val="22"/>
                <w:szCs w:val="22"/>
              </w:rPr>
              <w:t>NVARCHAR(512)</w:t>
            </w:r>
          </w:p>
        </w:tc>
        <w:tc>
          <w:tcPr>
            <w:tcW w:w="4424" w:type="dxa"/>
          </w:tcPr>
          <w:p w14:paraId="28AB2CCB" w14:textId="77777777" w:rsidR="00961A83" w:rsidRDefault="00961A83">
            <w:pPr>
              <w:rPr>
                <w:sz w:val="22"/>
                <w:szCs w:val="22"/>
              </w:rPr>
            </w:pPr>
            <w:r>
              <w:rPr>
                <w:sz w:val="22"/>
                <w:szCs w:val="22"/>
              </w:rPr>
              <w:t>Name of the key on the provider</w:t>
            </w:r>
          </w:p>
        </w:tc>
      </w:tr>
      <w:tr w:rsidR="00961A83" w:rsidRPr="00175ED6" w14:paraId="28AB2CD0" w14:textId="77777777" w:rsidTr="006B239D">
        <w:tc>
          <w:tcPr>
            <w:tcW w:w="3354" w:type="dxa"/>
          </w:tcPr>
          <w:p w14:paraId="28AB2CCD" w14:textId="77777777" w:rsidR="00961A83" w:rsidRDefault="00A16E78">
            <w:pPr>
              <w:rPr>
                <w:sz w:val="22"/>
                <w:szCs w:val="22"/>
              </w:rPr>
            </w:pPr>
            <w:proofErr w:type="spellStart"/>
            <w:r>
              <w:rPr>
                <w:sz w:val="22"/>
                <w:szCs w:val="22"/>
              </w:rPr>
              <w:t>key_</w:t>
            </w:r>
            <w:r w:rsidR="00961A83">
              <w:rPr>
                <w:sz w:val="22"/>
                <w:szCs w:val="22"/>
              </w:rPr>
              <w:t>thumbprint</w:t>
            </w:r>
            <w:proofErr w:type="spellEnd"/>
            <w:r w:rsidR="002902A0">
              <w:rPr>
                <w:rStyle w:val="EndnoteReference"/>
                <w:sz w:val="22"/>
                <w:szCs w:val="22"/>
              </w:rPr>
              <w:endnoteReference w:id="2"/>
            </w:r>
          </w:p>
        </w:tc>
        <w:tc>
          <w:tcPr>
            <w:tcW w:w="2054" w:type="dxa"/>
          </w:tcPr>
          <w:p w14:paraId="28AB2CCE" w14:textId="77777777" w:rsidR="00961A83" w:rsidRDefault="00961A83">
            <w:pPr>
              <w:rPr>
                <w:sz w:val="22"/>
                <w:szCs w:val="22"/>
              </w:rPr>
            </w:pPr>
            <w:r>
              <w:rPr>
                <w:sz w:val="22"/>
                <w:szCs w:val="22"/>
              </w:rPr>
              <w:t>VARBINARY(32</w:t>
            </w:r>
            <w:r w:rsidRPr="00175ED6">
              <w:rPr>
                <w:sz w:val="22"/>
                <w:szCs w:val="22"/>
              </w:rPr>
              <w:t>)</w:t>
            </w:r>
          </w:p>
        </w:tc>
        <w:tc>
          <w:tcPr>
            <w:tcW w:w="4424" w:type="dxa"/>
          </w:tcPr>
          <w:p w14:paraId="28AB2CCF" w14:textId="77777777" w:rsidR="00961A83" w:rsidRDefault="00961A83">
            <w:pPr>
              <w:rPr>
                <w:sz w:val="22"/>
                <w:szCs w:val="22"/>
              </w:rPr>
            </w:pPr>
            <w:r>
              <w:rPr>
                <w:sz w:val="22"/>
                <w:szCs w:val="22"/>
              </w:rPr>
              <w:t>Thumbprint of the key</w:t>
            </w:r>
          </w:p>
        </w:tc>
      </w:tr>
      <w:tr w:rsidR="00961A83" w:rsidRPr="00175ED6" w14:paraId="28AB2CD6" w14:textId="77777777" w:rsidTr="006B239D">
        <w:tc>
          <w:tcPr>
            <w:tcW w:w="3354" w:type="dxa"/>
          </w:tcPr>
          <w:p w14:paraId="28AB2CD1" w14:textId="77777777" w:rsidR="00961A83" w:rsidRDefault="00A16E78">
            <w:pPr>
              <w:rPr>
                <w:sz w:val="22"/>
                <w:szCs w:val="22"/>
              </w:rPr>
            </w:pPr>
            <w:proofErr w:type="spellStart"/>
            <w:r>
              <w:rPr>
                <w:sz w:val="22"/>
                <w:szCs w:val="22"/>
              </w:rPr>
              <w:t>key_</w:t>
            </w:r>
            <w:r w:rsidR="00961A83">
              <w:rPr>
                <w:sz w:val="22"/>
                <w:szCs w:val="22"/>
              </w:rPr>
              <w:t>type</w:t>
            </w:r>
            <w:proofErr w:type="spellEnd"/>
          </w:p>
          <w:p w14:paraId="28AB2CD2" w14:textId="77777777" w:rsidR="00961A83" w:rsidRDefault="00961A83">
            <w:pPr>
              <w:rPr>
                <w:sz w:val="22"/>
                <w:szCs w:val="22"/>
              </w:rPr>
            </w:pPr>
          </w:p>
        </w:tc>
        <w:tc>
          <w:tcPr>
            <w:tcW w:w="2054" w:type="dxa"/>
          </w:tcPr>
          <w:p w14:paraId="28AB2CD3" w14:textId="77777777" w:rsidR="00961A83" w:rsidRDefault="00961A83">
            <w:pPr>
              <w:rPr>
                <w:sz w:val="22"/>
                <w:szCs w:val="22"/>
              </w:rPr>
            </w:pPr>
            <w:r>
              <w:rPr>
                <w:sz w:val="22"/>
                <w:szCs w:val="22"/>
              </w:rPr>
              <w:t>NVARCHAR(128)</w:t>
            </w:r>
          </w:p>
        </w:tc>
        <w:tc>
          <w:tcPr>
            <w:tcW w:w="4424" w:type="dxa"/>
          </w:tcPr>
          <w:p w14:paraId="28AB2CD4" w14:textId="77777777" w:rsidR="00961A83" w:rsidRDefault="00961A83">
            <w:pPr>
              <w:rPr>
                <w:sz w:val="22"/>
                <w:szCs w:val="22"/>
              </w:rPr>
            </w:pPr>
            <w:r>
              <w:rPr>
                <w:sz w:val="22"/>
                <w:szCs w:val="22"/>
              </w:rPr>
              <w:t>SYMMETIC KEY or</w:t>
            </w:r>
          </w:p>
          <w:p w14:paraId="28AB2CD5" w14:textId="77777777" w:rsidR="00961A83" w:rsidRDefault="00961A83">
            <w:pPr>
              <w:rPr>
                <w:sz w:val="22"/>
                <w:szCs w:val="22"/>
              </w:rPr>
            </w:pPr>
            <w:r>
              <w:rPr>
                <w:sz w:val="22"/>
                <w:szCs w:val="22"/>
              </w:rPr>
              <w:t>ASYMMETRIC KEY</w:t>
            </w:r>
          </w:p>
        </w:tc>
      </w:tr>
      <w:tr w:rsidR="00961A83" w:rsidRPr="00175ED6" w14:paraId="28AB2CDA" w14:textId="77777777" w:rsidTr="006B239D">
        <w:tc>
          <w:tcPr>
            <w:tcW w:w="3354" w:type="dxa"/>
          </w:tcPr>
          <w:p w14:paraId="28AB2CD7" w14:textId="77777777" w:rsidR="00961A83" w:rsidRDefault="00961A83">
            <w:pPr>
              <w:rPr>
                <w:sz w:val="22"/>
                <w:szCs w:val="22"/>
              </w:rPr>
            </w:pPr>
            <w:proofErr w:type="spellStart"/>
            <w:r>
              <w:rPr>
                <w:sz w:val="22"/>
                <w:szCs w:val="22"/>
              </w:rPr>
              <w:t>algorithm_id</w:t>
            </w:r>
            <w:proofErr w:type="spellEnd"/>
            <w:r w:rsidR="00582A17">
              <w:rPr>
                <w:rStyle w:val="EndnoteReference"/>
                <w:sz w:val="22"/>
                <w:szCs w:val="22"/>
              </w:rPr>
              <w:endnoteReference w:id="3"/>
            </w:r>
          </w:p>
        </w:tc>
        <w:tc>
          <w:tcPr>
            <w:tcW w:w="2054" w:type="dxa"/>
          </w:tcPr>
          <w:p w14:paraId="28AB2CD8" w14:textId="77777777" w:rsidR="00961A83" w:rsidRDefault="00961A83">
            <w:pPr>
              <w:rPr>
                <w:sz w:val="22"/>
                <w:szCs w:val="22"/>
              </w:rPr>
            </w:pPr>
            <w:r>
              <w:rPr>
                <w:sz w:val="22"/>
                <w:szCs w:val="22"/>
              </w:rPr>
              <w:t>INT</w:t>
            </w:r>
          </w:p>
        </w:tc>
        <w:tc>
          <w:tcPr>
            <w:tcW w:w="4424" w:type="dxa"/>
          </w:tcPr>
          <w:p w14:paraId="28AB2CD9" w14:textId="77777777" w:rsidR="00961A83" w:rsidRDefault="00961A83">
            <w:pPr>
              <w:rPr>
                <w:sz w:val="22"/>
                <w:szCs w:val="22"/>
              </w:rPr>
            </w:pPr>
            <w:r>
              <w:rPr>
                <w:sz w:val="22"/>
                <w:szCs w:val="22"/>
              </w:rPr>
              <w:t>Algorithm id</w:t>
            </w:r>
          </w:p>
        </w:tc>
      </w:tr>
      <w:tr w:rsidR="0020721D" w:rsidRPr="00175ED6" w14:paraId="28AB2CDE" w14:textId="77777777" w:rsidTr="006B239D">
        <w:tc>
          <w:tcPr>
            <w:tcW w:w="3354" w:type="dxa"/>
          </w:tcPr>
          <w:p w14:paraId="28AB2CDB" w14:textId="77777777" w:rsidR="0020721D" w:rsidRDefault="0020721D" w:rsidP="009C4DD8">
            <w:pPr>
              <w:rPr>
                <w:sz w:val="22"/>
                <w:szCs w:val="22"/>
              </w:rPr>
            </w:pPr>
            <w:proofErr w:type="spellStart"/>
            <w:r>
              <w:rPr>
                <w:sz w:val="22"/>
                <w:szCs w:val="22"/>
              </w:rPr>
              <w:t>a</w:t>
            </w:r>
            <w:r w:rsidRPr="00175ED6">
              <w:rPr>
                <w:sz w:val="22"/>
                <w:szCs w:val="22"/>
              </w:rPr>
              <w:t>lgorithm</w:t>
            </w:r>
            <w:r>
              <w:rPr>
                <w:sz w:val="22"/>
                <w:szCs w:val="22"/>
              </w:rPr>
              <w:t>_tag</w:t>
            </w:r>
            <w:proofErr w:type="spellEnd"/>
          </w:p>
        </w:tc>
        <w:tc>
          <w:tcPr>
            <w:tcW w:w="2054" w:type="dxa"/>
          </w:tcPr>
          <w:p w14:paraId="28AB2CDC" w14:textId="77777777" w:rsidR="0020721D" w:rsidRDefault="0020721D" w:rsidP="009C4DD8">
            <w:pPr>
              <w:rPr>
                <w:sz w:val="22"/>
                <w:szCs w:val="22"/>
              </w:rPr>
            </w:pPr>
            <w:r>
              <w:rPr>
                <w:sz w:val="22"/>
                <w:szCs w:val="22"/>
              </w:rPr>
              <w:t>NVARCHAR(60)</w:t>
            </w:r>
          </w:p>
        </w:tc>
        <w:tc>
          <w:tcPr>
            <w:tcW w:w="4424" w:type="dxa"/>
          </w:tcPr>
          <w:p w14:paraId="28AB2CDD" w14:textId="77777777" w:rsidR="0020721D" w:rsidRDefault="0020721D" w:rsidP="009C4DD8">
            <w:pPr>
              <w:rPr>
                <w:sz w:val="22"/>
                <w:szCs w:val="22"/>
              </w:rPr>
            </w:pPr>
            <w:r w:rsidRPr="00175ED6">
              <w:rPr>
                <w:sz w:val="22"/>
                <w:szCs w:val="22"/>
              </w:rPr>
              <w:t>Algorithm tag</w:t>
            </w:r>
          </w:p>
        </w:tc>
      </w:tr>
      <w:tr w:rsidR="00961A83" w:rsidRPr="00175ED6" w14:paraId="28AB2CE2" w14:textId="77777777" w:rsidTr="006B239D">
        <w:tc>
          <w:tcPr>
            <w:tcW w:w="3354" w:type="dxa"/>
          </w:tcPr>
          <w:p w14:paraId="28AB2CDF" w14:textId="77777777" w:rsidR="00961A83" w:rsidRDefault="00961A83">
            <w:pPr>
              <w:rPr>
                <w:sz w:val="22"/>
                <w:szCs w:val="22"/>
              </w:rPr>
            </w:pPr>
          </w:p>
        </w:tc>
        <w:tc>
          <w:tcPr>
            <w:tcW w:w="2054" w:type="dxa"/>
          </w:tcPr>
          <w:p w14:paraId="28AB2CE0" w14:textId="77777777" w:rsidR="00961A83" w:rsidRDefault="00961A83">
            <w:pPr>
              <w:rPr>
                <w:sz w:val="22"/>
                <w:szCs w:val="22"/>
              </w:rPr>
            </w:pPr>
          </w:p>
        </w:tc>
        <w:tc>
          <w:tcPr>
            <w:tcW w:w="4424" w:type="dxa"/>
          </w:tcPr>
          <w:p w14:paraId="28AB2CE1" w14:textId="77777777" w:rsidR="00961A83" w:rsidRDefault="00961A83">
            <w:pPr>
              <w:rPr>
                <w:sz w:val="22"/>
                <w:szCs w:val="22"/>
              </w:rPr>
            </w:pPr>
          </w:p>
        </w:tc>
      </w:tr>
    </w:tbl>
    <w:p w14:paraId="28AB2CE3" w14:textId="77777777" w:rsidR="00774023" w:rsidRDefault="00774023"/>
    <w:p w14:paraId="28AB2CE4" w14:textId="77777777" w:rsidR="00774023" w:rsidRDefault="00B338D1">
      <w:r>
        <w:t>Notes:</w:t>
      </w:r>
    </w:p>
    <w:p w14:paraId="28AB2CE5" w14:textId="77777777" w:rsidR="00774023" w:rsidRDefault="00B338D1" w:rsidP="00DA7A35">
      <w:pPr>
        <w:numPr>
          <w:ilvl w:val="0"/>
          <w:numId w:val="35"/>
        </w:numPr>
      </w:pPr>
      <w:r>
        <w:t xml:space="preserve">This view displays keys visible to the user on the provider. </w:t>
      </w:r>
    </w:p>
    <w:p w14:paraId="28AB2CE6" w14:textId="77777777" w:rsidR="00774023" w:rsidRDefault="00B338D1" w:rsidP="00DA7A35">
      <w:pPr>
        <w:numPr>
          <w:ilvl w:val="0"/>
          <w:numId w:val="35"/>
        </w:numPr>
      </w:pPr>
      <w:r>
        <w:t>When this view is queried it will authenticate the user context with the provider and enumerate all keys visible to the user.</w:t>
      </w:r>
    </w:p>
    <w:p w14:paraId="28AB2CE7" w14:textId="77777777" w:rsidR="00774023" w:rsidRDefault="00774023"/>
    <w:p w14:paraId="28AB2CE8" w14:textId="77777777" w:rsidR="00774023" w:rsidRDefault="00B338D1">
      <w:pPr>
        <w:pStyle w:val="Heading2"/>
      </w:pPr>
      <w:bookmarkStart w:id="41" w:name="_Toc155173641"/>
      <w:r w:rsidRPr="00125E10">
        <w:t>Authentication with EKM device</w:t>
      </w:r>
      <w:bookmarkEnd w:id="41"/>
    </w:p>
    <w:p w14:paraId="28AB2CE9" w14:textId="77777777" w:rsidR="00774023" w:rsidRDefault="00774023"/>
    <w:p w14:paraId="28AB2CEA" w14:textId="77777777" w:rsidR="00774023" w:rsidRDefault="00B338D1">
      <w:r>
        <w:t>EKM device may support more than one type of authentication. We assume that each provider must expose only one type of authentication to SQL Server, i.e. if it supports Windows and Basic authentication types, it can expose one or the other, but not both. In future release we will support both type of authentications.</w:t>
      </w:r>
    </w:p>
    <w:p w14:paraId="28AB2CEB" w14:textId="77777777" w:rsidR="00774023" w:rsidRDefault="00B338D1">
      <w:pPr>
        <w:pStyle w:val="Heading3"/>
      </w:pPr>
      <w:bookmarkStart w:id="42" w:name="_Toc155173642"/>
      <w:r>
        <w:t>Windows Authentication</w:t>
      </w:r>
      <w:bookmarkEnd w:id="42"/>
    </w:p>
    <w:p w14:paraId="28AB2CEC" w14:textId="77777777" w:rsidR="00774023" w:rsidRDefault="00774023">
      <w:pPr>
        <w:pStyle w:val="ListParagraph"/>
      </w:pPr>
    </w:p>
    <w:p w14:paraId="28AB2CED" w14:textId="77777777" w:rsidR="00774023" w:rsidRDefault="00B338D1">
      <w:r>
        <w:t xml:space="preserve">For those EKM devices, which support windows authentication windows login token is used for authentication. </w:t>
      </w:r>
    </w:p>
    <w:p w14:paraId="28AB2CEE" w14:textId="77777777" w:rsidR="00774023" w:rsidRDefault="00B338D1" w:rsidP="00DA7A35">
      <w:pPr>
        <w:pStyle w:val="ListParagraph"/>
        <w:numPr>
          <w:ilvl w:val="0"/>
          <w:numId w:val="20"/>
        </w:numPr>
      </w:pPr>
      <w:r>
        <w:t>We use available windows token to authenticate a windows user with EKM device by doing windows impersonation on this token.</w:t>
      </w:r>
    </w:p>
    <w:p w14:paraId="28AB2CEF" w14:textId="77777777" w:rsidR="00774023" w:rsidRDefault="00B338D1" w:rsidP="00DA7A35">
      <w:pPr>
        <w:pStyle w:val="ListParagraph"/>
        <w:numPr>
          <w:ilvl w:val="0"/>
          <w:numId w:val="20"/>
        </w:numPr>
      </w:pPr>
      <w:r>
        <w:t>If Windows token for the user is not available (i.e. EXECUTE AS windows login) we try to access EKM device under SQL Server service account</w:t>
      </w:r>
    </w:p>
    <w:p w14:paraId="28AB2CF0" w14:textId="77777777" w:rsidR="00774023" w:rsidRDefault="00B338D1" w:rsidP="00DA7A35">
      <w:pPr>
        <w:pStyle w:val="ListParagraph"/>
        <w:numPr>
          <w:ilvl w:val="0"/>
          <w:numId w:val="20"/>
        </w:numPr>
      </w:pPr>
      <w:r>
        <w:t>All SQL logins access EKM device under SQL Server service account context</w:t>
      </w:r>
    </w:p>
    <w:p w14:paraId="28AB2CF1" w14:textId="77777777" w:rsidR="00774023" w:rsidRDefault="00B338D1" w:rsidP="00DA7A35">
      <w:pPr>
        <w:pStyle w:val="ListParagraph"/>
        <w:numPr>
          <w:ilvl w:val="0"/>
          <w:numId w:val="20"/>
        </w:numPr>
      </w:pPr>
      <w:r>
        <w:t>Windows user must be “registered” with EKM device. This means that EKM device has a proper ACL on this user to the keys.</w:t>
      </w:r>
    </w:p>
    <w:p w14:paraId="28AB2CF2" w14:textId="77777777" w:rsidR="00774023" w:rsidRDefault="00774023"/>
    <w:p w14:paraId="28AB2CF3" w14:textId="77777777" w:rsidR="00774023" w:rsidRDefault="00B338D1">
      <w:pPr>
        <w:rPr>
          <w:u w:val="single"/>
        </w:rPr>
      </w:pPr>
      <w:r w:rsidRPr="00C83051">
        <w:rPr>
          <w:u w:val="single"/>
        </w:rPr>
        <w:t xml:space="preserve">Example 1: </w:t>
      </w:r>
    </w:p>
    <w:p w14:paraId="28AB2CF4" w14:textId="77777777" w:rsidR="00774023" w:rsidRDefault="00B338D1" w:rsidP="00DA7A35">
      <w:pPr>
        <w:pStyle w:val="ListParagraph"/>
        <w:numPr>
          <w:ilvl w:val="0"/>
          <w:numId w:val="21"/>
        </w:numPr>
        <w:ind w:left="1080"/>
      </w:pPr>
      <w:r>
        <w:lastRenderedPageBreak/>
        <w:t>Redmond\Alice connect to a SQL Server and does encryption by key1 stored at EKM</w:t>
      </w:r>
    </w:p>
    <w:p w14:paraId="28AB2CF5" w14:textId="77777777" w:rsidR="00774023" w:rsidRDefault="00B338D1" w:rsidP="00DA7A35">
      <w:pPr>
        <w:pStyle w:val="ListParagraph"/>
        <w:numPr>
          <w:ilvl w:val="0"/>
          <w:numId w:val="21"/>
        </w:numPr>
        <w:ind w:left="1080"/>
      </w:pPr>
      <w:r>
        <w:t>SQL Server does impersonation on Alice’s windows token and calls into EKM device</w:t>
      </w:r>
    </w:p>
    <w:p w14:paraId="28AB2CF6" w14:textId="77777777" w:rsidR="00774023" w:rsidRDefault="00B338D1" w:rsidP="00DA7A35">
      <w:pPr>
        <w:pStyle w:val="ListParagraph"/>
        <w:numPr>
          <w:ilvl w:val="0"/>
          <w:numId w:val="21"/>
        </w:numPr>
        <w:ind w:left="1080"/>
      </w:pPr>
      <w:r>
        <w:t>If Alice has proper ACL on EKM device (has a permission to access a key on the device) the call succeeds, otherwise it fails with error message explaining the reason</w:t>
      </w:r>
    </w:p>
    <w:p w14:paraId="28AB2CF7" w14:textId="77777777" w:rsidR="00774023" w:rsidRDefault="00774023">
      <w:pPr>
        <w:ind w:left="720"/>
      </w:pPr>
    </w:p>
    <w:p w14:paraId="28AB2CF8" w14:textId="77777777" w:rsidR="00774023" w:rsidRDefault="00B338D1">
      <w:pPr>
        <w:rPr>
          <w:u w:val="single"/>
        </w:rPr>
      </w:pPr>
      <w:r w:rsidRPr="00D30349">
        <w:rPr>
          <w:u w:val="single"/>
        </w:rPr>
        <w:t>Example 2:</w:t>
      </w:r>
    </w:p>
    <w:p w14:paraId="28AB2CF9" w14:textId="77777777" w:rsidR="00774023" w:rsidRDefault="00B338D1" w:rsidP="00DA7A35">
      <w:pPr>
        <w:pStyle w:val="ListParagraph"/>
        <w:numPr>
          <w:ilvl w:val="0"/>
          <w:numId w:val="22"/>
        </w:numPr>
      </w:pPr>
      <w:r w:rsidRPr="00D30349">
        <w:t>SA</w:t>
      </w:r>
      <w:r>
        <w:t xml:space="preserve"> calls EXECETE AS LOGIN = ‘</w:t>
      </w:r>
      <w:proofErr w:type="spellStart"/>
      <w:r>
        <w:t>redmond</w:t>
      </w:r>
      <w:proofErr w:type="spellEnd"/>
      <w:r>
        <w:t>\</w:t>
      </w:r>
      <w:proofErr w:type="spellStart"/>
      <w:r>
        <w:t>alice</w:t>
      </w:r>
      <w:proofErr w:type="spellEnd"/>
      <w:r>
        <w:t xml:space="preserve">’. </w:t>
      </w:r>
    </w:p>
    <w:p w14:paraId="28AB2CFA" w14:textId="77777777" w:rsidR="00774023" w:rsidRDefault="00B338D1" w:rsidP="00DA7A35">
      <w:pPr>
        <w:pStyle w:val="ListParagraph"/>
        <w:numPr>
          <w:ilvl w:val="0"/>
          <w:numId w:val="22"/>
        </w:numPr>
      </w:pPr>
      <w:r>
        <w:t>Then does encryption by key1 on EKM device</w:t>
      </w:r>
    </w:p>
    <w:p w14:paraId="28AB2CFB" w14:textId="77777777" w:rsidR="00774023" w:rsidRDefault="00B338D1" w:rsidP="00DA7A35">
      <w:pPr>
        <w:pStyle w:val="ListParagraph"/>
        <w:numPr>
          <w:ilvl w:val="0"/>
          <w:numId w:val="22"/>
        </w:numPr>
      </w:pPr>
      <w:r>
        <w:t xml:space="preserve">Since SA is not a real Alice and he doesn’t have access to her token we will try to access EKM under SQL Service account </w:t>
      </w:r>
    </w:p>
    <w:p w14:paraId="28AB2CFC" w14:textId="77777777" w:rsidR="00774023" w:rsidRDefault="00B338D1">
      <w:pPr>
        <w:rPr>
          <w:u w:val="single"/>
        </w:rPr>
      </w:pPr>
      <w:r w:rsidRPr="00D30349">
        <w:rPr>
          <w:u w:val="single"/>
        </w:rPr>
        <w:t>Example3:</w:t>
      </w:r>
    </w:p>
    <w:p w14:paraId="28AB2CFD" w14:textId="77777777" w:rsidR="00774023" w:rsidRDefault="00B338D1" w:rsidP="00DA7A35">
      <w:pPr>
        <w:pStyle w:val="ListParagraph"/>
        <w:numPr>
          <w:ilvl w:val="0"/>
          <w:numId w:val="13"/>
        </w:numPr>
      </w:pPr>
      <w:r w:rsidRPr="00D30349">
        <w:t xml:space="preserve">SQL login l1 </w:t>
      </w:r>
      <w:r>
        <w:t>tries to encrypt by key stored at EKM device</w:t>
      </w:r>
    </w:p>
    <w:p w14:paraId="28AB2CFE" w14:textId="77777777" w:rsidR="00774023" w:rsidRDefault="00B338D1" w:rsidP="00DA7A35">
      <w:pPr>
        <w:pStyle w:val="ListParagraph"/>
        <w:numPr>
          <w:ilvl w:val="0"/>
          <w:numId w:val="13"/>
        </w:numPr>
      </w:pPr>
      <w:r>
        <w:t>We connect to the device using SQL Server service account context</w:t>
      </w:r>
    </w:p>
    <w:p w14:paraId="28AB2CFF" w14:textId="77777777" w:rsidR="00774023" w:rsidRDefault="00774023"/>
    <w:p w14:paraId="28AB2D00" w14:textId="77777777" w:rsidR="00774023" w:rsidRDefault="00B338D1">
      <w:pPr>
        <w:pStyle w:val="Heading3"/>
      </w:pPr>
      <w:bookmarkStart w:id="43" w:name="_Toc155173643"/>
      <w:r>
        <w:t>EKM device-specific Basic authentication using username/password</w:t>
      </w:r>
      <w:bookmarkEnd w:id="43"/>
    </w:p>
    <w:p w14:paraId="28AB2D01" w14:textId="77777777" w:rsidR="00774023" w:rsidRDefault="00774023"/>
    <w:p w14:paraId="28AB2D02" w14:textId="77777777" w:rsidR="00774023" w:rsidRDefault="00B338D1">
      <w:r>
        <w:t>For those devices which support Basic authentication using username/password we are able to provide transparent authentication using credentials.</w:t>
      </w:r>
    </w:p>
    <w:p w14:paraId="28AB2D03" w14:textId="77777777" w:rsidR="00774023" w:rsidRDefault="00B338D1" w:rsidP="00DA7A35">
      <w:pPr>
        <w:pStyle w:val="ListParagraph"/>
        <w:numPr>
          <w:ilvl w:val="0"/>
          <w:numId w:val="23"/>
        </w:numPr>
      </w:pPr>
      <w:r>
        <w:t>A credential can be created for a certain provider and then mapped to a login (both Windows and SQL) to access EKM device on per-login basis.</w:t>
      </w:r>
    </w:p>
    <w:p w14:paraId="28AB2D04" w14:textId="77777777" w:rsidR="00774023" w:rsidRDefault="00B338D1" w:rsidP="00DA7A35">
      <w:pPr>
        <w:pStyle w:val="ListParagraph"/>
        <w:numPr>
          <w:ilvl w:val="0"/>
          <w:numId w:val="23"/>
        </w:numPr>
      </w:pPr>
      <w:r>
        <w:t>Identify field of the credential will contain username; secret will contain a password to connect to EKM device.</w:t>
      </w:r>
    </w:p>
    <w:p w14:paraId="28AB2D05" w14:textId="77777777" w:rsidR="00774023" w:rsidRDefault="00B338D1" w:rsidP="00DA7A35">
      <w:pPr>
        <w:pStyle w:val="ListParagraph"/>
        <w:numPr>
          <w:ilvl w:val="0"/>
          <w:numId w:val="23"/>
        </w:numPr>
      </w:pPr>
      <w:r>
        <w:t>If there is no login mapped credential for the provider, the credential, which is mapped to SQL Server service account is used.</w:t>
      </w:r>
    </w:p>
    <w:p w14:paraId="28AB2D06" w14:textId="77777777" w:rsidR="00774023" w:rsidRDefault="00B338D1" w:rsidP="00DA7A35">
      <w:pPr>
        <w:pStyle w:val="ListParagraph"/>
        <w:numPr>
          <w:ilvl w:val="0"/>
          <w:numId w:val="23"/>
        </w:numPr>
      </w:pPr>
      <w:r>
        <w:t>A login might have multiple credentials mapped to it as long as they are used to distinctive providers, i.e. there must be only one mapped credential per provider per login. Same credential can be mapped to other logins.</w:t>
      </w:r>
    </w:p>
    <w:p w14:paraId="28AB2D07" w14:textId="77777777" w:rsidR="00774023" w:rsidRDefault="00774023">
      <w:pPr>
        <w:pStyle w:val="ListParagraph"/>
      </w:pPr>
    </w:p>
    <w:p w14:paraId="28AB2D08" w14:textId="77777777" w:rsidR="00774023" w:rsidRDefault="00B338D1">
      <w:pPr>
        <w:pStyle w:val="ListParagraph"/>
        <w:ind w:left="0"/>
      </w:pPr>
      <w:r>
        <w:t>CREATE CREDENTIAL must support mapping to a provider object</w:t>
      </w:r>
    </w:p>
    <w:p w14:paraId="28AB2D09" w14:textId="77777777" w:rsidR="00774023" w:rsidRDefault="00774023"/>
    <w:p w14:paraId="28AB2D0A" w14:textId="0398E6E5" w:rsidR="00774023" w:rsidRDefault="0055410A">
      <w:r>
        <w:rPr>
          <w:noProof/>
        </w:rPr>
        <mc:AlternateContent>
          <mc:Choice Requires="wps">
            <w:drawing>
              <wp:inline distT="0" distB="0" distL="0" distR="0" wp14:anchorId="28AB30BC" wp14:editId="2FD7C477">
                <wp:extent cx="5262880" cy="962025"/>
                <wp:effectExtent l="9525" t="10795" r="13970" b="8255"/>
                <wp:docPr id="19788825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962025"/>
                        </a:xfrm>
                        <a:prstGeom prst="rect">
                          <a:avLst/>
                        </a:prstGeom>
                        <a:solidFill>
                          <a:srgbClr val="F2F2F2"/>
                        </a:solidFill>
                        <a:ln w="9525">
                          <a:solidFill>
                            <a:srgbClr val="FFFFFF"/>
                          </a:solidFill>
                          <a:miter lim="800000"/>
                          <a:headEnd/>
                          <a:tailEnd/>
                        </a:ln>
                      </wps:spPr>
                      <wps:txbx>
                        <w:txbxContent>
                          <w:p w14:paraId="28AB313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7B02D2">
                              <w:rPr>
                                <w:rFonts w:ascii="Courier New" w:hAnsi="Courier New" w:cs="Courier New"/>
                                <w:color w:val="000000"/>
                                <w:sz w:val="20"/>
                              </w:rPr>
                              <w:t xml:space="preserve">CREATE CREDENTIAL </w:t>
                            </w:r>
                            <w:proofErr w:type="spellStart"/>
                            <w:r w:rsidRPr="007B02D2">
                              <w:rPr>
                                <w:rFonts w:ascii="Courier New" w:hAnsi="Courier New" w:cs="Courier New"/>
                                <w:i/>
                                <w:iCs/>
                                <w:color w:val="000000"/>
                                <w:sz w:val="20"/>
                              </w:rPr>
                              <w:t>credential_name</w:t>
                            </w:r>
                            <w:proofErr w:type="spellEnd"/>
                            <w:r w:rsidRPr="007B02D2">
                              <w:rPr>
                                <w:rFonts w:ascii="Courier New" w:hAnsi="Courier New" w:cs="Courier New"/>
                                <w:color w:val="000000"/>
                                <w:sz w:val="20"/>
                              </w:rPr>
                              <w:t xml:space="preserve"> </w:t>
                            </w:r>
                          </w:p>
                          <w:p w14:paraId="28AB314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7B02D2">
                              <w:rPr>
                                <w:rFonts w:ascii="Courier New" w:hAnsi="Courier New" w:cs="Courier New"/>
                                <w:color w:val="000000"/>
                                <w:sz w:val="20"/>
                              </w:rPr>
                              <w:t xml:space="preserve">WITH IDENTITY </w:t>
                            </w:r>
                            <w:r w:rsidRPr="007B02D2">
                              <w:rPr>
                                <w:rFonts w:ascii="Courier New" w:hAnsi="Courier New" w:cs="Courier New"/>
                                <w:b/>
                                <w:bCs/>
                                <w:color w:val="000000"/>
                                <w:sz w:val="20"/>
                              </w:rPr>
                              <w:t>=</w:t>
                            </w:r>
                            <w:r w:rsidRPr="007B02D2">
                              <w:rPr>
                                <w:rFonts w:ascii="Courier New" w:hAnsi="Courier New" w:cs="Courier New"/>
                                <w:color w:val="000000"/>
                                <w:sz w:val="20"/>
                              </w:rPr>
                              <w:t xml:space="preserve"> </w:t>
                            </w:r>
                            <w:r w:rsidRPr="007B02D2">
                              <w:rPr>
                                <w:rFonts w:ascii="Courier New" w:hAnsi="Courier New" w:cs="Courier New"/>
                                <w:b/>
                                <w:bCs/>
                                <w:color w:val="000000"/>
                                <w:sz w:val="20"/>
                              </w:rPr>
                              <w:t>'</w:t>
                            </w:r>
                            <w:proofErr w:type="spellStart"/>
                            <w:r w:rsidRPr="007B02D2">
                              <w:rPr>
                                <w:rFonts w:ascii="Courier New" w:hAnsi="Courier New" w:cs="Courier New"/>
                                <w:i/>
                                <w:iCs/>
                                <w:color w:val="000000"/>
                                <w:sz w:val="20"/>
                              </w:rPr>
                              <w:t>identity_name</w:t>
                            </w:r>
                            <w:proofErr w:type="spellEnd"/>
                            <w:r w:rsidRPr="007B02D2">
                              <w:rPr>
                                <w:rFonts w:ascii="Courier New" w:hAnsi="Courier New" w:cs="Courier New"/>
                                <w:b/>
                                <w:bCs/>
                                <w:color w:val="000000"/>
                                <w:sz w:val="20"/>
                              </w:rPr>
                              <w:t>'</w:t>
                            </w:r>
                          </w:p>
                          <w:p w14:paraId="28AB314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7B02D2">
                              <w:rPr>
                                <w:rFonts w:ascii="Courier New" w:hAnsi="Courier New" w:cs="Courier New"/>
                                <w:color w:val="000000"/>
                                <w:sz w:val="20"/>
                              </w:rPr>
                              <w:t xml:space="preserve">    </w:t>
                            </w:r>
                            <w:proofErr w:type="gramStart"/>
                            <w:r w:rsidRPr="007B02D2">
                              <w:rPr>
                                <w:rFonts w:ascii="Courier New" w:hAnsi="Courier New" w:cs="Courier New"/>
                                <w:color w:val="000000"/>
                                <w:sz w:val="20"/>
                              </w:rPr>
                              <w:t xml:space="preserve">[ </w:t>
                            </w:r>
                            <w:r w:rsidRPr="007B02D2">
                              <w:rPr>
                                <w:rFonts w:ascii="Courier New" w:hAnsi="Courier New" w:cs="Courier New"/>
                                <w:b/>
                                <w:bCs/>
                                <w:color w:val="000000"/>
                                <w:sz w:val="20"/>
                              </w:rPr>
                              <w:t>,</w:t>
                            </w:r>
                            <w:proofErr w:type="gramEnd"/>
                            <w:r w:rsidRPr="007B02D2">
                              <w:rPr>
                                <w:rFonts w:ascii="Courier New" w:hAnsi="Courier New" w:cs="Courier New"/>
                                <w:color w:val="000000"/>
                                <w:sz w:val="20"/>
                              </w:rPr>
                              <w:t xml:space="preserve"> SECRET </w:t>
                            </w:r>
                            <w:r w:rsidRPr="007B02D2">
                              <w:rPr>
                                <w:rFonts w:ascii="Courier New" w:hAnsi="Courier New" w:cs="Courier New"/>
                                <w:b/>
                                <w:bCs/>
                                <w:color w:val="000000"/>
                                <w:sz w:val="20"/>
                              </w:rPr>
                              <w:t>=</w:t>
                            </w:r>
                            <w:r w:rsidRPr="007B02D2">
                              <w:rPr>
                                <w:rFonts w:ascii="Courier New" w:hAnsi="Courier New" w:cs="Courier New"/>
                                <w:color w:val="000000"/>
                                <w:sz w:val="20"/>
                              </w:rPr>
                              <w:t xml:space="preserve"> </w:t>
                            </w:r>
                            <w:r w:rsidRPr="007B02D2">
                              <w:rPr>
                                <w:rFonts w:ascii="Courier New" w:hAnsi="Courier New" w:cs="Courier New"/>
                                <w:b/>
                                <w:bCs/>
                                <w:color w:val="000000"/>
                                <w:sz w:val="20"/>
                              </w:rPr>
                              <w:t>'</w:t>
                            </w:r>
                            <w:r w:rsidRPr="007B02D2">
                              <w:rPr>
                                <w:rFonts w:ascii="Courier New" w:hAnsi="Courier New" w:cs="Courier New"/>
                                <w:i/>
                                <w:iCs/>
                                <w:color w:val="000000"/>
                                <w:sz w:val="20"/>
                              </w:rPr>
                              <w:t>secret</w:t>
                            </w:r>
                            <w:proofErr w:type="gramStart"/>
                            <w:r w:rsidRPr="007B02D2">
                              <w:rPr>
                                <w:rFonts w:ascii="Courier New" w:hAnsi="Courier New" w:cs="Courier New"/>
                                <w:b/>
                                <w:bCs/>
                                <w:color w:val="000000"/>
                                <w:sz w:val="20"/>
                              </w:rPr>
                              <w:t>'</w:t>
                            </w:r>
                            <w:r w:rsidRPr="007B02D2">
                              <w:rPr>
                                <w:rFonts w:ascii="Courier New" w:hAnsi="Courier New" w:cs="Courier New"/>
                                <w:color w:val="000000"/>
                                <w:sz w:val="20"/>
                              </w:rPr>
                              <w:t xml:space="preserve"> ]</w:t>
                            </w:r>
                            <w:proofErr w:type="gramEnd"/>
                          </w:p>
                          <w:p w14:paraId="28AB314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7B02D2">
                              <w:rPr>
                                <w:rFonts w:ascii="Courier New" w:hAnsi="Courier New" w:cs="Courier New"/>
                                <w:color w:val="000000"/>
                                <w:sz w:val="20"/>
                              </w:rPr>
                              <w:t xml:space="preserve">    </w:t>
                            </w:r>
                            <w:r w:rsidRPr="007B02D2">
                              <w:rPr>
                                <w:rFonts w:ascii="Courier New" w:hAnsi="Courier New" w:cs="Courier New"/>
                                <w:color w:val="000000"/>
                                <w:sz w:val="20"/>
                                <w:highlight w:val="yellow"/>
                              </w:rPr>
                              <w:t xml:space="preserve">[ </w:t>
                            </w:r>
                            <w:r w:rsidRPr="007558E1">
                              <w:rPr>
                                <w:rFonts w:ascii="Courier New" w:hAnsi="Courier New" w:cs="Courier New"/>
                                <w:bCs/>
                                <w:color w:val="000000"/>
                                <w:sz w:val="20"/>
                                <w:highlight w:val="yellow"/>
                              </w:rPr>
                              <w:t>FOR</w:t>
                            </w:r>
                            <w:r w:rsidRPr="007B02D2">
                              <w:rPr>
                                <w:rFonts w:ascii="Courier New" w:hAnsi="Courier New" w:cs="Courier New"/>
                                <w:color w:val="000000"/>
                                <w:sz w:val="20"/>
                                <w:highlight w:val="yellow"/>
                              </w:rPr>
                              <w:t xml:space="preserve"> CRYPTO_PROVIDER </w:t>
                            </w:r>
                            <w:r w:rsidRPr="007B02D2">
                              <w:rPr>
                                <w:rFonts w:ascii="Courier New" w:hAnsi="Courier New" w:cs="Courier New"/>
                                <w:b/>
                                <w:bCs/>
                                <w:color w:val="000000"/>
                                <w:sz w:val="20"/>
                                <w:highlight w:val="yellow"/>
                              </w:rPr>
                              <w:t>=</w:t>
                            </w:r>
                            <w:r w:rsidRPr="007B02D2">
                              <w:rPr>
                                <w:rFonts w:ascii="Courier New" w:hAnsi="Courier New" w:cs="Courier New"/>
                                <w:color w:val="000000"/>
                                <w:sz w:val="20"/>
                                <w:highlight w:val="yellow"/>
                              </w:rPr>
                              <w:t xml:space="preserve"> </w:t>
                            </w:r>
                            <w:proofErr w:type="spellStart"/>
                            <w:r w:rsidRPr="007B02D2">
                              <w:rPr>
                                <w:rFonts w:ascii="Courier New" w:hAnsi="Courier New" w:cs="Courier New"/>
                                <w:i/>
                                <w:iCs/>
                                <w:color w:val="000000"/>
                                <w:sz w:val="20"/>
                                <w:highlight w:val="yellow"/>
                              </w:rPr>
                              <w:t>crypto_provider_</w:t>
                            </w:r>
                            <w:proofErr w:type="gramStart"/>
                            <w:r w:rsidRPr="007B02D2">
                              <w:rPr>
                                <w:rFonts w:ascii="Courier New" w:hAnsi="Courier New" w:cs="Courier New"/>
                                <w:i/>
                                <w:iCs/>
                                <w:color w:val="000000"/>
                                <w:sz w:val="20"/>
                                <w:highlight w:val="yellow"/>
                              </w:rPr>
                              <w:t>name</w:t>
                            </w:r>
                            <w:proofErr w:type="spellEnd"/>
                            <w:r w:rsidRPr="007B02D2">
                              <w:rPr>
                                <w:rFonts w:ascii="Courier New" w:hAnsi="Courier New" w:cs="Courier New"/>
                                <w:color w:val="000000"/>
                                <w:sz w:val="20"/>
                                <w:highlight w:val="yellow"/>
                              </w:rPr>
                              <w:t xml:space="preserve"> ]</w:t>
                            </w:r>
                            <w:proofErr w:type="gramEnd"/>
                          </w:p>
                          <w:p w14:paraId="28AB314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rPr>
                            </w:pPr>
                          </w:p>
                          <w:p w14:paraId="28AB314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7B02D2">
                              <w:rPr>
                                <w:rFonts w:ascii="Courier New" w:hAnsi="Courier New" w:cs="Courier New"/>
                                <w:color w:val="000000"/>
                              </w:rPr>
                              <w:t xml:space="preserve">    </w:t>
                            </w:r>
                          </w:p>
                          <w:p w14:paraId="28AB314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7B02D2">
                              <w:rPr>
                                <w:rFonts w:ascii="Courier New" w:hAnsi="Courier New" w:cs="Courier New"/>
                                <w:color w:val="000000"/>
                              </w:rPr>
                              <w:t xml:space="preserve">    </w:t>
                            </w:r>
                          </w:p>
                          <w:p w14:paraId="28AB314A"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BC" id="Text Box 37" o:spid="_x0000_s1030" type="#_x0000_t202" style="width:414.4pt;height: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" fillcolor="#f2f2f2" strokecolor="white">
                <v:textbox>
                  <w:txbxContent>
                    <w:p w14:paraId="28AB313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7B02D2">
                        <w:rPr>
                          <w:rFonts w:ascii="Courier New" w:hAnsi="Courier New" w:cs="Courier New"/>
                          <w:color w:val="000000"/>
                          <w:sz w:val="20"/>
                        </w:rPr>
                        <w:t xml:space="preserve">CREATE CREDENTIAL </w:t>
                      </w:r>
                      <w:proofErr w:type="spellStart"/>
                      <w:r w:rsidRPr="007B02D2">
                        <w:rPr>
                          <w:rFonts w:ascii="Courier New" w:hAnsi="Courier New" w:cs="Courier New"/>
                          <w:i/>
                          <w:iCs/>
                          <w:color w:val="000000"/>
                          <w:sz w:val="20"/>
                        </w:rPr>
                        <w:t>credential_name</w:t>
                      </w:r>
                      <w:proofErr w:type="spellEnd"/>
                      <w:r w:rsidRPr="007B02D2">
                        <w:rPr>
                          <w:rFonts w:ascii="Courier New" w:hAnsi="Courier New" w:cs="Courier New"/>
                          <w:color w:val="000000"/>
                          <w:sz w:val="20"/>
                        </w:rPr>
                        <w:t xml:space="preserve"> </w:t>
                      </w:r>
                    </w:p>
                    <w:p w14:paraId="28AB314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7B02D2">
                        <w:rPr>
                          <w:rFonts w:ascii="Courier New" w:hAnsi="Courier New" w:cs="Courier New"/>
                          <w:color w:val="000000"/>
                          <w:sz w:val="20"/>
                        </w:rPr>
                        <w:t xml:space="preserve">WITH IDENTITY </w:t>
                      </w:r>
                      <w:r w:rsidRPr="007B02D2">
                        <w:rPr>
                          <w:rFonts w:ascii="Courier New" w:hAnsi="Courier New" w:cs="Courier New"/>
                          <w:b/>
                          <w:bCs/>
                          <w:color w:val="000000"/>
                          <w:sz w:val="20"/>
                        </w:rPr>
                        <w:t>=</w:t>
                      </w:r>
                      <w:r w:rsidRPr="007B02D2">
                        <w:rPr>
                          <w:rFonts w:ascii="Courier New" w:hAnsi="Courier New" w:cs="Courier New"/>
                          <w:color w:val="000000"/>
                          <w:sz w:val="20"/>
                        </w:rPr>
                        <w:t xml:space="preserve"> </w:t>
                      </w:r>
                      <w:r w:rsidRPr="007B02D2">
                        <w:rPr>
                          <w:rFonts w:ascii="Courier New" w:hAnsi="Courier New" w:cs="Courier New"/>
                          <w:b/>
                          <w:bCs/>
                          <w:color w:val="000000"/>
                          <w:sz w:val="20"/>
                        </w:rPr>
                        <w:t>'</w:t>
                      </w:r>
                      <w:proofErr w:type="spellStart"/>
                      <w:r w:rsidRPr="007B02D2">
                        <w:rPr>
                          <w:rFonts w:ascii="Courier New" w:hAnsi="Courier New" w:cs="Courier New"/>
                          <w:i/>
                          <w:iCs/>
                          <w:color w:val="000000"/>
                          <w:sz w:val="20"/>
                        </w:rPr>
                        <w:t>identity_name</w:t>
                      </w:r>
                      <w:proofErr w:type="spellEnd"/>
                      <w:r w:rsidRPr="007B02D2">
                        <w:rPr>
                          <w:rFonts w:ascii="Courier New" w:hAnsi="Courier New" w:cs="Courier New"/>
                          <w:b/>
                          <w:bCs/>
                          <w:color w:val="000000"/>
                          <w:sz w:val="20"/>
                        </w:rPr>
                        <w:t>'</w:t>
                      </w:r>
                    </w:p>
                    <w:p w14:paraId="28AB314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7B02D2">
                        <w:rPr>
                          <w:rFonts w:ascii="Courier New" w:hAnsi="Courier New" w:cs="Courier New"/>
                          <w:color w:val="000000"/>
                          <w:sz w:val="20"/>
                        </w:rPr>
                        <w:t xml:space="preserve">    </w:t>
                      </w:r>
                      <w:proofErr w:type="gramStart"/>
                      <w:r w:rsidRPr="007B02D2">
                        <w:rPr>
                          <w:rFonts w:ascii="Courier New" w:hAnsi="Courier New" w:cs="Courier New"/>
                          <w:color w:val="000000"/>
                          <w:sz w:val="20"/>
                        </w:rPr>
                        <w:t xml:space="preserve">[ </w:t>
                      </w:r>
                      <w:r w:rsidRPr="007B02D2">
                        <w:rPr>
                          <w:rFonts w:ascii="Courier New" w:hAnsi="Courier New" w:cs="Courier New"/>
                          <w:b/>
                          <w:bCs/>
                          <w:color w:val="000000"/>
                          <w:sz w:val="20"/>
                        </w:rPr>
                        <w:t>,</w:t>
                      </w:r>
                      <w:proofErr w:type="gramEnd"/>
                      <w:r w:rsidRPr="007B02D2">
                        <w:rPr>
                          <w:rFonts w:ascii="Courier New" w:hAnsi="Courier New" w:cs="Courier New"/>
                          <w:color w:val="000000"/>
                          <w:sz w:val="20"/>
                        </w:rPr>
                        <w:t xml:space="preserve"> SECRET </w:t>
                      </w:r>
                      <w:r w:rsidRPr="007B02D2">
                        <w:rPr>
                          <w:rFonts w:ascii="Courier New" w:hAnsi="Courier New" w:cs="Courier New"/>
                          <w:b/>
                          <w:bCs/>
                          <w:color w:val="000000"/>
                          <w:sz w:val="20"/>
                        </w:rPr>
                        <w:t>=</w:t>
                      </w:r>
                      <w:r w:rsidRPr="007B02D2">
                        <w:rPr>
                          <w:rFonts w:ascii="Courier New" w:hAnsi="Courier New" w:cs="Courier New"/>
                          <w:color w:val="000000"/>
                          <w:sz w:val="20"/>
                        </w:rPr>
                        <w:t xml:space="preserve"> </w:t>
                      </w:r>
                      <w:r w:rsidRPr="007B02D2">
                        <w:rPr>
                          <w:rFonts w:ascii="Courier New" w:hAnsi="Courier New" w:cs="Courier New"/>
                          <w:b/>
                          <w:bCs/>
                          <w:color w:val="000000"/>
                          <w:sz w:val="20"/>
                        </w:rPr>
                        <w:t>'</w:t>
                      </w:r>
                      <w:r w:rsidRPr="007B02D2">
                        <w:rPr>
                          <w:rFonts w:ascii="Courier New" w:hAnsi="Courier New" w:cs="Courier New"/>
                          <w:i/>
                          <w:iCs/>
                          <w:color w:val="000000"/>
                          <w:sz w:val="20"/>
                        </w:rPr>
                        <w:t>secret</w:t>
                      </w:r>
                      <w:proofErr w:type="gramStart"/>
                      <w:r w:rsidRPr="007B02D2">
                        <w:rPr>
                          <w:rFonts w:ascii="Courier New" w:hAnsi="Courier New" w:cs="Courier New"/>
                          <w:b/>
                          <w:bCs/>
                          <w:color w:val="000000"/>
                          <w:sz w:val="20"/>
                        </w:rPr>
                        <w:t>'</w:t>
                      </w:r>
                      <w:r w:rsidRPr="007B02D2">
                        <w:rPr>
                          <w:rFonts w:ascii="Courier New" w:hAnsi="Courier New" w:cs="Courier New"/>
                          <w:color w:val="000000"/>
                          <w:sz w:val="20"/>
                        </w:rPr>
                        <w:t xml:space="preserve"> ]</w:t>
                      </w:r>
                      <w:proofErr w:type="gramEnd"/>
                    </w:p>
                    <w:p w14:paraId="28AB314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7B02D2">
                        <w:rPr>
                          <w:rFonts w:ascii="Courier New" w:hAnsi="Courier New" w:cs="Courier New"/>
                          <w:color w:val="000000"/>
                          <w:sz w:val="20"/>
                        </w:rPr>
                        <w:t xml:space="preserve">    </w:t>
                      </w:r>
                      <w:r w:rsidRPr="007B02D2">
                        <w:rPr>
                          <w:rFonts w:ascii="Courier New" w:hAnsi="Courier New" w:cs="Courier New"/>
                          <w:color w:val="000000"/>
                          <w:sz w:val="20"/>
                          <w:highlight w:val="yellow"/>
                        </w:rPr>
                        <w:t xml:space="preserve">[ </w:t>
                      </w:r>
                      <w:r w:rsidRPr="007558E1">
                        <w:rPr>
                          <w:rFonts w:ascii="Courier New" w:hAnsi="Courier New" w:cs="Courier New"/>
                          <w:bCs/>
                          <w:color w:val="000000"/>
                          <w:sz w:val="20"/>
                          <w:highlight w:val="yellow"/>
                        </w:rPr>
                        <w:t>FOR</w:t>
                      </w:r>
                      <w:r w:rsidRPr="007B02D2">
                        <w:rPr>
                          <w:rFonts w:ascii="Courier New" w:hAnsi="Courier New" w:cs="Courier New"/>
                          <w:color w:val="000000"/>
                          <w:sz w:val="20"/>
                          <w:highlight w:val="yellow"/>
                        </w:rPr>
                        <w:t xml:space="preserve"> CRYPTO_PROVIDER </w:t>
                      </w:r>
                      <w:r w:rsidRPr="007B02D2">
                        <w:rPr>
                          <w:rFonts w:ascii="Courier New" w:hAnsi="Courier New" w:cs="Courier New"/>
                          <w:b/>
                          <w:bCs/>
                          <w:color w:val="000000"/>
                          <w:sz w:val="20"/>
                          <w:highlight w:val="yellow"/>
                        </w:rPr>
                        <w:t>=</w:t>
                      </w:r>
                      <w:r w:rsidRPr="007B02D2">
                        <w:rPr>
                          <w:rFonts w:ascii="Courier New" w:hAnsi="Courier New" w:cs="Courier New"/>
                          <w:color w:val="000000"/>
                          <w:sz w:val="20"/>
                          <w:highlight w:val="yellow"/>
                        </w:rPr>
                        <w:t xml:space="preserve"> </w:t>
                      </w:r>
                      <w:proofErr w:type="spellStart"/>
                      <w:r w:rsidRPr="007B02D2">
                        <w:rPr>
                          <w:rFonts w:ascii="Courier New" w:hAnsi="Courier New" w:cs="Courier New"/>
                          <w:i/>
                          <w:iCs/>
                          <w:color w:val="000000"/>
                          <w:sz w:val="20"/>
                          <w:highlight w:val="yellow"/>
                        </w:rPr>
                        <w:t>crypto_provider_</w:t>
                      </w:r>
                      <w:proofErr w:type="gramStart"/>
                      <w:r w:rsidRPr="007B02D2">
                        <w:rPr>
                          <w:rFonts w:ascii="Courier New" w:hAnsi="Courier New" w:cs="Courier New"/>
                          <w:i/>
                          <w:iCs/>
                          <w:color w:val="000000"/>
                          <w:sz w:val="20"/>
                          <w:highlight w:val="yellow"/>
                        </w:rPr>
                        <w:t>name</w:t>
                      </w:r>
                      <w:proofErr w:type="spellEnd"/>
                      <w:r w:rsidRPr="007B02D2">
                        <w:rPr>
                          <w:rFonts w:ascii="Courier New" w:hAnsi="Courier New" w:cs="Courier New"/>
                          <w:color w:val="000000"/>
                          <w:sz w:val="20"/>
                          <w:highlight w:val="yellow"/>
                        </w:rPr>
                        <w:t xml:space="preserve"> ]</w:t>
                      </w:r>
                      <w:proofErr w:type="gramEnd"/>
                    </w:p>
                    <w:p w14:paraId="28AB314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rPr>
                      </w:pPr>
                    </w:p>
                    <w:p w14:paraId="28AB314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p>
                    <w:p w14:paraId="28AB314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7B02D2">
                        <w:rPr>
                          <w:rFonts w:ascii="Courier New" w:hAnsi="Courier New" w:cs="Courier New"/>
                          <w:color w:val="000000"/>
                        </w:rPr>
                        <w:t xml:space="preserve">    </w:t>
                      </w:r>
                    </w:p>
                    <w:p w14:paraId="28AB314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rPr>
                      </w:pPr>
                      <w:r w:rsidRPr="007B02D2">
                        <w:rPr>
                          <w:rFonts w:ascii="Courier New" w:hAnsi="Courier New" w:cs="Courier New"/>
                          <w:color w:val="000000"/>
                        </w:rPr>
                        <w:t xml:space="preserve">    </w:t>
                      </w:r>
                    </w:p>
                    <w:p w14:paraId="28AB314A" w14:textId="77777777" w:rsidR="00954B72" w:rsidRDefault="00954B72"/>
                  </w:txbxContent>
                </v:textbox>
                <w10:anchorlock/>
              </v:shape>
            </w:pict>
          </mc:Fallback>
        </mc:AlternateContent>
      </w:r>
    </w:p>
    <w:p w14:paraId="28AB2D0B" w14:textId="77777777" w:rsidR="00774023" w:rsidRDefault="00774023"/>
    <w:p w14:paraId="28AB2D0C" w14:textId="77777777" w:rsidR="00774023" w:rsidRDefault="00774023"/>
    <w:p w14:paraId="28AB2D0D" w14:textId="77777777" w:rsidR="00774023" w:rsidRDefault="00B338D1">
      <w:pPr>
        <w:pStyle w:val="ListParagraph"/>
        <w:ind w:left="0"/>
      </w:pPr>
      <w:proofErr w:type="spellStart"/>
      <w:r w:rsidRPr="005C7BA3">
        <w:rPr>
          <w:b/>
        </w:rPr>
        <w:t>Sys.credentials</w:t>
      </w:r>
      <w:proofErr w:type="spellEnd"/>
      <w:r>
        <w:t xml:space="preserve"> must be enhanced to display provider mapping</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2163"/>
        <w:gridCol w:w="1815"/>
        <w:gridCol w:w="5366"/>
      </w:tblGrid>
      <w:tr w:rsidR="00B338D1" w:rsidRPr="007558E1" w14:paraId="28AB2D11" w14:textId="77777777" w:rsidTr="00357386">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0E" w14:textId="77777777" w:rsidR="00774023" w:rsidRDefault="00B338D1">
            <w:pPr>
              <w:jc w:val="center"/>
              <w:rPr>
                <w:b/>
                <w:bCs/>
                <w:color w:val="000000"/>
                <w:sz w:val="20"/>
              </w:rPr>
            </w:pPr>
            <w:r w:rsidRPr="007558E1">
              <w:rPr>
                <w:b/>
                <w:bCs/>
                <w:color w:val="000000"/>
                <w:sz w:val="20"/>
              </w:rPr>
              <w:t xml:space="preserve">Column name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0F" w14:textId="77777777" w:rsidR="00774023" w:rsidRDefault="00B338D1">
            <w:pPr>
              <w:jc w:val="center"/>
              <w:rPr>
                <w:b/>
                <w:bCs/>
                <w:color w:val="000000"/>
                <w:sz w:val="20"/>
              </w:rPr>
            </w:pPr>
            <w:r w:rsidRPr="007558E1">
              <w:rPr>
                <w:b/>
                <w:bCs/>
                <w:color w:val="000000"/>
                <w:sz w:val="20"/>
              </w:rPr>
              <w:t xml:space="preserve">Data type </w:t>
            </w:r>
          </w:p>
        </w:tc>
        <w:tc>
          <w:tcPr>
            <w:tcW w:w="0" w:type="auto"/>
            <w:tcBorders>
              <w:top w:val="outset" w:sz="6" w:space="0" w:color="auto"/>
              <w:left w:val="outset" w:sz="6" w:space="0" w:color="auto"/>
              <w:bottom w:val="outset" w:sz="6" w:space="0" w:color="auto"/>
            </w:tcBorders>
            <w:shd w:val="clear" w:color="auto" w:fill="CCCCCC"/>
            <w:vAlign w:val="center"/>
          </w:tcPr>
          <w:p w14:paraId="28AB2D10" w14:textId="77777777" w:rsidR="00774023" w:rsidRDefault="00B338D1">
            <w:pPr>
              <w:jc w:val="center"/>
              <w:rPr>
                <w:b/>
                <w:bCs/>
                <w:color w:val="000000"/>
                <w:sz w:val="20"/>
              </w:rPr>
            </w:pPr>
            <w:r w:rsidRPr="007558E1">
              <w:rPr>
                <w:b/>
                <w:bCs/>
                <w:color w:val="000000"/>
                <w:sz w:val="20"/>
              </w:rPr>
              <w:t xml:space="preserve">Description </w:t>
            </w:r>
          </w:p>
        </w:tc>
      </w:tr>
      <w:tr w:rsidR="00B338D1" w:rsidRPr="007558E1" w14:paraId="28AB2D15" w14:textId="77777777" w:rsidTr="00357386">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12" w14:textId="77777777" w:rsidR="00774023" w:rsidRDefault="00B338D1">
            <w:pPr>
              <w:spacing w:before="100" w:beforeAutospacing="1" w:after="161"/>
              <w:rPr>
                <w:color w:val="000000"/>
                <w:sz w:val="20"/>
              </w:rPr>
            </w:pPr>
            <w:proofErr w:type="spellStart"/>
            <w:r w:rsidRPr="007558E1">
              <w:rPr>
                <w:b/>
                <w:bCs/>
                <w:color w:val="000000"/>
                <w:sz w:val="20"/>
              </w:rPr>
              <w:t>credential_id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13" w14:textId="77777777" w:rsidR="00774023" w:rsidRDefault="00B338D1">
            <w:pPr>
              <w:spacing w:before="100" w:beforeAutospacing="1" w:after="161"/>
              <w:rPr>
                <w:color w:val="000000"/>
                <w:sz w:val="20"/>
              </w:rPr>
            </w:pPr>
            <w:r w:rsidRPr="007558E1">
              <w:rPr>
                <w:b/>
                <w:bCs/>
                <w:color w:val="000000"/>
                <w:sz w:val="20"/>
              </w:rPr>
              <w:t>int</w:t>
            </w:r>
          </w:p>
        </w:tc>
        <w:tc>
          <w:tcPr>
            <w:tcW w:w="0" w:type="auto"/>
            <w:tcBorders>
              <w:top w:val="outset" w:sz="6" w:space="0" w:color="auto"/>
              <w:left w:val="outset" w:sz="6" w:space="0" w:color="auto"/>
              <w:bottom w:val="outset" w:sz="6" w:space="0" w:color="auto"/>
            </w:tcBorders>
            <w:shd w:val="clear" w:color="auto" w:fill="CCCCCC"/>
            <w:vAlign w:val="center"/>
          </w:tcPr>
          <w:p w14:paraId="28AB2D14" w14:textId="77777777" w:rsidR="00774023" w:rsidRDefault="00B338D1">
            <w:pPr>
              <w:spacing w:before="100" w:beforeAutospacing="1" w:after="161"/>
              <w:rPr>
                <w:color w:val="000000"/>
                <w:sz w:val="20"/>
              </w:rPr>
            </w:pPr>
            <w:r w:rsidRPr="007558E1">
              <w:rPr>
                <w:color w:val="000000"/>
                <w:sz w:val="20"/>
              </w:rPr>
              <w:t>ID of the credential. Is unique within the server</w:t>
            </w:r>
          </w:p>
        </w:tc>
      </w:tr>
      <w:tr w:rsidR="00B338D1" w:rsidRPr="007558E1" w14:paraId="28AB2D19" w14:textId="77777777" w:rsidTr="00357386">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16" w14:textId="77777777" w:rsidR="00774023" w:rsidRDefault="00B338D1">
            <w:pPr>
              <w:spacing w:before="100" w:beforeAutospacing="1" w:after="161"/>
              <w:rPr>
                <w:color w:val="000000"/>
                <w:sz w:val="20"/>
              </w:rPr>
            </w:pPr>
            <w:r w:rsidRPr="007558E1">
              <w:rPr>
                <w:b/>
                <w:bCs/>
                <w:color w:val="000000"/>
                <w:sz w:val="20"/>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17" w14:textId="77777777" w:rsidR="00774023" w:rsidRDefault="00B338D1">
            <w:pPr>
              <w:spacing w:before="100" w:beforeAutospacing="1" w:after="161"/>
              <w:rPr>
                <w:color w:val="000000"/>
                <w:sz w:val="20"/>
              </w:rPr>
            </w:pPr>
            <w:proofErr w:type="spellStart"/>
            <w:r w:rsidRPr="007558E1">
              <w:rPr>
                <w:b/>
                <w:bCs/>
                <w:color w:val="000000"/>
                <w:sz w:val="20"/>
              </w:rPr>
              <w:t>sysname</w:t>
            </w:r>
            <w:proofErr w:type="spellEnd"/>
          </w:p>
        </w:tc>
        <w:tc>
          <w:tcPr>
            <w:tcW w:w="0" w:type="auto"/>
            <w:tcBorders>
              <w:top w:val="outset" w:sz="6" w:space="0" w:color="auto"/>
              <w:left w:val="outset" w:sz="6" w:space="0" w:color="auto"/>
              <w:bottom w:val="outset" w:sz="6" w:space="0" w:color="auto"/>
            </w:tcBorders>
            <w:shd w:val="clear" w:color="auto" w:fill="CCCCCC"/>
            <w:vAlign w:val="center"/>
          </w:tcPr>
          <w:p w14:paraId="28AB2D18" w14:textId="77777777" w:rsidR="00774023" w:rsidRDefault="00B338D1">
            <w:pPr>
              <w:spacing w:before="100" w:beforeAutospacing="1" w:after="161"/>
              <w:rPr>
                <w:color w:val="000000"/>
                <w:sz w:val="20"/>
              </w:rPr>
            </w:pPr>
            <w:r w:rsidRPr="007558E1">
              <w:rPr>
                <w:color w:val="000000"/>
                <w:sz w:val="20"/>
              </w:rPr>
              <w:t>Name of the credential. Is unique within the server</w:t>
            </w:r>
          </w:p>
        </w:tc>
      </w:tr>
      <w:tr w:rsidR="00B338D1" w:rsidRPr="007558E1" w14:paraId="28AB2D1D" w14:textId="77777777" w:rsidTr="00357386">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1A" w14:textId="77777777" w:rsidR="00774023" w:rsidRDefault="00B338D1">
            <w:pPr>
              <w:spacing w:before="100" w:beforeAutospacing="1" w:after="161"/>
              <w:rPr>
                <w:color w:val="000000"/>
                <w:sz w:val="20"/>
              </w:rPr>
            </w:pPr>
            <w:proofErr w:type="spellStart"/>
            <w:r w:rsidRPr="007558E1">
              <w:rPr>
                <w:b/>
                <w:bCs/>
                <w:color w:val="000000"/>
                <w:sz w:val="20"/>
              </w:rPr>
              <w:lastRenderedPageBreak/>
              <w:t>credential_identity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1B" w14:textId="77777777" w:rsidR="00774023" w:rsidRDefault="00B338D1">
            <w:pPr>
              <w:spacing w:before="100" w:beforeAutospacing="1" w:after="161"/>
              <w:rPr>
                <w:color w:val="000000"/>
                <w:sz w:val="20"/>
              </w:rPr>
            </w:pPr>
            <w:proofErr w:type="spellStart"/>
            <w:r w:rsidRPr="007558E1">
              <w:rPr>
                <w:b/>
                <w:bCs/>
                <w:color w:val="000000"/>
                <w:sz w:val="20"/>
              </w:rPr>
              <w:t>nvarchar</w:t>
            </w:r>
            <w:proofErr w:type="spellEnd"/>
            <w:r w:rsidRPr="007558E1">
              <w:rPr>
                <w:b/>
                <w:bCs/>
                <w:color w:val="000000"/>
                <w:sz w:val="20"/>
              </w:rPr>
              <w:t>(4000)</w:t>
            </w:r>
          </w:p>
        </w:tc>
        <w:tc>
          <w:tcPr>
            <w:tcW w:w="0" w:type="auto"/>
            <w:tcBorders>
              <w:top w:val="outset" w:sz="6" w:space="0" w:color="auto"/>
              <w:left w:val="outset" w:sz="6" w:space="0" w:color="auto"/>
              <w:bottom w:val="outset" w:sz="6" w:space="0" w:color="auto"/>
            </w:tcBorders>
            <w:shd w:val="clear" w:color="auto" w:fill="CCCCCC"/>
            <w:vAlign w:val="center"/>
          </w:tcPr>
          <w:p w14:paraId="28AB2D1C" w14:textId="77777777" w:rsidR="00774023" w:rsidRDefault="00B338D1">
            <w:pPr>
              <w:spacing w:before="100" w:beforeAutospacing="1" w:after="161"/>
              <w:rPr>
                <w:color w:val="000000"/>
                <w:sz w:val="20"/>
              </w:rPr>
            </w:pPr>
            <w:r w:rsidRPr="007558E1">
              <w:rPr>
                <w:color w:val="000000"/>
                <w:sz w:val="20"/>
              </w:rPr>
              <w:t>Name of the identity to be used. This will generally be a Windows login. It need not be unique.</w:t>
            </w:r>
          </w:p>
        </w:tc>
      </w:tr>
      <w:tr w:rsidR="00B338D1" w:rsidRPr="007558E1" w14:paraId="28AB2D21" w14:textId="77777777" w:rsidTr="00357386">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1E" w14:textId="77777777" w:rsidR="00774023" w:rsidRDefault="00B338D1">
            <w:pPr>
              <w:spacing w:before="100" w:beforeAutospacing="1" w:after="161"/>
              <w:rPr>
                <w:color w:val="000000"/>
                <w:sz w:val="20"/>
              </w:rPr>
            </w:pPr>
            <w:proofErr w:type="spellStart"/>
            <w:r w:rsidRPr="007558E1">
              <w:rPr>
                <w:b/>
                <w:bCs/>
                <w:color w:val="000000"/>
                <w:sz w:val="20"/>
              </w:rPr>
              <w:t>create_date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1F" w14:textId="77777777" w:rsidR="00774023" w:rsidRDefault="00B338D1">
            <w:pPr>
              <w:spacing w:before="100" w:beforeAutospacing="1" w:after="161"/>
              <w:rPr>
                <w:color w:val="000000"/>
                <w:sz w:val="20"/>
              </w:rPr>
            </w:pPr>
            <w:r w:rsidRPr="007558E1">
              <w:rPr>
                <w:b/>
                <w:bCs/>
                <w:color w:val="000000"/>
                <w:sz w:val="20"/>
              </w:rPr>
              <w:t>datetime</w:t>
            </w:r>
          </w:p>
        </w:tc>
        <w:tc>
          <w:tcPr>
            <w:tcW w:w="0" w:type="auto"/>
            <w:tcBorders>
              <w:top w:val="outset" w:sz="6" w:space="0" w:color="auto"/>
              <w:left w:val="outset" w:sz="6" w:space="0" w:color="auto"/>
              <w:bottom w:val="outset" w:sz="6" w:space="0" w:color="auto"/>
            </w:tcBorders>
            <w:shd w:val="clear" w:color="auto" w:fill="CCCCCC"/>
            <w:vAlign w:val="center"/>
          </w:tcPr>
          <w:p w14:paraId="28AB2D20" w14:textId="77777777" w:rsidR="00774023" w:rsidRDefault="00B338D1">
            <w:pPr>
              <w:spacing w:before="100" w:beforeAutospacing="1" w:after="161"/>
              <w:rPr>
                <w:color w:val="000000"/>
                <w:sz w:val="20"/>
              </w:rPr>
            </w:pPr>
            <w:r w:rsidRPr="007558E1">
              <w:rPr>
                <w:color w:val="000000"/>
                <w:sz w:val="20"/>
              </w:rPr>
              <w:t>Time at which the credential was created</w:t>
            </w:r>
          </w:p>
        </w:tc>
      </w:tr>
      <w:tr w:rsidR="00B338D1" w:rsidRPr="007558E1" w14:paraId="28AB2D25" w14:textId="77777777" w:rsidTr="00357386">
        <w:trPr>
          <w:trHeight w:val="642"/>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22" w14:textId="77777777" w:rsidR="00774023" w:rsidRDefault="00B338D1">
            <w:pPr>
              <w:spacing w:before="100" w:beforeAutospacing="1" w:after="161"/>
              <w:rPr>
                <w:color w:val="000000"/>
                <w:sz w:val="20"/>
              </w:rPr>
            </w:pPr>
            <w:proofErr w:type="spellStart"/>
            <w:r w:rsidRPr="007558E1">
              <w:rPr>
                <w:b/>
                <w:bCs/>
                <w:color w:val="000000"/>
                <w:sz w:val="20"/>
              </w:rPr>
              <w:t>modify_date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23" w14:textId="77777777" w:rsidR="00774023" w:rsidRDefault="00B338D1">
            <w:pPr>
              <w:spacing w:before="100" w:beforeAutospacing="1" w:after="161"/>
              <w:rPr>
                <w:color w:val="000000"/>
                <w:sz w:val="20"/>
              </w:rPr>
            </w:pPr>
            <w:r w:rsidRPr="007558E1">
              <w:rPr>
                <w:b/>
                <w:bCs/>
                <w:color w:val="000000"/>
                <w:sz w:val="20"/>
              </w:rPr>
              <w:t>datetime</w:t>
            </w:r>
          </w:p>
        </w:tc>
        <w:tc>
          <w:tcPr>
            <w:tcW w:w="0" w:type="auto"/>
            <w:tcBorders>
              <w:top w:val="outset" w:sz="6" w:space="0" w:color="auto"/>
              <w:left w:val="outset" w:sz="6" w:space="0" w:color="auto"/>
              <w:bottom w:val="outset" w:sz="6" w:space="0" w:color="auto"/>
            </w:tcBorders>
            <w:shd w:val="clear" w:color="auto" w:fill="CCCCCC"/>
            <w:vAlign w:val="center"/>
          </w:tcPr>
          <w:p w14:paraId="28AB2D24" w14:textId="77777777" w:rsidR="00774023" w:rsidRDefault="00B338D1">
            <w:pPr>
              <w:spacing w:before="100" w:beforeAutospacing="1" w:after="161"/>
              <w:rPr>
                <w:color w:val="000000"/>
                <w:sz w:val="20"/>
              </w:rPr>
            </w:pPr>
            <w:r w:rsidRPr="007558E1">
              <w:rPr>
                <w:color w:val="000000"/>
                <w:sz w:val="20"/>
              </w:rPr>
              <w:t>Time at which the credential was modified</w:t>
            </w:r>
          </w:p>
        </w:tc>
      </w:tr>
      <w:tr w:rsidR="00B338D1" w:rsidRPr="007558E1" w14:paraId="28AB2D29" w14:textId="77777777" w:rsidTr="00357386">
        <w:trPr>
          <w:trHeight w:val="1236"/>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26" w14:textId="77777777" w:rsidR="00774023" w:rsidRDefault="009D4C1F" w:rsidP="009D4C1F">
            <w:pPr>
              <w:spacing w:before="100" w:beforeAutospacing="1" w:after="161"/>
              <w:rPr>
                <w:b/>
                <w:bCs/>
                <w:color w:val="000000"/>
                <w:sz w:val="20"/>
                <w:highlight w:val="yellow"/>
              </w:rPr>
            </w:pPr>
            <w:proofErr w:type="spellStart"/>
            <w:r>
              <w:rPr>
                <w:b/>
                <w:bCs/>
                <w:color w:val="000000"/>
                <w:sz w:val="20"/>
                <w:highlight w:val="yellow"/>
              </w:rPr>
              <w:t>target_type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27" w14:textId="77777777" w:rsidR="00774023" w:rsidRDefault="00B338D1">
            <w:pPr>
              <w:spacing w:before="100" w:beforeAutospacing="1" w:after="161"/>
              <w:rPr>
                <w:b/>
                <w:color w:val="000000"/>
                <w:sz w:val="20"/>
                <w:highlight w:val="yellow"/>
              </w:rPr>
            </w:pPr>
            <w:proofErr w:type="spellStart"/>
            <w:r>
              <w:rPr>
                <w:b/>
                <w:color w:val="000000"/>
                <w:sz w:val="20"/>
                <w:highlight w:val="yellow"/>
              </w:rPr>
              <w:t>nvarchar</w:t>
            </w:r>
            <w:proofErr w:type="spellEnd"/>
            <w:r>
              <w:rPr>
                <w:b/>
                <w:color w:val="000000"/>
                <w:sz w:val="20"/>
                <w:highlight w:val="yellow"/>
              </w:rPr>
              <w:t>(100)</w:t>
            </w:r>
          </w:p>
        </w:tc>
        <w:tc>
          <w:tcPr>
            <w:tcW w:w="0" w:type="auto"/>
            <w:tcBorders>
              <w:top w:val="outset" w:sz="6" w:space="0" w:color="auto"/>
              <w:left w:val="outset" w:sz="6" w:space="0" w:color="auto"/>
              <w:bottom w:val="outset" w:sz="6" w:space="0" w:color="auto"/>
            </w:tcBorders>
            <w:shd w:val="clear" w:color="auto" w:fill="CCCCCC"/>
            <w:vAlign w:val="center"/>
          </w:tcPr>
          <w:p w14:paraId="28AB2D28" w14:textId="77777777" w:rsidR="00774023" w:rsidRDefault="00B338D1">
            <w:pPr>
              <w:spacing w:before="100" w:beforeAutospacing="1" w:after="161"/>
              <w:rPr>
                <w:b/>
                <w:bCs/>
                <w:color w:val="000000"/>
                <w:sz w:val="20"/>
                <w:highlight w:val="yellow"/>
              </w:rPr>
            </w:pPr>
            <w:r w:rsidRPr="00B85E1C">
              <w:rPr>
                <w:color w:val="000000"/>
                <w:sz w:val="20"/>
                <w:highlight w:val="yellow"/>
              </w:rPr>
              <w:t>Description of a class credential is mapped to</w:t>
            </w:r>
            <w:r w:rsidRPr="00B85E1C">
              <w:rPr>
                <w:color w:val="000000"/>
                <w:sz w:val="20"/>
                <w:highlight w:val="yellow"/>
              </w:rPr>
              <w:br/>
              <w:t>NULL for traditional credentials</w:t>
            </w:r>
            <w:r w:rsidRPr="00B85E1C">
              <w:rPr>
                <w:color w:val="000000"/>
                <w:sz w:val="20"/>
                <w:highlight w:val="yellow"/>
              </w:rPr>
              <w:br/>
              <w:t>CRYPTO</w:t>
            </w:r>
            <w:r w:rsidR="009D4C1F">
              <w:rPr>
                <w:color w:val="000000"/>
                <w:sz w:val="20"/>
                <w:highlight w:val="yellow"/>
              </w:rPr>
              <w:t xml:space="preserve">GRAPHIC </w:t>
            </w:r>
            <w:r w:rsidRPr="00B85E1C">
              <w:rPr>
                <w:color w:val="000000"/>
                <w:sz w:val="20"/>
                <w:highlight w:val="yellow"/>
              </w:rPr>
              <w:t>PROVIDER for credentials mapped to crypto provider</w:t>
            </w:r>
          </w:p>
        </w:tc>
      </w:tr>
      <w:tr w:rsidR="00B338D1" w:rsidRPr="007558E1" w14:paraId="28AB2D2E" w14:textId="77777777" w:rsidTr="00357386">
        <w:trPr>
          <w:trHeight w:val="327"/>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2A" w14:textId="77777777" w:rsidR="00774023" w:rsidRDefault="00774023">
            <w:pPr>
              <w:spacing w:before="100" w:beforeAutospacing="1" w:after="161"/>
              <w:rPr>
                <w:b/>
                <w:bCs/>
                <w:color w:val="000000"/>
                <w:sz w:val="20"/>
                <w:highlight w:val="yellow"/>
              </w:rPr>
            </w:pPr>
          </w:p>
          <w:p w14:paraId="28AB2D2B" w14:textId="77777777" w:rsidR="00774023" w:rsidRDefault="009D4C1F">
            <w:pPr>
              <w:spacing w:before="100" w:beforeAutospacing="1" w:after="161"/>
              <w:rPr>
                <w:b/>
                <w:bCs/>
                <w:color w:val="000000"/>
                <w:sz w:val="20"/>
                <w:highlight w:val="yellow"/>
              </w:rPr>
            </w:pPr>
            <w:proofErr w:type="spellStart"/>
            <w:r>
              <w:rPr>
                <w:b/>
                <w:bCs/>
                <w:color w:val="000000"/>
                <w:sz w:val="20"/>
                <w:highlight w:val="yellow"/>
              </w:rPr>
              <w:t>target</w:t>
            </w:r>
            <w:r w:rsidR="00B338D1">
              <w:rPr>
                <w:b/>
                <w:bCs/>
                <w:color w:val="000000"/>
                <w:sz w:val="20"/>
                <w:highlight w:val="yellow"/>
              </w:rPr>
              <w:t>_id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2C" w14:textId="77777777" w:rsidR="00774023" w:rsidRDefault="00B338D1">
            <w:pPr>
              <w:spacing w:before="100" w:beforeAutospacing="1" w:after="161"/>
              <w:rPr>
                <w:b/>
                <w:color w:val="000000"/>
                <w:sz w:val="20"/>
                <w:highlight w:val="yellow"/>
              </w:rPr>
            </w:pPr>
            <w:r>
              <w:rPr>
                <w:b/>
                <w:color w:val="000000"/>
                <w:sz w:val="20"/>
                <w:highlight w:val="yellow"/>
              </w:rPr>
              <w:t>int</w:t>
            </w:r>
          </w:p>
        </w:tc>
        <w:tc>
          <w:tcPr>
            <w:tcW w:w="0" w:type="auto"/>
            <w:tcBorders>
              <w:top w:val="outset" w:sz="6" w:space="0" w:color="auto"/>
              <w:left w:val="outset" w:sz="6" w:space="0" w:color="auto"/>
              <w:bottom w:val="outset" w:sz="6" w:space="0" w:color="auto"/>
            </w:tcBorders>
            <w:shd w:val="clear" w:color="auto" w:fill="CCCCCC"/>
            <w:vAlign w:val="center"/>
          </w:tcPr>
          <w:p w14:paraId="28AB2D2D" w14:textId="77777777" w:rsidR="00774023" w:rsidRDefault="00B338D1">
            <w:pPr>
              <w:spacing w:before="100" w:beforeAutospacing="1" w:after="161"/>
              <w:rPr>
                <w:color w:val="000000"/>
                <w:sz w:val="20"/>
                <w:highlight w:val="yellow"/>
              </w:rPr>
            </w:pPr>
            <w:r w:rsidRPr="00B85E1C">
              <w:rPr>
                <w:color w:val="000000"/>
                <w:sz w:val="20"/>
                <w:highlight w:val="yellow"/>
              </w:rPr>
              <w:t>Id of the object, credential is mapped to.</w:t>
            </w:r>
            <w:r w:rsidRPr="00B85E1C">
              <w:rPr>
                <w:color w:val="000000"/>
                <w:sz w:val="20"/>
                <w:highlight w:val="yellow"/>
              </w:rPr>
              <w:br/>
              <w:t>0 for traditional credentials</w:t>
            </w:r>
            <w:r w:rsidRPr="00B85E1C">
              <w:rPr>
                <w:color w:val="000000"/>
                <w:sz w:val="20"/>
                <w:highlight w:val="yellow"/>
              </w:rPr>
              <w:br/>
              <w:t>non-0 for credentials mapped to crypto provider</w:t>
            </w:r>
          </w:p>
        </w:tc>
      </w:tr>
      <w:tr w:rsidR="00B338D1" w:rsidRPr="007558E1" w14:paraId="28AB2D32" w14:textId="77777777" w:rsidTr="00357386">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2D2F" w14:textId="77777777" w:rsidR="00774023" w:rsidRDefault="00774023">
            <w:pPr>
              <w:spacing w:before="100" w:beforeAutospacing="1" w:after="161"/>
              <w:rPr>
                <w:b/>
                <w:bCs/>
                <w:color w:val="000000"/>
                <w:sz w:val="20"/>
              </w:rPr>
            </w:pP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2D30" w14:textId="77777777" w:rsidR="00774023" w:rsidRDefault="00774023">
            <w:pPr>
              <w:spacing w:before="100" w:beforeAutospacing="1" w:after="161"/>
              <w:rPr>
                <w:b/>
                <w:bCs/>
                <w:color w:val="000000"/>
                <w:sz w:val="20"/>
              </w:rPr>
            </w:pPr>
          </w:p>
        </w:tc>
        <w:tc>
          <w:tcPr>
            <w:tcW w:w="0" w:type="auto"/>
            <w:tcBorders>
              <w:top w:val="outset" w:sz="6" w:space="0" w:color="auto"/>
              <w:left w:val="outset" w:sz="6" w:space="0" w:color="auto"/>
              <w:bottom w:val="outset" w:sz="6" w:space="0" w:color="auto"/>
            </w:tcBorders>
            <w:shd w:val="clear" w:color="auto" w:fill="CCCCCC"/>
            <w:vAlign w:val="center"/>
          </w:tcPr>
          <w:p w14:paraId="28AB2D31" w14:textId="77777777" w:rsidR="00774023" w:rsidRDefault="00774023">
            <w:pPr>
              <w:spacing w:before="100" w:beforeAutospacing="1" w:after="161"/>
              <w:rPr>
                <w:color w:val="000000"/>
                <w:sz w:val="20"/>
              </w:rPr>
            </w:pPr>
          </w:p>
        </w:tc>
      </w:tr>
    </w:tbl>
    <w:p w14:paraId="28AB2D33" w14:textId="77777777" w:rsidR="00774023" w:rsidRDefault="00774023">
      <w:pPr>
        <w:pStyle w:val="ListParagraph"/>
        <w:ind w:left="0"/>
      </w:pPr>
    </w:p>
    <w:p w14:paraId="28AB2D34" w14:textId="77777777" w:rsidR="00774023" w:rsidRDefault="00774023">
      <w:pPr>
        <w:pStyle w:val="ListParagraph"/>
        <w:ind w:left="0"/>
      </w:pPr>
    </w:p>
    <w:p w14:paraId="28AB2D35" w14:textId="77777777" w:rsidR="00774023" w:rsidRDefault="00774023">
      <w:pPr>
        <w:pStyle w:val="ListParagraph"/>
        <w:ind w:left="0"/>
      </w:pPr>
    </w:p>
    <w:p w14:paraId="28AB2D36" w14:textId="77777777" w:rsidR="00774023" w:rsidRDefault="00774023">
      <w:pPr>
        <w:pStyle w:val="ListParagraph"/>
      </w:pPr>
    </w:p>
    <w:p w14:paraId="28AB2D37" w14:textId="77777777" w:rsidR="00774023" w:rsidRDefault="00B338D1">
      <w:r>
        <w:t>ALTER LOGIN must be enhanced to support credential for EKM device</w:t>
      </w:r>
    </w:p>
    <w:p w14:paraId="28AB2D38" w14:textId="77777777" w:rsidR="00774023" w:rsidRDefault="00774023"/>
    <w:p w14:paraId="28AB2D39" w14:textId="3C3015F1" w:rsidR="00774023" w:rsidRDefault="0055410A">
      <w:pPr>
        <w:rPr>
          <w:b/>
        </w:rPr>
      </w:pPr>
      <w:r>
        <w:rPr>
          <w:noProof/>
        </w:rPr>
        <mc:AlternateContent>
          <mc:Choice Requires="wps">
            <w:drawing>
              <wp:inline distT="0" distB="0" distL="0" distR="0" wp14:anchorId="28AB30BE" wp14:editId="43B970FB">
                <wp:extent cx="5262880" cy="1993265"/>
                <wp:effectExtent l="9525" t="10795" r="13970" b="5715"/>
                <wp:docPr id="110364599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1993265"/>
                        </a:xfrm>
                        <a:prstGeom prst="rect">
                          <a:avLst/>
                        </a:prstGeom>
                        <a:solidFill>
                          <a:srgbClr val="F2F2F2"/>
                        </a:solidFill>
                        <a:ln w="9525">
                          <a:solidFill>
                            <a:srgbClr val="FFFFFF"/>
                          </a:solidFill>
                          <a:miter lim="800000"/>
                          <a:headEnd/>
                          <a:tailEnd/>
                        </a:ln>
                      </wps:spPr>
                      <wps:txbx>
                        <w:txbxContent>
                          <w:p w14:paraId="28AB314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ALTER LOGIN </w:t>
                            </w:r>
                            <w:proofErr w:type="spellStart"/>
                            <w:r w:rsidRPr="00335B71">
                              <w:rPr>
                                <w:rFonts w:ascii="Courier New" w:hAnsi="Courier New" w:cs="Courier New"/>
                                <w:i/>
                                <w:iCs/>
                                <w:color w:val="000000"/>
                                <w:sz w:val="20"/>
                              </w:rPr>
                              <w:t>login_name</w:t>
                            </w:r>
                            <w:proofErr w:type="spellEnd"/>
                            <w:r w:rsidRPr="00335B71">
                              <w:rPr>
                                <w:rFonts w:ascii="Courier New" w:hAnsi="Courier New" w:cs="Courier New"/>
                                <w:color w:val="000000"/>
                                <w:sz w:val="20"/>
                              </w:rPr>
                              <w:t xml:space="preserve"> </w:t>
                            </w:r>
                          </w:p>
                          <w:p w14:paraId="28AB314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&lt;</w:t>
                            </w:r>
                            <w:proofErr w:type="spellStart"/>
                            <w:r w:rsidRPr="00335B71">
                              <w:rPr>
                                <w:rFonts w:ascii="Courier New" w:hAnsi="Courier New" w:cs="Courier New"/>
                                <w:color w:val="000000"/>
                                <w:sz w:val="20"/>
                              </w:rPr>
                              <w:t>status_option</w:t>
                            </w:r>
                            <w:proofErr w:type="spellEnd"/>
                            <w:r w:rsidRPr="00335B71">
                              <w:rPr>
                                <w:rFonts w:ascii="Courier New" w:hAnsi="Courier New" w:cs="Courier New"/>
                                <w:color w:val="000000"/>
                                <w:sz w:val="20"/>
                              </w:rPr>
                              <w:t xml:space="preserve">&gt; </w:t>
                            </w:r>
                          </w:p>
                          <w:p w14:paraId="28AB314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 WITH &lt;</w:t>
                            </w:r>
                            <w:proofErr w:type="spellStart"/>
                            <w:r w:rsidRPr="00335B71">
                              <w:rPr>
                                <w:rFonts w:ascii="Courier New" w:hAnsi="Courier New" w:cs="Courier New"/>
                                <w:color w:val="000000"/>
                                <w:sz w:val="20"/>
                              </w:rPr>
                              <w:t>set_option</w:t>
                            </w:r>
                            <w:proofErr w:type="spellEnd"/>
                            <w:r w:rsidRPr="00335B71">
                              <w:rPr>
                                <w:rFonts w:ascii="Courier New" w:hAnsi="Courier New" w:cs="Courier New"/>
                                <w:color w:val="000000"/>
                                <w:sz w:val="20"/>
                              </w:rPr>
                              <w:t>&gt; [</w:t>
                            </w:r>
                            <w:proofErr w:type="gramStart"/>
                            <w:r w:rsidRPr="00335B71">
                              <w:rPr>
                                <w:rFonts w:ascii="Courier New" w:hAnsi="Courier New" w:cs="Courier New"/>
                                <w:color w:val="000000"/>
                                <w:sz w:val="20"/>
                              </w:rPr>
                              <w:t xml:space="preserve"> </w:t>
                            </w:r>
                            <w:r w:rsidRPr="00335B71">
                              <w:rPr>
                                <w:rFonts w:ascii="Courier New" w:hAnsi="Courier New" w:cs="Courier New"/>
                                <w:b/>
                                <w:bCs/>
                                <w:color w:val="000000"/>
                                <w:sz w:val="20"/>
                              </w:rPr>
                              <w:t>,</w:t>
                            </w:r>
                            <w:r w:rsidRPr="00335B71">
                              <w:rPr>
                                <w:rFonts w:ascii="Courier New" w:hAnsi="Courier New" w:cs="Courier New"/>
                                <w:color w:val="000000"/>
                                <w:sz w:val="20"/>
                              </w:rPr>
                              <w:t>...</w:t>
                            </w:r>
                            <w:proofErr w:type="gramEnd"/>
                            <w:r w:rsidRPr="00335B71">
                              <w:rPr>
                                <w:rFonts w:ascii="Courier New" w:hAnsi="Courier New" w:cs="Courier New"/>
                                <w:color w:val="000000"/>
                                <w:sz w:val="20"/>
                              </w:rPr>
                              <w:t xml:space="preserve"> ] </w:t>
                            </w:r>
                          </w:p>
                          <w:p w14:paraId="28AB314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 </w:t>
                            </w:r>
                            <w:r>
                              <w:rPr>
                                <w:rFonts w:ascii="Courier New" w:hAnsi="Courier New" w:cs="Courier New"/>
                                <w:color w:val="000000"/>
                                <w:sz w:val="20"/>
                                <w:highlight w:val="yellow"/>
                              </w:rPr>
                              <w:t>&lt;</w:t>
                            </w:r>
                            <w:proofErr w:type="spellStart"/>
                            <w:r w:rsidRPr="00C06108">
                              <w:rPr>
                                <w:rFonts w:ascii="Courier New" w:hAnsi="Courier New" w:cs="Courier New"/>
                                <w:color w:val="000000"/>
                                <w:sz w:val="20"/>
                                <w:highlight w:val="yellow"/>
                              </w:rPr>
                              <w:t>cred_options</w:t>
                            </w:r>
                            <w:proofErr w:type="spellEnd"/>
                            <w:r w:rsidRPr="00C06108">
                              <w:rPr>
                                <w:rFonts w:ascii="Courier New" w:hAnsi="Courier New" w:cs="Courier New"/>
                                <w:color w:val="000000"/>
                                <w:sz w:val="20"/>
                                <w:highlight w:val="yellow"/>
                              </w:rPr>
                              <w:t>&gt;</w:t>
                            </w:r>
                          </w:p>
                          <w:p w14:paraId="28AB314F" w14:textId="77777777" w:rsidR="00954B72" w:rsidRDefault="00954B72"/>
                          <w:p w14:paraId="28AB315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000000"/>
                                <w:sz w:val="20"/>
                                <w:highlight w:val="yellow"/>
                              </w:rPr>
                            </w:pPr>
                            <w:r w:rsidRPr="00C06108">
                              <w:rPr>
                                <w:rFonts w:ascii="Courier New" w:hAnsi="Courier New" w:cs="Courier New"/>
                                <w:b/>
                                <w:color w:val="000000"/>
                                <w:sz w:val="20"/>
                                <w:highlight w:val="yellow"/>
                              </w:rPr>
                              <w:t>&lt;</w:t>
                            </w:r>
                            <w:proofErr w:type="spellStart"/>
                            <w:r w:rsidRPr="00C06108">
                              <w:rPr>
                                <w:rFonts w:ascii="Courier New" w:hAnsi="Courier New" w:cs="Courier New"/>
                                <w:b/>
                                <w:color w:val="000000"/>
                                <w:sz w:val="20"/>
                                <w:highlight w:val="yellow"/>
                              </w:rPr>
                              <w:t>crypto_cred_options</w:t>
                            </w:r>
                            <w:proofErr w:type="spellEnd"/>
                            <w:r w:rsidRPr="00C06108">
                              <w:rPr>
                                <w:rFonts w:ascii="Courier New" w:hAnsi="Courier New" w:cs="Courier New"/>
                                <w:b/>
                                <w:color w:val="000000"/>
                                <w:sz w:val="20"/>
                                <w:highlight w:val="yellow"/>
                              </w:rPr>
                              <w:t>&gt;:=</w:t>
                            </w:r>
                          </w:p>
                          <w:p w14:paraId="28AB315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highlight w:val="yellow"/>
                              </w:rPr>
                            </w:pPr>
                            <w:r w:rsidRPr="00C06108">
                              <w:rPr>
                                <w:rFonts w:ascii="Courier New" w:hAnsi="Courier New" w:cs="Courier New"/>
                                <w:color w:val="000000"/>
                                <w:sz w:val="20"/>
                                <w:highlight w:val="yellow"/>
                              </w:rPr>
                              <w:t xml:space="preserve">    </w:t>
                            </w:r>
                            <w:r>
                              <w:rPr>
                                <w:rFonts w:ascii="Courier New" w:hAnsi="Courier New" w:cs="Courier New"/>
                                <w:color w:val="000000"/>
                                <w:sz w:val="20"/>
                                <w:highlight w:val="yellow"/>
                              </w:rPr>
                              <w:t xml:space="preserve">ADD </w:t>
                            </w:r>
                            <w:r w:rsidRPr="00C06108">
                              <w:rPr>
                                <w:rFonts w:ascii="Courier New" w:hAnsi="Courier New" w:cs="Courier New"/>
                                <w:color w:val="000000"/>
                                <w:sz w:val="20"/>
                                <w:highlight w:val="yellow"/>
                              </w:rPr>
                              <w:t xml:space="preserve">CREDENTIAL = </w:t>
                            </w:r>
                            <w:proofErr w:type="spellStart"/>
                            <w:r w:rsidRPr="00C06108">
                              <w:rPr>
                                <w:rFonts w:ascii="Courier New" w:hAnsi="Courier New" w:cs="Courier New"/>
                                <w:i/>
                                <w:color w:val="000000"/>
                                <w:sz w:val="20"/>
                                <w:highlight w:val="yellow"/>
                              </w:rPr>
                              <w:t>cred_name</w:t>
                            </w:r>
                            <w:proofErr w:type="spellEnd"/>
                          </w:p>
                          <w:p w14:paraId="28AB315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sidRPr="00C06108">
                              <w:rPr>
                                <w:rFonts w:ascii="Courier New" w:hAnsi="Courier New" w:cs="Courier New"/>
                                <w:color w:val="000000"/>
                                <w:sz w:val="20"/>
                                <w:highlight w:val="yellow"/>
                              </w:rPr>
                              <w:t xml:space="preserve">    |</w:t>
                            </w:r>
                          </w:p>
                          <w:p w14:paraId="28AB315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rPr>
                            </w:pPr>
                            <w:r w:rsidRPr="00C06108">
                              <w:rPr>
                                <w:rFonts w:ascii="Courier New" w:hAnsi="Courier New" w:cs="Courier New"/>
                                <w:color w:val="000000"/>
                                <w:sz w:val="20"/>
                                <w:highlight w:val="yellow"/>
                              </w:rPr>
                              <w:t xml:space="preserve">    DROP</w:t>
                            </w:r>
                            <w:r>
                              <w:rPr>
                                <w:rFonts w:ascii="Courier New" w:hAnsi="Courier New" w:cs="Courier New"/>
                                <w:color w:val="000000"/>
                                <w:sz w:val="20"/>
                                <w:highlight w:val="yellow"/>
                              </w:rPr>
                              <w:t xml:space="preserve"> </w:t>
                            </w:r>
                            <w:r w:rsidRPr="00C06108">
                              <w:rPr>
                                <w:rFonts w:ascii="Courier New" w:hAnsi="Courier New" w:cs="Courier New"/>
                                <w:color w:val="000000"/>
                                <w:sz w:val="20"/>
                                <w:highlight w:val="yellow"/>
                              </w:rPr>
                              <w:t xml:space="preserve">CREDENTIAL = </w:t>
                            </w:r>
                            <w:proofErr w:type="spellStart"/>
                            <w:r w:rsidRPr="00C06108">
                              <w:rPr>
                                <w:rFonts w:ascii="Courier New" w:hAnsi="Courier New" w:cs="Courier New"/>
                                <w:i/>
                                <w:color w:val="000000"/>
                                <w:sz w:val="20"/>
                                <w:highlight w:val="yellow"/>
                              </w:rPr>
                              <w:t>cred_name</w:t>
                            </w:r>
                            <w:proofErr w:type="spellEnd"/>
                          </w:p>
                          <w:p w14:paraId="28AB315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5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rPr>
                            </w:pPr>
                          </w:p>
                          <w:p w14:paraId="28AB315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5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5C" w14:textId="77777777" w:rsidR="00954B72" w:rsidRDefault="00954B72">
                            <w:pPr>
                              <w:rPr>
                                <w:sz w:val="20"/>
                              </w:rPr>
                            </w:pPr>
                          </w:p>
                        </w:txbxContent>
                      </wps:txbx>
                      <wps:bodyPr rot="0" vert="horz" wrap="square" lIns="91440" tIns="45720" rIns="91440" bIns="45720" anchor="t" anchorCtr="0" upright="1">
                        <a:noAutofit/>
                      </wps:bodyPr>
                    </wps:wsp>
                  </a:graphicData>
                </a:graphic>
              </wp:inline>
            </w:drawing>
          </mc:Choice>
          <mc:Fallback>
            <w:pict>
              <v:shape w14:anchorId="28AB30BE" id="Text Box 36" o:spid="_x0000_s1031" type="#_x0000_t202" style="width:414.4pt;height:15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" fillcolor="#f2f2f2" strokecolor="white">
                <v:textbox>
                  <w:txbxContent>
                    <w:p w14:paraId="28AB314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ALTER LOGIN </w:t>
                      </w:r>
                      <w:proofErr w:type="spellStart"/>
                      <w:r w:rsidRPr="00335B71">
                        <w:rPr>
                          <w:rFonts w:ascii="Courier New" w:hAnsi="Courier New" w:cs="Courier New"/>
                          <w:i/>
                          <w:iCs/>
                          <w:color w:val="000000"/>
                          <w:sz w:val="20"/>
                        </w:rPr>
                        <w:t>login_name</w:t>
                      </w:r>
                      <w:proofErr w:type="spellEnd"/>
                      <w:r w:rsidRPr="00335B71">
                        <w:rPr>
                          <w:rFonts w:ascii="Courier New" w:hAnsi="Courier New" w:cs="Courier New"/>
                          <w:color w:val="000000"/>
                          <w:sz w:val="20"/>
                        </w:rPr>
                        <w:t xml:space="preserve"> </w:t>
                      </w:r>
                    </w:p>
                    <w:p w14:paraId="28AB314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&lt;</w:t>
                      </w:r>
                      <w:proofErr w:type="spellStart"/>
                      <w:r w:rsidRPr="00335B71">
                        <w:rPr>
                          <w:rFonts w:ascii="Courier New" w:hAnsi="Courier New" w:cs="Courier New"/>
                          <w:color w:val="000000"/>
                          <w:sz w:val="20"/>
                        </w:rPr>
                        <w:t>status_option</w:t>
                      </w:r>
                      <w:proofErr w:type="spellEnd"/>
                      <w:r w:rsidRPr="00335B71">
                        <w:rPr>
                          <w:rFonts w:ascii="Courier New" w:hAnsi="Courier New" w:cs="Courier New"/>
                          <w:color w:val="000000"/>
                          <w:sz w:val="20"/>
                        </w:rPr>
                        <w:t xml:space="preserve">&gt; </w:t>
                      </w:r>
                    </w:p>
                    <w:p w14:paraId="28AB314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 WITH &lt;</w:t>
                      </w:r>
                      <w:proofErr w:type="spellStart"/>
                      <w:r w:rsidRPr="00335B71">
                        <w:rPr>
                          <w:rFonts w:ascii="Courier New" w:hAnsi="Courier New" w:cs="Courier New"/>
                          <w:color w:val="000000"/>
                          <w:sz w:val="20"/>
                        </w:rPr>
                        <w:t>set_option</w:t>
                      </w:r>
                      <w:proofErr w:type="spellEnd"/>
                      <w:r w:rsidRPr="00335B71">
                        <w:rPr>
                          <w:rFonts w:ascii="Courier New" w:hAnsi="Courier New" w:cs="Courier New"/>
                          <w:color w:val="000000"/>
                          <w:sz w:val="20"/>
                        </w:rPr>
                        <w:t>&gt; [</w:t>
                      </w:r>
                      <w:proofErr w:type="gramStart"/>
                      <w:r w:rsidRPr="00335B71">
                        <w:rPr>
                          <w:rFonts w:ascii="Courier New" w:hAnsi="Courier New" w:cs="Courier New"/>
                          <w:color w:val="000000"/>
                          <w:sz w:val="20"/>
                        </w:rPr>
                        <w:t xml:space="preserve"> </w:t>
                      </w:r>
                      <w:r w:rsidRPr="00335B71">
                        <w:rPr>
                          <w:rFonts w:ascii="Courier New" w:hAnsi="Courier New" w:cs="Courier New"/>
                          <w:b/>
                          <w:bCs/>
                          <w:color w:val="000000"/>
                          <w:sz w:val="20"/>
                        </w:rPr>
                        <w:t>,</w:t>
                      </w:r>
                      <w:r w:rsidRPr="00335B71">
                        <w:rPr>
                          <w:rFonts w:ascii="Courier New" w:hAnsi="Courier New" w:cs="Courier New"/>
                          <w:color w:val="000000"/>
                          <w:sz w:val="20"/>
                        </w:rPr>
                        <w:t>...</w:t>
                      </w:r>
                      <w:proofErr w:type="gramEnd"/>
                      <w:r w:rsidRPr="00335B71">
                        <w:rPr>
                          <w:rFonts w:ascii="Courier New" w:hAnsi="Courier New" w:cs="Courier New"/>
                          <w:color w:val="000000"/>
                          <w:sz w:val="20"/>
                        </w:rPr>
                        <w:t xml:space="preserve"> ] </w:t>
                      </w:r>
                    </w:p>
                    <w:p w14:paraId="28AB314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 </w:t>
                      </w:r>
                      <w:r>
                        <w:rPr>
                          <w:rFonts w:ascii="Courier New" w:hAnsi="Courier New" w:cs="Courier New"/>
                          <w:color w:val="000000"/>
                          <w:sz w:val="20"/>
                          <w:highlight w:val="yellow"/>
                        </w:rPr>
                        <w:t>&lt;</w:t>
                      </w:r>
                      <w:proofErr w:type="spellStart"/>
                      <w:r w:rsidRPr="00C06108">
                        <w:rPr>
                          <w:rFonts w:ascii="Courier New" w:hAnsi="Courier New" w:cs="Courier New"/>
                          <w:color w:val="000000"/>
                          <w:sz w:val="20"/>
                          <w:highlight w:val="yellow"/>
                        </w:rPr>
                        <w:t>cred_options</w:t>
                      </w:r>
                      <w:proofErr w:type="spellEnd"/>
                      <w:r w:rsidRPr="00C06108">
                        <w:rPr>
                          <w:rFonts w:ascii="Courier New" w:hAnsi="Courier New" w:cs="Courier New"/>
                          <w:color w:val="000000"/>
                          <w:sz w:val="20"/>
                          <w:highlight w:val="yellow"/>
                        </w:rPr>
                        <w:t>&gt;</w:t>
                      </w:r>
                    </w:p>
                    <w:p w14:paraId="28AB314F" w14:textId="77777777" w:rsidR="00954B72" w:rsidRDefault="00954B72"/>
                    <w:p w14:paraId="28AB315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000000"/>
                          <w:sz w:val="20"/>
                          <w:highlight w:val="yellow"/>
                        </w:rPr>
                      </w:pPr>
                      <w:r w:rsidRPr="00C06108">
                        <w:rPr>
                          <w:rFonts w:ascii="Courier New" w:hAnsi="Courier New" w:cs="Courier New"/>
                          <w:b/>
                          <w:color w:val="000000"/>
                          <w:sz w:val="20"/>
                          <w:highlight w:val="yellow"/>
                        </w:rPr>
                        <w:t>&lt;</w:t>
                      </w:r>
                      <w:proofErr w:type="spellStart"/>
                      <w:r w:rsidRPr="00C06108">
                        <w:rPr>
                          <w:rFonts w:ascii="Courier New" w:hAnsi="Courier New" w:cs="Courier New"/>
                          <w:b/>
                          <w:color w:val="000000"/>
                          <w:sz w:val="20"/>
                          <w:highlight w:val="yellow"/>
                        </w:rPr>
                        <w:t>crypto_cred_options</w:t>
                      </w:r>
                      <w:proofErr w:type="spellEnd"/>
                      <w:r w:rsidRPr="00C06108">
                        <w:rPr>
                          <w:rFonts w:ascii="Courier New" w:hAnsi="Courier New" w:cs="Courier New"/>
                          <w:b/>
                          <w:color w:val="000000"/>
                          <w:sz w:val="20"/>
                          <w:highlight w:val="yellow"/>
                        </w:rPr>
                        <w:t>&gt;:=</w:t>
                      </w:r>
                    </w:p>
                    <w:p w14:paraId="28AB315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highlight w:val="yellow"/>
                        </w:rPr>
                      </w:pPr>
                      <w:r w:rsidRPr="00C06108">
                        <w:rPr>
                          <w:rFonts w:ascii="Courier New" w:hAnsi="Courier New" w:cs="Courier New"/>
                          <w:color w:val="000000"/>
                          <w:sz w:val="20"/>
                          <w:highlight w:val="yellow"/>
                        </w:rPr>
                        <w:t xml:space="preserve">    </w:t>
                      </w:r>
                      <w:r>
                        <w:rPr>
                          <w:rFonts w:ascii="Courier New" w:hAnsi="Courier New" w:cs="Courier New"/>
                          <w:color w:val="000000"/>
                          <w:sz w:val="20"/>
                          <w:highlight w:val="yellow"/>
                        </w:rPr>
                        <w:t xml:space="preserve">ADD </w:t>
                      </w:r>
                      <w:r w:rsidRPr="00C06108">
                        <w:rPr>
                          <w:rFonts w:ascii="Courier New" w:hAnsi="Courier New" w:cs="Courier New"/>
                          <w:color w:val="000000"/>
                          <w:sz w:val="20"/>
                          <w:highlight w:val="yellow"/>
                        </w:rPr>
                        <w:t xml:space="preserve">CREDENTIAL = </w:t>
                      </w:r>
                      <w:proofErr w:type="spellStart"/>
                      <w:r w:rsidRPr="00C06108">
                        <w:rPr>
                          <w:rFonts w:ascii="Courier New" w:hAnsi="Courier New" w:cs="Courier New"/>
                          <w:i/>
                          <w:color w:val="000000"/>
                          <w:sz w:val="20"/>
                          <w:highlight w:val="yellow"/>
                        </w:rPr>
                        <w:t>cred_name</w:t>
                      </w:r>
                      <w:proofErr w:type="spellEnd"/>
                    </w:p>
                    <w:p w14:paraId="28AB315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sidRPr="00C06108">
                        <w:rPr>
                          <w:rFonts w:ascii="Courier New" w:hAnsi="Courier New" w:cs="Courier New"/>
                          <w:color w:val="000000"/>
                          <w:sz w:val="20"/>
                          <w:highlight w:val="yellow"/>
                        </w:rPr>
                        <w:t xml:space="preserve">    |</w:t>
                      </w:r>
                    </w:p>
                    <w:p w14:paraId="28AB315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rPr>
                      </w:pPr>
                      <w:r w:rsidRPr="00C06108">
                        <w:rPr>
                          <w:rFonts w:ascii="Courier New" w:hAnsi="Courier New" w:cs="Courier New"/>
                          <w:color w:val="000000"/>
                          <w:sz w:val="20"/>
                          <w:highlight w:val="yellow"/>
                        </w:rPr>
                        <w:t xml:space="preserve">    DROP</w:t>
                      </w:r>
                      <w:r>
                        <w:rPr>
                          <w:rFonts w:ascii="Courier New" w:hAnsi="Courier New" w:cs="Courier New"/>
                          <w:color w:val="000000"/>
                          <w:sz w:val="20"/>
                          <w:highlight w:val="yellow"/>
                        </w:rPr>
                        <w:t xml:space="preserve"> </w:t>
                      </w:r>
                      <w:r w:rsidRPr="00C06108">
                        <w:rPr>
                          <w:rFonts w:ascii="Courier New" w:hAnsi="Courier New" w:cs="Courier New"/>
                          <w:color w:val="000000"/>
                          <w:sz w:val="20"/>
                          <w:highlight w:val="yellow"/>
                        </w:rPr>
                        <w:t xml:space="preserve">CREDENTIAL = </w:t>
                      </w:r>
                      <w:proofErr w:type="spellStart"/>
                      <w:r w:rsidRPr="00C06108">
                        <w:rPr>
                          <w:rFonts w:ascii="Courier New" w:hAnsi="Courier New" w:cs="Courier New"/>
                          <w:i/>
                          <w:color w:val="000000"/>
                          <w:sz w:val="20"/>
                          <w:highlight w:val="yellow"/>
                        </w:rPr>
                        <w:t>cred_name</w:t>
                      </w:r>
                      <w:proofErr w:type="spellEnd"/>
                    </w:p>
                    <w:p w14:paraId="28AB315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5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rPr>
                      </w:pPr>
                    </w:p>
                    <w:p w14:paraId="28AB315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5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5C" w14:textId="77777777" w:rsidR="00954B72" w:rsidRDefault="00954B72">
                      <w:pPr>
                        <w:rPr>
                          <w:sz w:val="20"/>
                        </w:rPr>
                      </w:pPr>
                    </w:p>
                  </w:txbxContent>
                </v:textbox>
                <w10:anchorlock/>
              </v:shape>
            </w:pict>
          </mc:Fallback>
        </mc:AlternateContent>
      </w:r>
    </w:p>
    <w:p w14:paraId="28AB2D3A" w14:textId="77777777" w:rsidR="00774023" w:rsidRDefault="00774023"/>
    <w:p w14:paraId="28AB2D3B" w14:textId="77777777" w:rsidR="00774023" w:rsidRDefault="00774023"/>
    <w:p w14:paraId="28AB2D3C" w14:textId="77777777" w:rsidR="00774023" w:rsidRDefault="00774023"/>
    <w:p w14:paraId="28AB2D3D" w14:textId="77777777" w:rsidR="00774023" w:rsidRDefault="00B338D1">
      <w:r>
        <w:t xml:space="preserve">To keep track of credentials mapped to a login we introduce </w:t>
      </w:r>
      <w:proofErr w:type="spellStart"/>
      <w:r w:rsidRPr="005C7BA3">
        <w:rPr>
          <w:b/>
        </w:rPr>
        <w:t>sys.</w:t>
      </w:r>
      <w:r w:rsidR="001B0421" w:rsidRPr="005C7BA3">
        <w:rPr>
          <w:b/>
        </w:rPr>
        <w:t>server_principal_credentials</w:t>
      </w:r>
      <w:proofErr w:type="spellEnd"/>
      <w:r w:rsidR="001B0421" w:rsidRPr="005C7BA3">
        <w:rPr>
          <w:b/>
        </w:rPr>
        <w:t xml:space="preserve"> </w:t>
      </w:r>
      <w:r>
        <w:t>view</w:t>
      </w:r>
    </w:p>
    <w:p w14:paraId="28AB2D3E" w14:textId="77777777" w:rsidR="00774023" w:rsidRDefault="0077402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36"/>
        <w:gridCol w:w="1558"/>
        <w:gridCol w:w="5056"/>
      </w:tblGrid>
      <w:tr w:rsidR="00B338D1" w:rsidRPr="00175ED6" w14:paraId="28AB2D42" w14:textId="77777777" w:rsidTr="004815CE">
        <w:tc>
          <w:tcPr>
            <w:tcW w:w="2780" w:type="dxa"/>
            <w:shd w:val="clear" w:color="auto" w:fill="F2F2F2"/>
          </w:tcPr>
          <w:p w14:paraId="28AB2D3F" w14:textId="77777777" w:rsidR="00774023" w:rsidRDefault="00B338D1">
            <w:pPr>
              <w:rPr>
                <w:b/>
                <w:sz w:val="22"/>
                <w:szCs w:val="22"/>
              </w:rPr>
            </w:pPr>
            <w:r w:rsidRPr="00175ED6">
              <w:rPr>
                <w:b/>
                <w:sz w:val="22"/>
                <w:szCs w:val="22"/>
              </w:rPr>
              <w:t>Column</w:t>
            </w:r>
          </w:p>
        </w:tc>
        <w:tc>
          <w:tcPr>
            <w:tcW w:w="1588" w:type="dxa"/>
            <w:shd w:val="clear" w:color="auto" w:fill="F2F2F2"/>
          </w:tcPr>
          <w:p w14:paraId="28AB2D40" w14:textId="77777777" w:rsidR="00774023" w:rsidRDefault="00B338D1">
            <w:pPr>
              <w:rPr>
                <w:b/>
                <w:sz w:val="22"/>
                <w:szCs w:val="22"/>
              </w:rPr>
            </w:pPr>
            <w:r w:rsidRPr="00175ED6">
              <w:rPr>
                <w:b/>
                <w:sz w:val="22"/>
                <w:szCs w:val="22"/>
              </w:rPr>
              <w:t>Type</w:t>
            </w:r>
          </w:p>
        </w:tc>
        <w:tc>
          <w:tcPr>
            <w:tcW w:w="5208" w:type="dxa"/>
            <w:shd w:val="clear" w:color="auto" w:fill="F2F2F2"/>
          </w:tcPr>
          <w:p w14:paraId="28AB2D41" w14:textId="77777777" w:rsidR="00774023" w:rsidRDefault="00B338D1">
            <w:pPr>
              <w:rPr>
                <w:b/>
                <w:sz w:val="22"/>
                <w:szCs w:val="22"/>
              </w:rPr>
            </w:pPr>
            <w:r w:rsidRPr="00175ED6">
              <w:rPr>
                <w:b/>
                <w:sz w:val="22"/>
                <w:szCs w:val="22"/>
              </w:rPr>
              <w:t>Value</w:t>
            </w:r>
          </w:p>
        </w:tc>
      </w:tr>
      <w:tr w:rsidR="001B0421" w:rsidRPr="00175ED6" w14:paraId="28AB2D46" w14:textId="77777777" w:rsidTr="004815CE">
        <w:tc>
          <w:tcPr>
            <w:tcW w:w="2780" w:type="dxa"/>
            <w:shd w:val="clear" w:color="auto" w:fill="FFFFFF"/>
          </w:tcPr>
          <w:p w14:paraId="28AB2D43" w14:textId="77777777" w:rsidR="001B0421" w:rsidRDefault="001B0421" w:rsidP="00954B72">
            <w:pPr>
              <w:rPr>
                <w:sz w:val="22"/>
                <w:szCs w:val="22"/>
              </w:rPr>
            </w:pPr>
            <w:proofErr w:type="spellStart"/>
            <w:r>
              <w:rPr>
                <w:sz w:val="22"/>
                <w:szCs w:val="22"/>
              </w:rPr>
              <w:t>principal_id</w:t>
            </w:r>
            <w:proofErr w:type="spellEnd"/>
          </w:p>
        </w:tc>
        <w:tc>
          <w:tcPr>
            <w:tcW w:w="1588" w:type="dxa"/>
            <w:shd w:val="clear" w:color="auto" w:fill="FFFFFF"/>
          </w:tcPr>
          <w:p w14:paraId="28AB2D44" w14:textId="77777777" w:rsidR="001B0421" w:rsidRDefault="004815CE" w:rsidP="00954B72">
            <w:pPr>
              <w:rPr>
                <w:sz w:val="22"/>
                <w:szCs w:val="22"/>
              </w:rPr>
            </w:pPr>
            <w:r>
              <w:rPr>
                <w:sz w:val="22"/>
                <w:szCs w:val="22"/>
              </w:rPr>
              <w:t>INT</w:t>
            </w:r>
          </w:p>
        </w:tc>
        <w:tc>
          <w:tcPr>
            <w:tcW w:w="5208" w:type="dxa"/>
            <w:shd w:val="clear" w:color="auto" w:fill="FFFFFF"/>
          </w:tcPr>
          <w:p w14:paraId="28AB2D45" w14:textId="77777777" w:rsidR="001B0421" w:rsidRDefault="001B0421" w:rsidP="00954B72">
            <w:pPr>
              <w:rPr>
                <w:sz w:val="22"/>
                <w:szCs w:val="22"/>
              </w:rPr>
            </w:pPr>
            <w:r>
              <w:rPr>
                <w:sz w:val="22"/>
                <w:szCs w:val="22"/>
              </w:rPr>
              <w:t>Id of a login credential is mapped to</w:t>
            </w:r>
          </w:p>
        </w:tc>
      </w:tr>
      <w:tr w:rsidR="00B338D1" w:rsidRPr="00175ED6" w14:paraId="28AB2D4A" w14:textId="77777777" w:rsidTr="004815CE">
        <w:tc>
          <w:tcPr>
            <w:tcW w:w="2780" w:type="dxa"/>
            <w:shd w:val="clear" w:color="auto" w:fill="FFFFFF"/>
          </w:tcPr>
          <w:p w14:paraId="28AB2D47" w14:textId="77777777" w:rsidR="00774023" w:rsidRDefault="001B0421">
            <w:pPr>
              <w:rPr>
                <w:sz w:val="22"/>
                <w:szCs w:val="22"/>
              </w:rPr>
            </w:pPr>
            <w:proofErr w:type="spellStart"/>
            <w:r>
              <w:rPr>
                <w:sz w:val="22"/>
                <w:szCs w:val="22"/>
              </w:rPr>
              <w:t>c</w:t>
            </w:r>
            <w:r w:rsidR="00B338D1" w:rsidRPr="002B74F2">
              <w:rPr>
                <w:sz w:val="22"/>
                <w:szCs w:val="22"/>
              </w:rPr>
              <w:t>redential_id</w:t>
            </w:r>
            <w:proofErr w:type="spellEnd"/>
          </w:p>
        </w:tc>
        <w:tc>
          <w:tcPr>
            <w:tcW w:w="1588" w:type="dxa"/>
            <w:shd w:val="clear" w:color="auto" w:fill="FFFFFF"/>
          </w:tcPr>
          <w:p w14:paraId="28AB2D48" w14:textId="77777777" w:rsidR="00774023" w:rsidRDefault="004815CE">
            <w:pPr>
              <w:rPr>
                <w:sz w:val="22"/>
                <w:szCs w:val="22"/>
              </w:rPr>
            </w:pPr>
            <w:r>
              <w:rPr>
                <w:sz w:val="22"/>
                <w:szCs w:val="22"/>
              </w:rPr>
              <w:t>INT</w:t>
            </w:r>
          </w:p>
        </w:tc>
        <w:tc>
          <w:tcPr>
            <w:tcW w:w="5208" w:type="dxa"/>
            <w:shd w:val="clear" w:color="auto" w:fill="FFFFFF"/>
          </w:tcPr>
          <w:p w14:paraId="28AB2D49" w14:textId="77777777" w:rsidR="00774023" w:rsidRDefault="00B338D1">
            <w:pPr>
              <w:rPr>
                <w:sz w:val="22"/>
                <w:szCs w:val="22"/>
              </w:rPr>
            </w:pPr>
            <w:r w:rsidRPr="002B74F2">
              <w:rPr>
                <w:sz w:val="22"/>
                <w:szCs w:val="22"/>
              </w:rPr>
              <w:t>Id of a credential</w:t>
            </w:r>
          </w:p>
        </w:tc>
      </w:tr>
      <w:tr w:rsidR="001B0421" w:rsidRPr="00175ED6" w14:paraId="28AB2D4E" w14:textId="77777777" w:rsidTr="004815CE">
        <w:tc>
          <w:tcPr>
            <w:tcW w:w="2780" w:type="dxa"/>
          </w:tcPr>
          <w:p w14:paraId="28AB2D4B" w14:textId="77777777" w:rsidR="001B0421" w:rsidRDefault="001B0421">
            <w:pPr>
              <w:rPr>
                <w:sz w:val="22"/>
                <w:szCs w:val="22"/>
              </w:rPr>
            </w:pPr>
          </w:p>
        </w:tc>
        <w:tc>
          <w:tcPr>
            <w:tcW w:w="1588" w:type="dxa"/>
          </w:tcPr>
          <w:p w14:paraId="28AB2D4C" w14:textId="77777777" w:rsidR="001B0421" w:rsidRDefault="001B0421">
            <w:pPr>
              <w:rPr>
                <w:sz w:val="22"/>
                <w:szCs w:val="22"/>
              </w:rPr>
            </w:pPr>
          </w:p>
        </w:tc>
        <w:tc>
          <w:tcPr>
            <w:tcW w:w="5208" w:type="dxa"/>
          </w:tcPr>
          <w:p w14:paraId="28AB2D4D" w14:textId="77777777" w:rsidR="001B0421" w:rsidRDefault="001B0421">
            <w:pPr>
              <w:rPr>
                <w:sz w:val="22"/>
                <w:szCs w:val="22"/>
              </w:rPr>
            </w:pPr>
          </w:p>
        </w:tc>
      </w:tr>
    </w:tbl>
    <w:p w14:paraId="28AB2D4F" w14:textId="77777777" w:rsidR="00774023" w:rsidRDefault="00774023"/>
    <w:p w14:paraId="28AB2D50" w14:textId="77777777" w:rsidR="00774023" w:rsidRDefault="00B338D1">
      <w:r>
        <w:t>Notes:</w:t>
      </w:r>
    </w:p>
    <w:p w14:paraId="28AB2D51" w14:textId="77777777" w:rsidR="00774023" w:rsidRDefault="00B338D1">
      <w:r>
        <w:lastRenderedPageBreak/>
        <w:t>Rows of this view are visible to anybody who has permission on login or credential</w:t>
      </w:r>
    </w:p>
    <w:p w14:paraId="28AB2D52" w14:textId="77777777" w:rsidR="00774023" w:rsidRDefault="00774023"/>
    <w:p w14:paraId="28AB2D53" w14:textId="77777777" w:rsidR="00774023" w:rsidRDefault="00B338D1">
      <w:r>
        <w:t>Example of mapping a login to a provider credential:</w:t>
      </w:r>
    </w:p>
    <w:p w14:paraId="28AB2D54" w14:textId="77777777" w:rsidR="00774023" w:rsidRDefault="00774023"/>
    <w:p w14:paraId="28AB2D55" w14:textId="5107EDEB" w:rsidR="00774023" w:rsidRDefault="0055410A">
      <w:r>
        <w:rPr>
          <w:noProof/>
        </w:rPr>
        <mc:AlternateContent>
          <mc:Choice Requires="wps">
            <w:drawing>
              <wp:inline distT="0" distB="0" distL="0" distR="0" wp14:anchorId="28AB30C0" wp14:editId="60CDC4E8">
                <wp:extent cx="5686425" cy="1598930"/>
                <wp:effectExtent l="9525" t="6985" r="9525" b="13335"/>
                <wp:docPr id="213012075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1598930"/>
                        </a:xfrm>
                        <a:prstGeom prst="rect">
                          <a:avLst/>
                        </a:prstGeom>
                        <a:solidFill>
                          <a:srgbClr val="F2F2F2"/>
                        </a:solidFill>
                        <a:ln w="9525">
                          <a:solidFill>
                            <a:srgbClr val="FFFFFF"/>
                          </a:solidFill>
                          <a:miter lim="800000"/>
                          <a:headEnd/>
                          <a:tailEnd/>
                        </a:ln>
                      </wps:spPr>
                      <wps:txbx>
                        <w:txbxContent>
                          <w:p w14:paraId="28AB315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CREATE CREDENTIAL [EKMuser1_</w:t>
                            </w:r>
                            <w:r w:rsidRPr="000E1AF2">
                              <w:rPr>
                                <w:rFonts w:ascii="Courier New" w:hAnsi="Courier New" w:cs="Courier New"/>
                                <w:color w:val="000000"/>
                                <w:sz w:val="20"/>
                              </w:rPr>
                              <w:t xml:space="preserve"> </w:t>
                            </w:r>
                            <w:proofErr w:type="spellStart"/>
                            <w:r>
                              <w:rPr>
                                <w:rFonts w:ascii="Courier New" w:hAnsi="Courier New" w:cs="Courier New"/>
                                <w:color w:val="000000"/>
                                <w:sz w:val="20"/>
                              </w:rPr>
                              <w:t>BetterSecurityProvider</w:t>
                            </w:r>
                            <w:proofErr w:type="spellEnd"/>
                            <w:r>
                              <w:rPr>
                                <w:rFonts w:ascii="Courier New" w:hAnsi="Courier New" w:cs="Courier New"/>
                                <w:color w:val="000000"/>
                                <w:sz w:val="20"/>
                              </w:rPr>
                              <w:t>]</w:t>
                            </w:r>
                          </w:p>
                          <w:p w14:paraId="28AB315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WITH IDENTITY = ‘EKMuser1’, SECRET = ‘~yukon90’</w:t>
                            </w:r>
                          </w:p>
                          <w:p w14:paraId="28AB316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FOR</w:t>
                            </w:r>
                            <w:r w:rsidR="00F5676D">
                              <w:rPr>
                                <w:rFonts w:ascii="Courier New" w:hAnsi="Courier New" w:cs="Courier New"/>
                                <w:color w:val="000000"/>
                                <w:sz w:val="20"/>
                              </w:rPr>
                              <w:t xml:space="preserve"> CRYPTO_PROVIDER = </w:t>
                            </w:r>
                            <w:proofErr w:type="spellStart"/>
                            <w:r w:rsidR="00F5676D">
                              <w:rPr>
                                <w:rFonts w:ascii="Courier New" w:hAnsi="Courier New" w:cs="Courier New"/>
                                <w:color w:val="000000"/>
                                <w:sz w:val="20"/>
                              </w:rPr>
                              <w:t>BetterSecurityProvider</w:t>
                            </w:r>
                            <w:proofErr w:type="spellEnd"/>
                          </w:p>
                          <w:p w14:paraId="28AB316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6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ALTER LOGIN l1 </w:t>
                            </w:r>
                            <w:r>
                              <w:rPr>
                                <w:rFonts w:ascii="Courier New" w:hAnsi="Courier New" w:cs="Courier New"/>
                                <w:color w:val="000000"/>
                                <w:sz w:val="20"/>
                              </w:rPr>
                              <w:br/>
                              <w:t>ADD CRYPTO_CREDENTIAL = [EKMuser1_BetterSecurityProvider]</w:t>
                            </w:r>
                          </w:p>
                          <w:p w14:paraId="28AB316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6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rPr>
                            </w:pPr>
                          </w:p>
                          <w:p w14:paraId="28AB316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6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6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68" w14:textId="77777777" w:rsidR="00954B72" w:rsidRDefault="00954B72">
                            <w:pPr>
                              <w:rPr>
                                <w:sz w:val="20"/>
                              </w:rPr>
                            </w:pPr>
                          </w:p>
                        </w:txbxContent>
                      </wps:txbx>
                      <wps:bodyPr rot="0" vert="horz" wrap="square" lIns="91440" tIns="45720" rIns="91440" bIns="45720" anchor="t" anchorCtr="0" upright="1">
                        <a:noAutofit/>
                      </wps:bodyPr>
                    </wps:wsp>
                  </a:graphicData>
                </a:graphic>
              </wp:inline>
            </w:drawing>
          </mc:Choice>
          <mc:Fallback>
            <w:pict>
              <v:shape w14:anchorId="28AB30C0" id="Text Box 35" o:spid="_x0000_s1032" type="#_x0000_t202" style="width:447.75pt;height:12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" fillcolor="#f2f2f2" strokecolor="white">
                <v:textbox>
                  <w:txbxContent>
                    <w:p w14:paraId="28AB315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5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CREATE CREDENTIAL [EKMuser1_</w:t>
                      </w:r>
                      <w:r w:rsidRPr="000E1AF2">
                        <w:rPr>
                          <w:rFonts w:ascii="Courier New" w:hAnsi="Courier New" w:cs="Courier New"/>
                          <w:color w:val="000000"/>
                          <w:sz w:val="20"/>
                        </w:rPr>
                        <w:t xml:space="preserve"> </w:t>
                      </w:r>
                      <w:proofErr w:type="spellStart"/>
                      <w:r>
                        <w:rPr>
                          <w:rFonts w:ascii="Courier New" w:hAnsi="Courier New" w:cs="Courier New"/>
                          <w:color w:val="000000"/>
                          <w:sz w:val="20"/>
                        </w:rPr>
                        <w:t>BetterSecurityProvider</w:t>
                      </w:r>
                      <w:proofErr w:type="spellEnd"/>
                      <w:r>
                        <w:rPr>
                          <w:rFonts w:ascii="Courier New" w:hAnsi="Courier New" w:cs="Courier New"/>
                          <w:color w:val="000000"/>
                          <w:sz w:val="20"/>
                        </w:rPr>
                        <w:t>]</w:t>
                      </w:r>
                    </w:p>
                    <w:p w14:paraId="28AB315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WITH IDENTITY = ‘EKMuser1’, SECRET = ‘~yukon90’</w:t>
                      </w:r>
                    </w:p>
                    <w:p w14:paraId="28AB316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FOR</w:t>
                      </w:r>
                      <w:r w:rsidR="00F5676D">
                        <w:rPr>
                          <w:rFonts w:ascii="Courier New" w:hAnsi="Courier New" w:cs="Courier New"/>
                          <w:color w:val="000000"/>
                          <w:sz w:val="20"/>
                        </w:rPr>
                        <w:t xml:space="preserve"> CRYPTO_PROVIDER = </w:t>
                      </w:r>
                      <w:proofErr w:type="spellStart"/>
                      <w:r w:rsidR="00F5676D">
                        <w:rPr>
                          <w:rFonts w:ascii="Courier New" w:hAnsi="Courier New" w:cs="Courier New"/>
                          <w:color w:val="000000"/>
                          <w:sz w:val="20"/>
                        </w:rPr>
                        <w:t>BetterSecurityProvider</w:t>
                      </w:r>
                      <w:proofErr w:type="spellEnd"/>
                    </w:p>
                    <w:p w14:paraId="28AB316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6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ALTER LOGIN l1 </w:t>
                      </w:r>
                      <w:r>
                        <w:rPr>
                          <w:rFonts w:ascii="Courier New" w:hAnsi="Courier New" w:cs="Courier New"/>
                          <w:color w:val="000000"/>
                          <w:sz w:val="20"/>
                        </w:rPr>
                        <w:br/>
                        <w:t>ADD CRYPTO_CREDENTIAL = [EKMuser1_BetterSecurityProvider]</w:t>
                      </w:r>
                    </w:p>
                    <w:p w14:paraId="28AB316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6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color w:val="000000"/>
                          <w:sz w:val="20"/>
                        </w:rPr>
                      </w:pPr>
                    </w:p>
                    <w:p w14:paraId="28AB316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6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6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335B71">
                        <w:rPr>
                          <w:rFonts w:ascii="Courier New" w:hAnsi="Courier New" w:cs="Courier New"/>
                          <w:color w:val="000000"/>
                          <w:sz w:val="20"/>
                        </w:rPr>
                        <w:t xml:space="preserve">    </w:t>
                      </w:r>
                    </w:p>
                    <w:p w14:paraId="28AB3168" w14:textId="77777777" w:rsidR="00954B72" w:rsidRDefault="00954B72">
                      <w:pPr>
                        <w:rPr>
                          <w:sz w:val="20"/>
                        </w:rPr>
                      </w:pPr>
                    </w:p>
                  </w:txbxContent>
                </v:textbox>
                <w10:anchorlock/>
              </v:shape>
            </w:pict>
          </mc:Fallback>
        </mc:AlternateContent>
      </w:r>
    </w:p>
    <w:p w14:paraId="28AB2D56" w14:textId="77777777" w:rsidR="00774023" w:rsidRDefault="00774023"/>
    <w:p w14:paraId="28AB2D57" w14:textId="77777777" w:rsidR="00242B85" w:rsidRDefault="00242B85"/>
    <w:p w14:paraId="28AB2D58" w14:textId="77777777" w:rsidR="00242B85" w:rsidRDefault="00242B85" w:rsidP="00242B85">
      <w:pPr>
        <w:pStyle w:val="Heading3"/>
      </w:pPr>
      <w:proofErr w:type="spellStart"/>
      <w:r>
        <w:t>Sys.dm_cryptographic_provider_sessions</w:t>
      </w:r>
      <w:proofErr w:type="spellEnd"/>
      <w:r>
        <w:t>(@all INT) view</w:t>
      </w:r>
    </w:p>
    <w:p w14:paraId="28AB2D59" w14:textId="77777777" w:rsidR="00242B85" w:rsidRDefault="00242B85" w:rsidP="00242B85"/>
    <w:p w14:paraId="28AB2D5A" w14:textId="77777777" w:rsidR="00242B85" w:rsidRDefault="00242B85" w:rsidP="00242B85">
      <w:r>
        <w:t>This view displays currently open sessions with a provider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40"/>
        <w:gridCol w:w="2077"/>
        <w:gridCol w:w="4633"/>
      </w:tblGrid>
      <w:tr w:rsidR="00A47952" w:rsidRPr="00175ED6" w14:paraId="28AB2D5E" w14:textId="77777777" w:rsidTr="009C4DD8">
        <w:tc>
          <w:tcPr>
            <w:tcW w:w="2780" w:type="dxa"/>
            <w:shd w:val="clear" w:color="auto" w:fill="F2F2F2"/>
          </w:tcPr>
          <w:p w14:paraId="28AB2D5B" w14:textId="77777777" w:rsidR="004815CE" w:rsidRDefault="004815CE" w:rsidP="009C4DD8">
            <w:pPr>
              <w:rPr>
                <w:b/>
                <w:sz w:val="22"/>
                <w:szCs w:val="22"/>
              </w:rPr>
            </w:pPr>
            <w:r w:rsidRPr="00175ED6">
              <w:rPr>
                <w:b/>
                <w:sz w:val="22"/>
                <w:szCs w:val="22"/>
              </w:rPr>
              <w:t>Column</w:t>
            </w:r>
          </w:p>
        </w:tc>
        <w:tc>
          <w:tcPr>
            <w:tcW w:w="1588" w:type="dxa"/>
            <w:shd w:val="clear" w:color="auto" w:fill="F2F2F2"/>
          </w:tcPr>
          <w:p w14:paraId="28AB2D5C" w14:textId="77777777" w:rsidR="004815CE" w:rsidRDefault="004815CE" w:rsidP="009C4DD8">
            <w:pPr>
              <w:rPr>
                <w:b/>
                <w:sz w:val="22"/>
                <w:szCs w:val="22"/>
              </w:rPr>
            </w:pPr>
            <w:r w:rsidRPr="00175ED6">
              <w:rPr>
                <w:b/>
                <w:sz w:val="22"/>
                <w:szCs w:val="22"/>
              </w:rPr>
              <w:t>Type</w:t>
            </w:r>
          </w:p>
        </w:tc>
        <w:tc>
          <w:tcPr>
            <w:tcW w:w="5208" w:type="dxa"/>
            <w:shd w:val="clear" w:color="auto" w:fill="F2F2F2"/>
          </w:tcPr>
          <w:p w14:paraId="28AB2D5D" w14:textId="77777777" w:rsidR="004815CE" w:rsidRDefault="004815CE" w:rsidP="009C4DD8">
            <w:pPr>
              <w:rPr>
                <w:b/>
                <w:sz w:val="22"/>
                <w:szCs w:val="22"/>
              </w:rPr>
            </w:pPr>
            <w:r w:rsidRPr="00175ED6">
              <w:rPr>
                <w:b/>
                <w:sz w:val="22"/>
                <w:szCs w:val="22"/>
              </w:rPr>
              <w:t>Value</w:t>
            </w:r>
          </w:p>
        </w:tc>
      </w:tr>
      <w:tr w:rsidR="00A47952" w:rsidRPr="00175ED6" w14:paraId="28AB2D62" w14:textId="77777777" w:rsidTr="009C4DD8">
        <w:tc>
          <w:tcPr>
            <w:tcW w:w="2780" w:type="dxa"/>
            <w:shd w:val="clear" w:color="auto" w:fill="FFFFFF"/>
          </w:tcPr>
          <w:p w14:paraId="28AB2D5F" w14:textId="77777777" w:rsidR="004815CE" w:rsidRDefault="003A69D8" w:rsidP="009C4DD8">
            <w:pPr>
              <w:rPr>
                <w:sz w:val="22"/>
                <w:szCs w:val="22"/>
              </w:rPr>
            </w:pPr>
            <w:proofErr w:type="spellStart"/>
            <w:r>
              <w:rPr>
                <w:sz w:val="22"/>
                <w:szCs w:val="22"/>
              </w:rPr>
              <w:t>p</w:t>
            </w:r>
            <w:r w:rsidR="004815CE">
              <w:rPr>
                <w:sz w:val="22"/>
                <w:szCs w:val="22"/>
              </w:rPr>
              <w:t>rovider_id</w:t>
            </w:r>
            <w:proofErr w:type="spellEnd"/>
          </w:p>
        </w:tc>
        <w:tc>
          <w:tcPr>
            <w:tcW w:w="1588" w:type="dxa"/>
            <w:shd w:val="clear" w:color="auto" w:fill="FFFFFF"/>
          </w:tcPr>
          <w:p w14:paraId="28AB2D60" w14:textId="77777777" w:rsidR="004815CE" w:rsidRDefault="004815CE" w:rsidP="009C4DD8">
            <w:pPr>
              <w:rPr>
                <w:sz w:val="22"/>
                <w:szCs w:val="22"/>
              </w:rPr>
            </w:pPr>
            <w:r>
              <w:rPr>
                <w:sz w:val="22"/>
                <w:szCs w:val="22"/>
              </w:rPr>
              <w:t>INT</w:t>
            </w:r>
          </w:p>
        </w:tc>
        <w:tc>
          <w:tcPr>
            <w:tcW w:w="5208" w:type="dxa"/>
            <w:shd w:val="clear" w:color="auto" w:fill="FFFFFF"/>
          </w:tcPr>
          <w:p w14:paraId="28AB2D61" w14:textId="77777777" w:rsidR="004815CE" w:rsidRDefault="004815CE" w:rsidP="004815CE">
            <w:pPr>
              <w:rPr>
                <w:sz w:val="22"/>
                <w:szCs w:val="22"/>
              </w:rPr>
            </w:pPr>
            <w:r>
              <w:rPr>
                <w:sz w:val="22"/>
                <w:szCs w:val="22"/>
              </w:rPr>
              <w:t>Id of a provider</w:t>
            </w:r>
          </w:p>
        </w:tc>
      </w:tr>
      <w:tr w:rsidR="00A47952" w:rsidRPr="00175ED6" w14:paraId="28AB2D66" w14:textId="77777777" w:rsidTr="009C4DD8">
        <w:tc>
          <w:tcPr>
            <w:tcW w:w="2780" w:type="dxa"/>
            <w:shd w:val="clear" w:color="auto" w:fill="FFFFFF"/>
          </w:tcPr>
          <w:p w14:paraId="28AB2D63" w14:textId="77777777" w:rsidR="004815CE" w:rsidRDefault="003A69D8" w:rsidP="009C4DD8">
            <w:pPr>
              <w:rPr>
                <w:sz w:val="22"/>
                <w:szCs w:val="22"/>
              </w:rPr>
            </w:pPr>
            <w:proofErr w:type="spellStart"/>
            <w:r>
              <w:rPr>
                <w:sz w:val="22"/>
                <w:szCs w:val="22"/>
              </w:rPr>
              <w:t>s</w:t>
            </w:r>
            <w:r w:rsidR="004815CE">
              <w:rPr>
                <w:sz w:val="22"/>
                <w:szCs w:val="22"/>
              </w:rPr>
              <w:t>ession_handle</w:t>
            </w:r>
            <w:proofErr w:type="spellEnd"/>
          </w:p>
        </w:tc>
        <w:tc>
          <w:tcPr>
            <w:tcW w:w="1588" w:type="dxa"/>
            <w:shd w:val="clear" w:color="auto" w:fill="FFFFFF"/>
          </w:tcPr>
          <w:p w14:paraId="28AB2D64" w14:textId="77777777" w:rsidR="004815CE" w:rsidRDefault="009E075F" w:rsidP="004815CE">
            <w:pPr>
              <w:rPr>
                <w:sz w:val="22"/>
                <w:szCs w:val="22"/>
              </w:rPr>
            </w:pPr>
            <w:r>
              <w:rPr>
                <w:sz w:val="22"/>
                <w:szCs w:val="22"/>
              </w:rPr>
              <w:t>VARBYTES(8)</w:t>
            </w:r>
            <w:r w:rsidR="004815CE">
              <w:rPr>
                <w:sz w:val="22"/>
                <w:szCs w:val="22"/>
              </w:rPr>
              <w:t xml:space="preserve"> </w:t>
            </w:r>
          </w:p>
        </w:tc>
        <w:tc>
          <w:tcPr>
            <w:tcW w:w="5208" w:type="dxa"/>
            <w:shd w:val="clear" w:color="auto" w:fill="FFFFFF"/>
          </w:tcPr>
          <w:p w14:paraId="28AB2D65" w14:textId="77777777" w:rsidR="004815CE" w:rsidRDefault="009E075F" w:rsidP="009C4DD8">
            <w:pPr>
              <w:rPr>
                <w:sz w:val="22"/>
                <w:szCs w:val="22"/>
              </w:rPr>
            </w:pPr>
            <w:r>
              <w:rPr>
                <w:sz w:val="22"/>
                <w:szCs w:val="22"/>
              </w:rPr>
              <w:t>session handle</w:t>
            </w:r>
          </w:p>
        </w:tc>
      </w:tr>
      <w:tr w:rsidR="004815CE" w:rsidRPr="00175ED6" w14:paraId="28AB2D6A" w14:textId="77777777" w:rsidTr="009C4DD8">
        <w:tc>
          <w:tcPr>
            <w:tcW w:w="2780" w:type="dxa"/>
          </w:tcPr>
          <w:p w14:paraId="28AB2D67" w14:textId="77777777" w:rsidR="004815CE" w:rsidRDefault="00A47952" w:rsidP="009C4DD8">
            <w:pPr>
              <w:rPr>
                <w:sz w:val="22"/>
                <w:szCs w:val="22"/>
              </w:rPr>
            </w:pPr>
            <w:r>
              <w:rPr>
                <w:sz w:val="22"/>
                <w:szCs w:val="22"/>
              </w:rPr>
              <w:t>identity</w:t>
            </w:r>
          </w:p>
        </w:tc>
        <w:tc>
          <w:tcPr>
            <w:tcW w:w="1588" w:type="dxa"/>
          </w:tcPr>
          <w:p w14:paraId="28AB2D68" w14:textId="77777777" w:rsidR="004815CE" w:rsidRDefault="00A47952" w:rsidP="009C4DD8">
            <w:pPr>
              <w:rPr>
                <w:sz w:val="22"/>
                <w:szCs w:val="22"/>
              </w:rPr>
            </w:pPr>
            <w:r>
              <w:rPr>
                <w:sz w:val="22"/>
                <w:szCs w:val="22"/>
              </w:rPr>
              <w:t>NVARCHAR(128)</w:t>
            </w:r>
          </w:p>
        </w:tc>
        <w:tc>
          <w:tcPr>
            <w:tcW w:w="5208" w:type="dxa"/>
          </w:tcPr>
          <w:p w14:paraId="28AB2D69" w14:textId="77777777" w:rsidR="004815CE" w:rsidRDefault="00A47952" w:rsidP="009C4DD8">
            <w:pPr>
              <w:rPr>
                <w:sz w:val="22"/>
                <w:szCs w:val="22"/>
              </w:rPr>
            </w:pPr>
            <w:r>
              <w:rPr>
                <w:sz w:val="22"/>
                <w:szCs w:val="22"/>
              </w:rPr>
              <w:t>Identity used to authenticate with the provider</w:t>
            </w:r>
          </w:p>
        </w:tc>
      </w:tr>
      <w:tr w:rsidR="00A47952" w:rsidRPr="00175ED6" w14:paraId="28AB2D6E" w14:textId="77777777" w:rsidTr="009C4DD8">
        <w:tc>
          <w:tcPr>
            <w:tcW w:w="2780" w:type="dxa"/>
          </w:tcPr>
          <w:p w14:paraId="28AB2D6B" w14:textId="77777777" w:rsidR="00A47952" w:rsidRDefault="00FF26EA" w:rsidP="009C4DD8">
            <w:pPr>
              <w:rPr>
                <w:sz w:val="22"/>
                <w:szCs w:val="22"/>
              </w:rPr>
            </w:pPr>
            <w:proofErr w:type="spellStart"/>
            <w:r>
              <w:rPr>
                <w:sz w:val="22"/>
                <w:szCs w:val="22"/>
              </w:rPr>
              <w:t>spid</w:t>
            </w:r>
            <w:proofErr w:type="spellEnd"/>
          </w:p>
        </w:tc>
        <w:tc>
          <w:tcPr>
            <w:tcW w:w="1588" w:type="dxa"/>
          </w:tcPr>
          <w:p w14:paraId="28AB2D6C" w14:textId="77777777" w:rsidR="00A47952" w:rsidRDefault="00FF26EA" w:rsidP="009C4DD8">
            <w:pPr>
              <w:rPr>
                <w:sz w:val="22"/>
                <w:szCs w:val="22"/>
              </w:rPr>
            </w:pPr>
            <w:r>
              <w:rPr>
                <w:sz w:val="22"/>
                <w:szCs w:val="22"/>
              </w:rPr>
              <w:t>SHORT</w:t>
            </w:r>
          </w:p>
        </w:tc>
        <w:tc>
          <w:tcPr>
            <w:tcW w:w="5208" w:type="dxa"/>
          </w:tcPr>
          <w:p w14:paraId="28AB2D6D" w14:textId="77777777" w:rsidR="00A47952" w:rsidRDefault="00FF26EA" w:rsidP="009C4DD8">
            <w:pPr>
              <w:rPr>
                <w:sz w:val="22"/>
                <w:szCs w:val="22"/>
              </w:rPr>
            </w:pPr>
            <w:proofErr w:type="spellStart"/>
            <w:r>
              <w:rPr>
                <w:sz w:val="22"/>
                <w:szCs w:val="22"/>
              </w:rPr>
              <w:t>Spid</w:t>
            </w:r>
            <w:proofErr w:type="spellEnd"/>
            <w:r>
              <w:rPr>
                <w:sz w:val="22"/>
                <w:szCs w:val="22"/>
              </w:rPr>
              <w:t xml:space="preserve"> of connection</w:t>
            </w:r>
          </w:p>
        </w:tc>
      </w:tr>
    </w:tbl>
    <w:p w14:paraId="28AB2D6F" w14:textId="77777777" w:rsidR="00242B85" w:rsidRDefault="00242B85" w:rsidP="00242B85"/>
    <w:p w14:paraId="28AB2D70" w14:textId="77777777" w:rsidR="00242B85" w:rsidRDefault="00242B85" w:rsidP="00242B85">
      <w:r>
        <w:t>Notes:</w:t>
      </w:r>
    </w:p>
    <w:p w14:paraId="28AB2D71" w14:textId="77777777" w:rsidR="00242B85" w:rsidRDefault="00242B85" w:rsidP="00DA7A35">
      <w:pPr>
        <w:numPr>
          <w:ilvl w:val="0"/>
          <w:numId w:val="43"/>
        </w:numPr>
      </w:pPr>
      <w:r>
        <w:t xml:space="preserve">@all  INT argument can be 0 or 1. </w:t>
      </w:r>
    </w:p>
    <w:p w14:paraId="28AB2D72" w14:textId="77777777" w:rsidR="00242B85" w:rsidRDefault="00242B85" w:rsidP="00DA7A35">
      <w:pPr>
        <w:numPr>
          <w:ilvl w:val="1"/>
          <w:numId w:val="43"/>
        </w:numPr>
      </w:pPr>
      <w:r>
        <w:t>0 indicates that only cryptographic sessions associated with the current connection must be shown. No permission is required to use this option.</w:t>
      </w:r>
    </w:p>
    <w:p w14:paraId="28AB2D73" w14:textId="77777777" w:rsidR="00242B85" w:rsidRPr="00242B85" w:rsidRDefault="00242B85" w:rsidP="00DA7A35">
      <w:pPr>
        <w:numPr>
          <w:ilvl w:val="1"/>
          <w:numId w:val="43"/>
        </w:numPr>
      </w:pPr>
      <w:r>
        <w:t>1 indicates at that all crypto graphic sessions for this provider must be displayed. To use this option caller must be granted CONTROL server permission.</w:t>
      </w:r>
    </w:p>
    <w:p w14:paraId="28AB2D74" w14:textId="77777777" w:rsidR="00774023" w:rsidRDefault="00774023"/>
    <w:p w14:paraId="28AB2D75" w14:textId="77777777" w:rsidR="00774023" w:rsidRDefault="00B338D1">
      <w:pPr>
        <w:pStyle w:val="Heading3"/>
      </w:pPr>
      <w:bookmarkStart w:id="44" w:name="_Toc155173644"/>
      <w:r>
        <w:t>Other types EKM device-specific authentication</w:t>
      </w:r>
      <w:bookmarkEnd w:id="44"/>
      <w:r>
        <w:t xml:space="preserve"> </w:t>
      </w:r>
    </w:p>
    <w:p w14:paraId="28AB2D76" w14:textId="77777777" w:rsidR="00774023" w:rsidRDefault="00B338D1">
      <w:r>
        <w:t xml:space="preserve">For EKM devices, which have authentication other than Windows or user/password, authentication must be performed independently from the SQL Server. For example in case of </w:t>
      </w:r>
      <w:proofErr w:type="spellStart"/>
      <w:r>
        <w:t>SmartCard</w:t>
      </w:r>
      <w:proofErr w:type="spellEnd"/>
      <w:r>
        <w:t xml:space="preserve"> required to access to EKM device, supposedly window for PIN request will be displayed in interactive windows user session.</w:t>
      </w:r>
    </w:p>
    <w:p w14:paraId="28AB2D77" w14:textId="77777777" w:rsidR="00774023" w:rsidRDefault="00B338D1">
      <w:pPr>
        <w:pStyle w:val="Heading2"/>
      </w:pPr>
      <w:bookmarkStart w:id="45" w:name="_Toc155173645"/>
      <w:r>
        <w:t>Key management</w:t>
      </w:r>
      <w:bookmarkEnd w:id="45"/>
    </w:p>
    <w:p w14:paraId="28AB2D78" w14:textId="77777777" w:rsidR="00774023" w:rsidRDefault="00774023">
      <w:pPr>
        <w:ind w:left="180"/>
      </w:pPr>
    </w:p>
    <w:p w14:paraId="28AB2D79" w14:textId="77777777" w:rsidR="00774023" w:rsidRDefault="00B338D1">
      <w:pPr>
        <w:pStyle w:val="Heading3"/>
      </w:pPr>
      <w:bookmarkStart w:id="46" w:name="_Toc155173646"/>
      <w:r>
        <w:t>Asymmetric Keys</w:t>
      </w:r>
      <w:bookmarkEnd w:id="46"/>
    </w:p>
    <w:p w14:paraId="28AB2D7A" w14:textId="77777777" w:rsidR="00774023" w:rsidRDefault="00774023"/>
    <w:p w14:paraId="28AB2D7B" w14:textId="77777777" w:rsidR="00774023" w:rsidRDefault="00B338D1">
      <w:pPr>
        <w:pStyle w:val="Heading4"/>
      </w:pPr>
      <w:r>
        <w:lastRenderedPageBreak/>
        <w:t>CREATE ASYMMETRIC KEY</w:t>
      </w:r>
    </w:p>
    <w:p w14:paraId="28AB2D7C" w14:textId="77777777" w:rsidR="00774023" w:rsidRDefault="00774023"/>
    <w:p w14:paraId="28AB2D7D" w14:textId="045EFF51" w:rsidR="00774023" w:rsidRDefault="0055410A">
      <w:r>
        <w:rPr>
          <w:noProof/>
        </w:rPr>
        <mc:AlternateContent>
          <mc:Choice Requires="wps">
            <w:drawing>
              <wp:inline distT="0" distB="0" distL="0" distR="0" wp14:anchorId="28AB30C2" wp14:editId="3601F69F">
                <wp:extent cx="5869940" cy="5534025"/>
                <wp:effectExtent l="9525" t="9525" r="6985" b="9525"/>
                <wp:docPr id="60320817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9940" cy="5534025"/>
                        </a:xfrm>
                        <a:prstGeom prst="rect">
                          <a:avLst/>
                        </a:prstGeom>
                        <a:solidFill>
                          <a:srgbClr val="F2F2F2"/>
                        </a:solidFill>
                        <a:ln w="9525">
                          <a:solidFill>
                            <a:srgbClr val="FFFFFF"/>
                          </a:solidFill>
                          <a:miter lim="800000"/>
                          <a:headEnd/>
                          <a:tailEnd/>
                        </a:ln>
                      </wps:spPr>
                      <wps:txbx>
                        <w:txbxContent>
                          <w:p w14:paraId="28AB3169"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CREATE ASYMMETRIC KEY </w:t>
                            </w:r>
                            <w:proofErr w:type="spellStart"/>
                            <w:r>
                              <w:rPr>
                                <w:rFonts w:ascii="Courier New" w:hAnsi="Courier New" w:cs="Courier New"/>
                                <w:i/>
                                <w:iCs/>
                                <w:color w:val="000000"/>
                                <w:sz w:val="20"/>
                              </w:rPr>
                              <w:t>Asym_Key_Name</w:t>
                            </w:r>
                            <w:proofErr w:type="spellEnd"/>
                            <w:r>
                              <w:rPr>
                                <w:rFonts w:ascii="Courier New" w:hAnsi="Courier New" w:cs="Courier New"/>
                                <w:color w:val="000000"/>
                                <w:sz w:val="20"/>
                              </w:rPr>
                              <w:t xml:space="preserve"> </w:t>
                            </w:r>
                          </w:p>
                          <w:p w14:paraId="28AB316A"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 AUTHORIZATION </w:t>
                            </w:r>
                            <w:proofErr w:type="spellStart"/>
                            <w:r>
                              <w:rPr>
                                <w:rFonts w:ascii="Courier New" w:hAnsi="Courier New" w:cs="Courier New"/>
                                <w:i/>
                                <w:iCs/>
                                <w:color w:val="000000"/>
                                <w:sz w:val="20"/>
                              </w:rPr>
                              <w:t>database_principal_</w:t>
                            </w:r>
                            <w:proofErr w:type="gramStart"/>
                            <w:r>
                              <w:rPr>
                                <w:rFonts w:ascii="Courier New" w:hAnsi="Courier New" w:cs="Courier New"/>
                                <w:i/>
                                <w:iCs/>
                                <w:color w:val="000000"/>
                                <w:sz w:val="20"/>
                              </w:rPr>
                              <w:t>name</w:t>
                            </w:r>
                            <w:proofErr w:type="spellEnd"/>
                            <w:r>
                              <w:rPr>
                                <w:rFonts w:ascii="Courier New" w:hAnsi="Courier New" w:cs="Courier New"/>
                                <w:color w:val="000000"/>
                                <w:sz w:val="20"/>
                              </w:rPr>
                              <w:t xml:space="preserve"> ]</w:t>
                            </w:r>
                            <w:proofErr w:type="gramEnd"/>
                          </w:p>
                          <w:p w14:paraId="28AB316B"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6C"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FROM </w:t>
                            </w:r>
                            <w:r w:rsidRPr="009B3F9D">
                              <w:rPr>
                                <w:rFonts w:ascii="Courier New" w:hAnsi="Courier New" w:cs="Courier New"/>
                                <w:color w:val="000000"/>
                                <w:sz w:val="20"/>
                                <w:highlight w:val="yellow"/>
                              </w:rPr>
                              <w:t>&lt;</w:t>
                            </w:r>
                            <w:proofErr w:type="spellStart"/>
                            <w:r w:rsidRPr="009B3F9D">
                              <w:rPr>
                                <w:rFonts w:ascii="Courier New" w:hAnsi="Courier New" w:cs="Courier New"/>
                                <w:color w:val="000000"/>
                                <w:sz w:val="20"/>
                                <w:highlight w:val="yellow"/>
                              </w:rPr>
                              <w:t>Asym_Key_Source</w:t>
                            </w:r>
                            <w:proofErr w:type="spellEnd"/>
                            <w:r w:rsidRPr="009B3F9D">
                              <w:rPr>
                                <w:rFonts w:ascii="Courier New" w:hAnsi="Courier New" w:cs="Courier New"/>
                                <w:color w:val="000000"/>
                                <w:sz w:val="20"/>
                                <w:highlight w:val="yellow"/>
                              </w:rPr>
                              <w:t>&gt;</w:t>
                            </w:r>
                          </w:p>
                          <w:p w14:paraId="28AB316D"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6E"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WITH </w:t>
                            </w:r>
                            <w:r w:rsidRPr="009B3F9D">
                              <w:rPr>
                                <w:rFonts w:ascii="Courier New" w:hAnsi="Courier New" w:cs="Courier New"/>
                                <w:color w:val="000000"/>
                                <w:sz w:val="20"/>
                              </w:rPr>
                              <w:t>&lt;</w:t>
                            </w:r>
                            <w:proofErr w:type="spellStart"/>
                            <w:r w:rsidRPr="009B3F9D">
                              <w:rPr>
                                <w:rFonts w:ascii="Courier New" w:hAnsi="Courier New" w:cs="Courier New"/>
                                <w:color w:val="000000"/>
                                <w:sz w:val="20"/>
                              </w:rPr>
                              <w:t>Asym_key_options</w:t>
                            </w:r>
                            <w:proofErr w:type="spellEnd"/>
                            <w:r w:rsidRPr="009B3F9D">
                              <w:rPr>
                                <w:rFonts w:ascii="Courier New" w:hAnsi="Courier New" w:cs="Courier New"/>
                                <w:color w:val="000000"/>
                                <w:sz w:val="20"/>
                              </w:rPr>
                              <w:t>&gt;</w:t>
                            </w:r>
                            <w:proofErr w:type="gramStart"/>
                            <w:r w:rsidRPr="009B3F9D">
                              <w:rPr>
                                <w:rFonts w:ascii="Courier New" w:hAnsi="Courier New" w:cs="Courier New"/>
                                <w:color w:val="000000"/>
                                <w:sz w:val="20"/>
                              </w:rPr>
                              <w:t>[,&lt;</w:t>
                            </w:r>
                            <w:proofErr w:type="spellStart"/>
                            <w:proofErr w:type="gramEnd"/>
                            <w:r w:rsidRPr="009B3F9D">
                              <w:rPr>
                                <w:rFonts w:ascii="Courier New" w:hAnsi="Courier New" w:cs="Courier New"/>
                                <w:color w:val="000000"/>
                                <w:sz w:val="20"/>
                              </w:rPr>
                              <w:t>Asym_key_options</w:t>
                            </w:r>
                            <w:proofErr w:type="spellEnd"/>
                            <w:r w:rsidRPr="009B3F9D">
                              <w:rPr>
                                <w:rFonts w:ascii="Courier New" w:hAnsi="Courier New" w:cs="Courier New"/>
                                <w:color w:val="000000"/>
                                <w:sz w:val="20"/>
                              </w:rPr>
                              <w:t>&gt;]</w:t>
                            </w:r>
                            <w:r>
                              <w:rPr>
                                <w:rFonts w:ascii="Courier New" w:hAnsi="Courier New" w:cs="Courier New"/>
                                <w:color w:val="000000"/>
                                <w:sz w:val="20"/>
                              </w:rPr>
                              <w:tab/>
                            </w:r>
                          </w:p>
                          <w:p w14:paraId="28AB316F"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70"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ENCRYPTION BY </w:t>
                            </w:r>
                            <w:r>
                              <w:rPr>
                                <w:rFonts w:ascii="Courier New" w:hAnsi="Courier New" w:cs="Courier New"/>
                                <w:color w:val="000000"/>
                                <w:sz w:val="20"/>
                                <w:highlight w:val="yellow"/>
                              </w:rPr>
                              <w:t>&lt;</w:t>
                            </w:r>
                            <w:proofErr w:type="spellStart"/>
                            <w:r>
                              <w:rPr>
                                <w:rFonts w:ascii="Courier New" w:hAnsi="Courier New" w:cs="Courier New"/>
                                <w:bCs/>
                                <w:color w:val="000000"/>
                                <w:sz w:val="20"/>
                                <w:highlight w:val="yellow"/>
                              </w:rPr>
                              <w:t>encrypting_mechanism</w:t>
                            </w:r>
                            <w:proofErr w:type="spellEnd"/>
                            <w:r>
                              <w:rPr>
                                <w:rFonts w:ascii="Courier New" w:hAnsi="Courier New" w:cs="Courier New"/>
                                <w:color w:val="000000"/>
                                <w:sz w:val="20"/>
                                <w:highlight w:val="yellow"/>
                              </w:rPr>
                              <w:t>&gt;</w:t>
                            </w:r>
                            <w:r>
                              <w:rPr>
                                <w:rFonts w:ascii="Courier New" w:hAnsi="Courier New" w:cs="Courier New"/>
                                <w:color w:val="000000"/>
                                <w:sz w:val="20"/>
                              </w:rPr>
                              <w:t xml:space="preserve">  </w:t>
                            </w:r>
                          </w:p>
                          <w:p w14:paraId="28AB3171"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72"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000000"/>
                                <w:sz w:val="20"/>
                              </w:rPr>
                            </w:pPr>
                            <w:r>
                              <w:rPr>
                                <w:rFonts w:ascii="Courier New" w:hAnsi="Courier New" w:cs="Courier New"/>
                                <w:b/>
                                <w:color w:val="000000"/>
                                <w:sz w:val="20"/>
                              </w:rPr>
                              <w:t>&lt;</w:t>
                            </w:r>
                            <w:r>
                              <w:rPr>
                                <w:rFonts w:ascii="Courier New" w:hAnsi="Courier New" w:cs="Courier New"/>
                                <w:bCs/>
                                <w:color w:val="000000"/>
                                <w:sz w:val="20"/>
                                <w:highlight w:val="yellow"/>
                              </w:rPr>
                              <w:t xml:space="preserve"> </w:t>
                            </w:r>
                            <w:proofErr w:type="spellStart"/>
                            <w:r>
                              <w:rPr>
                                <w:rFonts w:ascii="Courier New" w:hAnsi="Courier New" w:cs="Courier New"/>
                                <w:b/>
                                <w:bCs/>
                                <w:color w:val="000000"/>
                                <w:sz w:val="20"/>
                                <w:highlight w:val="yellow"/>
                              </w:rPr>
                              <w:t>encrypting_mechanism</w:t>
                            </w:r>
                            <w:proofErr w:type="spellEnd"/>
                            <w:r>
                              <w:rPr>
                                <w:rFonts w:ascii="Courier New" w:hAnsi="Courier New" w:cs="Courier New"/>
                                <w:b/>
                                <w:color w:val="000000"/>
                                <w:sz w:val="20"/>
                              </w:rPr>
                              <w:t>&gt;:==</w:t>
                            </w:r>
                          </w:p>
                          <w:p w14:paraId="28AB3173"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000000"/>
                                <w:sz w:val="20"/>
                              </w:rPr>
                            </w:pPr>
                            <w:r>
                              <w:rPr>
                                <w:rFonts w:ascii="Courier New" w:hAnsi="Courier New" w:cs="Courier New"/>
                                <w:color w:val="000000"/>
                                <w:sz w:val="20"/>
                              </w:rPr>
                              <w:tab/>
                              <w:t xml:space="preserve">PASSWORD </w:t>
                            </w:r>
                            <w:r>
                              <w:rPr>
                                <w:rFonts w:ascii="Courier New" w:hAnsi="Courier New" w:cs="Courier New"/>
                                <w:b/>
                                <w:bCs/>
                                <w:color w:val="000000"/>
                                <w:sz w:val="20"/>
                              </w:rPr>
                              <w:t>=</w:t>
                            </w:r>
                            <w:r>
                              <w:rPr>
                                <w:rFonts w:ascii="Courier New" w:hAnsi="Courier New" w:cs="Courier New"/>
                                <w:color w:val="000000"/>
                                <w:sz w:val="20"/>
                              </w:rPr>
                              <w:t xml:space="preserve"> </w:t>
                            </w:r>
                            <w:r>
                              <w:rPr>
                                <w:rFonts w:ascii="Courier New" w:hAnsi="Courier New" w:cs="Courier New"/>
                                <w:b/>
                                <w:bCs/>
                                <w:color w:val="000000"/>
                                <w:sz w:val="20"/>
                              </w:rPr>
                              <w:t>'</w:t>
                            </w:r>
                            <w:r>
                              <w:rPr>
                                <w:rFonts w:ascii="Courier New" w:hAnsi="Courier New" w:cs="Courier New"/>
                                <w:color w:val="000000"/>
                                <w:sz w:val="20"/>
                              </w:rPr>
                              <w:t>password</w:t>
                            </w:r>
                            <w:r>
                              <w:rPr>
                                <w:rFonts w:ascii="Courier New" w:hAnsi="Courier New" w:cs="Courier New"/>
                                <w:b/>
                                <w:bCs/>
                                <w:color w:val="000000"/>
                                <w:sz w:val="20"/>
                              </w:rPr>
                              <w:t>'</w:t>
                            </w:r>
                          </w:p>
                          <w:p w14:paraId="28AB3174"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Cs/>
                                <w:color w:val="000000"/>
                                <w:sz w:val="20"/>
                                <w:highlight w:val="yellow"/>
                              </w:rPr>
                            </w:pPr>
                            <w:r>
                              <w:rPr>
                                <w:rFonts w:ascii="Courier New" w:hAnsi="Courier New" w:cs="Courier New"/>
                                <w:b/>
                                <w:bCs/>
                                <w:color w:val="000000"/>
                                <w:sz w:val="20"/>
                              </w:rPr>
                              <w:tab/>
                            </w:r>
                            <w:r>
                              <w:rPr>
                                <w:rFonts w:ascii="Courier New" w:hAnsi="Courier New" w:cs="Courier New"/>
                                <w:bCs/>
                                <w:color w:val="000000"/>
                                <w:sz w:val="20"/>
                                <w:highlight w:val="yellow"/>
                              </w:rPr>
                              <w:t xml:space="preserve">| </w:t>
                            </w:r>
                          </w:p>
                          <w:p w14:paraId="28AB3175"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Cs/>
                                <w:color w:val="000000"/>
                                <w:sz w:val="20"/>
                              </w:rPr>
                            </w:pPr>
                            <w:r>
                              <w:rPr>
                                <w:rFonts w:ascii="Courier New" w:hAnsi="Courier New" w:cs="Courier New"/>
                                <w:bCs/>
                                <w:color w:val="000000"/>
                                <w:sz w:val="20"/>
                                <w:highlight w:val="yellow"/>
                              </w:rPr>
                              <w:tab/>
                              <w:t>PROVIDER</w:t>
                            </w:r>
                          </w:p>
                          <w:p w14:paraId="28AB3176"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77"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b/>
                                <w:bCs/>
                                <w:color w:val="000000"/>
                                <w:sz w:val="20"/>
                              </w:rPr>
                              <w:t>&lt;</w:t>
                            </w:r>
                            <w:proofErr w:type="spellStart"/>
                            <w:r>
                              <w:rPr>
                                <w:rFonts w:ascii="Courier New" w:hAnsi="Courier New" w:cs="Courier New"/>
                                <w:b/>
                                <w:bCs/>
                                <w:color w:val="000000"/>
                                <w:sz w:val="20"/>
                              </w:rPr>
                              <w:t>Asym_Key_Source</w:t>
                            </w:r>
                            <w:proofErr w:type="spellEnd"/>
                            <w:proofErr w:type="gramStart"/>
                            <w:r>
                              <w:rPr>
                                <w:rFonts w:ascii="Courier New" w:hAnsi="Courier New" w:cs="Courier New"/>
                                <w:b/>
                                <w:bCs/>
                                <w:color w:val="000000"/>
                                <w:sz w:val="20"/>
                              </w:rPr>
                              <w:t>&gt;::</w:t>
                            </w:r>
                            <w:proofErr w:type="gramEnd"/>
                            <w:r>
                              <w:rPr>
                                <w:rFonts w:ascii="Courier New" w:hAnsi="Courier New" w:cs="Courier New"/>
                                <w:b/>
                                <w:bCs/>
                                <w:color w:val="000000"/>
                                <w:sz w:val="20"/>
                              </w:rPr>
                              <w:t>=</w:t>
                            </w:r>
                          </w:p>
                          <w:p w14:paraId="28AB3178"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FILE </w:t>
                            </w:r>
                            <w:r>
                              <w:rPr>
                                <w:rFonts w:ascii="Courier New" w:hAnsi="Courier New" w:cs="Courier New"/>
                                <w:b/>
                                <w:bCs/>
                                <w:color w:val="000000"/>
                                <w:sz w:val="20"/>
                              </w:rPr>
                              <w:t>=</w:t>
                            </w:r>
                            <w:r>
                              <w:rPr>
                                <w:rFonts w:ascii="Courier New" w:hAnsi="Courier New" w:cs="Courier New"/>
                                <w:color w:val="000000"/>
                                <w:sz w:val="20"/>
                              </w:rPr>
                              <w:t xml:space="preserve"> </w:t>
                            </w:r>
                            <w:r>
                              <w:rPr>
                                <w:rFonts w:ascii="Courier New" w:hAnsi="Courier New" w:cs="Courier New"/>
                                <w:b/>
                                <w:bCs/>
                                <w:color w:val="000000"/>
                                <w:sz w:val="20"/>
                              </w:rPr>
                              <w:t>'</w:t>
                            </w:r>
                            <w:proofErr w:type="spellStart"/>
                            <w:r>
                              <w:rPr>
                                <w:rFonts w:ascii="Courier New" w:hAnsi="Courier New" w:cs="Courier New"/>
                                <w:color w:val="000000"/>
                                <w:sz w:val="20"/>
                              </w:rPr>
                              <w:t>path_to_strong-name_file</w:t>
                            </w:r>
                            <w:proofErr w:type="spellEnd"/>
                            <w:r>
                              <w:rPr>
                                <w:rFonts w:ascii="Courier New" w:hAnsi="Courier New" w:cs="Courier New"/>
                                <w:b/>
                                <w:bCs/>
                                <w:color w:val="000000"/>
                                <w:sz w:val="20"/>
                              </w:rPr>
                              <w:t>'</w:t>
                            </w:r>
                          </w:p>
                          <w:p w14:paraId="28AB3179"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7A"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EXECUTABLE FILE </w:t>
                            </w:r>
                            <w:r>
                              <w:rPr>
                                <w:rFonts w:ascii="Courier New" w:hAnsi="Courier New" w:cs="Courier New"/>
                                <w:b/>
                                <w:bCs/>
                                <w:color w:val="000000"/>
                                <w:sz w:val="20"/>
                              </w:rPr>
                              <w:t>=</w:t>
                            </w:r>
                            <w:r>
                              <w:rPr>
                                <w:rFonts w:ascii="Courier New" w:hAnsi="Courier New" w:cs="Courier New"/>
                                <w:color w:val="000000"/>
                                <w:sz w:val="20"/>
                              </w:rPr>
                              <w:t xml:space="preserve"> </w:t>
                            </w:r>
                            <w:r>
                              <w:rPr>
                                <w:rFonts w:ascii="Courier New" w:hAnsi="Courier New" w:cs="Courier New"/>
                                <w:b/>
                                <w:bCs/>
                                <w:color w:val="000000"/>
                                <w:sz w:val="20"/>
                              </w:rPr>
                              <w:t>'</w:t>
                            </w:r>
                            <w:proofErr w:type="spellStart"/>
                            <w:r>
                              <w:rPr>
                                <w:rFonts w:ascii="Courier New" w:hAnsi="Courier New" w:cs="Courier New"/>
                                <w:color w:val="000000"/>
                                <w:sz w:val="20"/>
                              </w:rPr>
                              <w:t>path_to_executable_file</w:t>
                            </w:r>
                            <w:proofErr w:type="spellEnd"/>
                            <w:r>
                              <w:rPr>
                                <w:rFonts w:ascii="Courier New" w:hAnsi="Courier New" w:cs="Courier New"/>
                                <w:b/>
                                <w:bCs/>
                                <w:color w:val="000000"/>
                                <w:sz w:val="20"/>
                              </w:rPr>
                              <w:t>'</w:t>
                            </w:r>
                          </w:p>
                          <w:p w14:paraId="28AB317B"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7C"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0000"/>
                                <w:sz w:val="20"/>
                              </w:rPr>
                            </w:pPr>
                            <w:r>
                              <w:rPr>
                                <w:rFonts w:ascii="Courier New" w:hAnsi="Courier New" w:cs="Courier New"/>
                                <w:color w:val="000000"/>
                                <w:sz w:val="20"/>
                              </w:rPr>
                              <w:t xml:space="preserve">   ASSEMBLY </w:t>
                            </w:r>
                            <w:proofErr w:type="spellStart"/>
                            <w:r>
                              <w:rPr>
                                <w:rFonts w:ascii="Courier New" w:hAnsi="Courier New" w:cs="Courier New"/>
                                <w:i/>
                                <w:iCs/>
                                <w:color w:val="000000"/>
                                <w:sz w:val="20"/>
                              </w:rPr>
                              <w:t>Assembly_Name</w:t>
                            </w:r>
                            <w:proofErr w:type="spellEnd"/>
                          </w:p>
                          <w:p w14:paraId="28AB317D" w14:textId="77777777" w:rsidR="00954B72" w:rsidRPr="00594575"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rPr>
                              <w:t xml:space="preserve">   </w:t>
                            </w:r>
                            <w:r w:rsidRPr="00594575">
                              <w:rPr>
                                <w:rFonts w:ascii="Courier New" w:hAnsi="Courier New" w:cs="Courier New"/>
                                <w:color w:val="000000"/>
                                <w:sz w:val="20"/>
                                <w:highlight w:val="yellow"/>
                              </w:rPr>
                              <w:t>|</w:t>
                            </w:r>
                          </w:p>
                          <w:p w14:paraId="28AB317E"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0000"/>
                                <w:sz w:val="20"/>
                              </w:rPr>
                            </w:pPr>
                            <w:r w:rsidRPr="00594575">
                              <w:rPr>
                                <w:rFonts w:ascii="Courier New" w:hAnsi="Courier New" w:cs="Courier New"/>
                                <w:color w:val="000000"/>
                                <w:sz w:val="20"/>
                                <w:highlight w:val="yellow"/>
                              </w:rPr>
                              <w:t xml:space="preserve">   PROVIDER </w:t>
                            </w:r>
                            <w:proofErr w:type="spellStart"/>
                            <w:r w:rsidRPr="00594575">
                              <w:rPr>
                                <w:rFonts w:ascii="Courier New" w:hAnsi="Courier New" w:cs="Courier New"/>
                                <w:i/>
                                <w:iCs/>
                                <w:color w:val="000000"/>
                                <w:sz w:val="20"/>
                                <w:highlight w:val="yellow"/>
                              </w:rPr>
                              <w:t>Provider_Name</w:t>
                            </w:r>
                            <w:proofErr w:type="spellEnd"/>
                            <w:r w:rsidRPr="00594575">
                              <w:rPr>
                                <w:rFonts w:ascii="Courier New" w:hAnsi="Courier New" w:cs="Courier New"/>
                                <w:i/>
                                <w:iCs/>
                                <w:color w:val="000000"/>
                                <w:sz w:val="20"/>
                                <w:highlight w:val="yellow"/>
                              </w:rPr>
                              <w:t xml:space="preserve"> </w:t>
                            </w:r>
                            <w:r w:rsidR="0011056E">
                              <w:rPr>
                                <w:rFonts w:ascii="Courier New" w:hAnsi="Courier New" w:cs="Courier New"/>
                                <w:iCs/>
                                <w:color w:val="000000"/>
                                <w:sz w:val="20"/>
                                <w:highlight w:val="yellow"/>
                              </w:rPr>
                              <w:t>[</w:t>
                            </w:r>
                            <w:r w:rsidR="00FF43B6">
                              <w:rPr>
                                <w:rFonts w:ascii="Courier New" w:hAnsi="Courier New" w:cs="Courier New"/>
                                <w:iCs/>
                                <w:color w:val="000000"/>
                                <w:sz w:val="20"/>
                                <w:highlight w:val="yellow"/>
                              </w:rPr>
                              <w:t xml:space="preserve">WITH </w:t>
                            </w:r>
                            <w:r w:rsidRPr="00594575">
                              <w:rPr>
                                <w:rFonts w:ascii="Courier New" w:hAnsi="Courier New" w:cs="Courier New"/>
                                <w:iCs/>
                                <w:color w:val="000000"/>
                                <w:sz w:val="20"/>
                                <w:highlight w:val="yellow"/>
                              </w:rPr>
                              <w:t>&lt;</w:t>
                            </w:r>
                            <w:proofErr w:type="spellStart"/>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proofErr w:type="gramStart"/>
                            <w:r w:rsidRPr="00594575">
                              <w:rPr>
                                <w:rFonts w:ascii="Courier New" w:hAnsi="Courier New" w:cs="Courier New"/>
                                <w:iCs/>
                                <w:color w:val="000000"/>
                                <w:sz w:val="20"/>
                                <w:highlight w:val="yellow"/>
                              </w:rPr>
                              <w:t>[,&lt;</w:t>
                            </w:r>
                            <w:proofErr w:type="spellStart"/>
                            <w:proofErr w:type="gramEnd"/>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r w:rsidR="00FF43B6">
                              <w:rPr>
                                <w:rFonts w:ascii="Courier New" w:hAnsi="Courier New" w:cs="Courier New"/>
                                <w:iCs/>
                                <w:color w:val="000000"/>
                                <w:sz w:val="20"/>
                                <w:highlight w:val="yellow"/>
                              </w:rPr>
                              <w:t>]</w:t>
                            </w:r>
                            <w:r w:rsidRPr="00594575">
                              <w:rPr>
                                <w:rFonts w:ascii="Courier New" w:hAnsi="Courier New" w:cs="Courier New"/>
                                <w:iCs/>
                                <w:color w:val="000000"/>
                                <w:sz w:val="20"/>
                                <w:highlight w:val="yellow"/>
                              </w:rPr>
                              <w:t>]</w:t>
                            </w:r>
                          </w:p>
                          <w:p w14:paraId="28AB317F"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80" w14:textId="77777777" w:rsidR="00954B72" w:rsidRPr="009B3F9D"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181"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182"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w:t>
                            </w:r>
                          </w:p>
                          <w:p w14:paraId="28AB3183"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highlight w:val="yellow"/>
                              </w:rPr>
                              <w:tab/>
                              <w:t xml:space="preserve">CREATION_DISPOSITION = </w:t>
                            </w:r>
                            <w:proofErr w:type="gramStart"/>
                            <w:r>
                              <w:rPr>
                                <w:rFonts w:ascii="Courier New" w:hAnsi="Courier New" w:cs="Courier New"/>
                                <w:color w:val="000000"/>
                                <w:sz w:val="20"/>
                                <w:highlight w:val="yellow"/>
                              </w:rPr>
                              <w:t>{ CREATE</w:t>
                            </w:r>
                            <w:proofErr w:type="gramEnd"/>
                            <w:r>
                              <w:rPr>
                                <w:rFonts w:ascii="Courier New" w:hAnsi="Courier New" w:cs="Courier New"/>
                                <w:color w:val="000000"/>
                                <w:sz w:val="20"/>
                                <w:highlight w:val="yellow"/>
                              </w:rPr>
                              <w:t>_NEW | OPEN_</w:t>
                            </w:r>
                            <w:proofErr w:type="gramStart"/>
                            <w:r>
                              <w:rPr>
                                <w:rFonts w:ascii="Courier New" w:hAnsi="Courier New" w:cs="Courier New"/>
                                <w:color w:val="000000"/>
                                <w:sz w:val="20"/>
                                <w:highlight w:val="yellow"/>
                              </w:rPr>
                              <w:t>EXISTING }</w:t>
                            </w:r>
                            <w:proofErr w:type="gramEnd"/>
                          </w:p>
                          <w:p w14:paraId="28AB3184" w14:textId="77777777" w:rsidR="00954B72" w:rsidRPr="00594575"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rPr>
                              <w:tab/>
                            </w:r>
                            <w:r w:rsidRPr="00594575">
                              <w:rPr>
                                <w:rFonts w:ascii="Courier New" w:hAnsi="Courier New" w:cs="Courier New"/>
                                <w:color w:val="000000"/>
                                <w:sz w:val="20"/>
                                <w:highlight w:val="yellow"/>
                              </w:rPr>
                              <w:t>|</w:t>
                            </w:r>
                          </w:p>
                          <w:p w14:paraId="28AB3185"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594575">
                              <w:rPr>
                                <w:rFonts w:ascii="Courier New" w:hAnsi="Courier New" w:cs="Courier New"/>
                                <w:color w:val="000000"/>
                                <w:sz w:val="20"/>
                                <w:highlight w:val="yellow"/>
                              </w:rPr>
                              <w:tab/>
                              <w:t>ALGORITHM = ‘algorithm’</w:t>
                            </w:r>
                          </w:p>
                          <w:p w14:paraId="28AB3186"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87"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88" w14:textId="77777777" w:rsidR="00954B72" w:rsidRDefault="00954B72" w:rsidP="00811BFE">
                            <w:pPr>
                              <w:rPr>
                                <w:sz w:val="20"/>
                              </w:rPr>
                            </w:pPr>
                          </w:p>
                        </w:txbxContent>
                      </wps:txbx>
                      <wps:bodyPr rot="0" vert="horz" wrap="square" lIns="91440" tIns="45720" rIns="91440" bIns="45720" anchor="t" anchorCtr="0" upright="1">
                        <a:noAutofit/>
                      </wps:bodyPr>
                    </wps:wsp>
                  </a:graphicData>
                </a:graphic>
              </wp:inline>
            </w:drawing>
          </mc:Choice>
          <mc:Fallback>
            <w:pict>
              <v:shape w14:anchorId="28AB30C2" id="Text Box 34" o:spid="_x0000_s1033" type="#_x0000_t202" style="width:462.2pt;height:43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" fillcolor="#f2f2f2" strokecolor="white">
                <v:textbox>
                  <w:txbxContent>
                    <w:p w14:paraId="28AB3169"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CREATE ASYMMETRIC KEY </w:t>
                      </w:r>
                      <w:proofErr w:type="spellStart"/>
                      <w:r>
                        <w:rPr>
                          <w:rFonts w:ascii="Courier New" w:hAnsi="Courier New" w:cs="Courier New"/>
                          <w:i/>
                          <w:iCs/>
                          <w:color w:val="000000"/>
                          <w:sz w:val="20"/>
                        </w:rPr>
                        <w:t>Asym_Key_Name</w:t>
                      </w:r>
                      <w:proofErr w:type="spellEnd"/>
                      <w:r>
                        <w:rPr>
                          <w:rFonts w:ascii="Courier New" w:hAnsi="Courier New" w:cs="Courier New"/>
                          <w:color w:val="000000"/>
                          <w:sz w:val="20"/>
                        </w:rPr>
                        <w:t xml:space="preserve"> </w:t>
                      </w:r>
                    </w:p>
                    <w:p w14:paraId="28AB316A"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 AUTHORIZATION </w:t>
                      </w:r>
                      <w:proofErr w:type="spellStart"/>
                      <w:r>
                        <w:rPr>
                          <w:rFonts w:ascii="Courier New" w:hAnsi="Courier New" w:cs="Courier New"/>
                          <w:i/>
                          <w:iCs/>
                          <w:color w:val="000000"/>
                          <w:sz w:val="20"/>
                        </w:rPr>
                        <w:t>database_principal_</w:t>
                      </w:r>
                      <w:proofErr w:type="gramStart"/>
                      <w:r>
                        <w:rPr>
                          <w:rFonts w:ascii="Courier New" w:hAnsi="Courier New" w:cs="Courier New"/>
                          <w:i/>
                          <w:iCs/>
                          <w:color w:val="000000"/>
                          <w:sz w:val="20"/>
                        </w:rPr>
                        <w:t>name</w:t>
                      </w:r>
                      <w:proofErr w:type="spellEnd"/>
                      <w:r>
                        <w:rPr>
                          <w:rFonts w:ascii="Courier New" w:hAnsi="Courier New" w:cs="Courier New"/>
                          <w:color w:val="000000"/>
                          <w:sz w:val="20"/>
                        </w:rPr>
                        <w:t xml:space="preserve"> ]</w:t>
                      </w:r>
                      <w:proofErr w:type="gramEnd"/>
                    </w:p>
                    <w:p w14:paraId="28AB316B"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6C"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FROM </w:t>
                      </w:r>
                      <w:r w:rsidRPr="009B3F9D">
                        <w:rPr>
                          <w:rFonts w:ascii="Courier New" w:hAnsi="Courier New" w:cs="Courier New"/>
                          <w:color w:val="000000"/>
                          <w:sz w:val="20"/>
                          <w:highlight w:val="yellow"/>
                        </w:rPr>
                        <w:t>&lt;</w:t>
                      </w:r>
                      <w:proofErr w:type="spellStart"/>
                      <w:r w:rsidRPr="009B3F9D">
                        <w:rPr>
                          <w:rFonts w:ascii="Courier New" w:hAnsi="Courier New" w:cs="Courier New"/>
                          <w:color w:val="000000"/>
                          <w:sz w:val="20"/>
                          <w:highlight w:val="yellow"/>
                        </w:rPr>
                        <w:t>Asym_Key_Source</w:t>
                      </w:r>
                      <w:proofErr w:type="spellEnd"/>
                      <w:r w:rsidRPr="009B3F9D">
                        <w:rPr>
                          <w:rFonts w:ascii="Courier New" w:hAnsi="Courier New" w:cs="Courier New"/>
                          <w:color w:val="000000"/>
                          <w:sz w:val="20"/>
                          <w:highlight w:val="yellow"/>
                        </w:rPr>
                        <w:t>&gt;</w:t>
                      </w:r>
                    </w:p>
                    <w:p w14:paraId="28AB316D"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6E"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WITH </w:t>
                      </w:r>
                      <w:r w:rsidRPr="009B3F9D">
                        <w:rPr>
                          <w:rFonts w:ascii="Courier New" w:hAnsi="Courier New" w:cs="Courier New"/>
                          <w:color w:val="000000"/>
                          <w:sz w:val="20"/>
                        </w:rPr>
                        <w:t>&lt;</w:t>
                      </w:r>
                      <w:proofErr w:type="spellStart"/>
                      <w:r w:rsidRPr="009B3F9D">
                        <w:rPr>
                          <w:rFonts w:ascii="Courier New" w:hAnsi="Courier New" w:cs="Courier New"/>
                          <w:color w:val="000000"/>
                          <w:sz w:val="20"/>
                        </w:rPr>
                        <w:t>Asym_key_options</w:t>
                      </w:r>
                      <w:proofErr w:type="spellEnd"/>
                      <w:r w:rsidRPr="009B3F9D">
                        <w:rPr>
                          <w:rFonts w:ascii="Courier New" w:hAnsi="Courier New" w:cs="Courier New"/>
                          <w:color w:val="000000"/>
                          <w:sz w:val="20"/>
                        </w:rPr>
                        <w:t>&gt;</w:t>
                      </w:r>
                      <w:proofErr w:type="gramStart"/>
                      <w:r w:rsidRPr="009B3F9D">
                        <w:rPr>
                          <w:rFonts w:ascii="Courier New" w:hAnsi="Courier New" w:cs="Courier New"/>
                          <w:color w:val="000000"/>
                          <w:sz w:val="20"/>
                        </w:rPr>
                        <w:t>[,&lt;</w:t>
                      </w:r>
                      <w:proofErr w:type="spellStart"/>
                      <w:proofErr w:type="gramEnd"/>
                      <w:r w:rsidRPr="009B3F9D">
                        <w:rPr>
                          <w:rFonts w:ascii="Courier New" w:hAnsi="Courier New" w:cs="Courier New"/>
                          <w:color w:val="000000"/>
                          <w:sz w:val="20"/>
                        </w:rPr>
                        <w:t>Asym_key_options</w:t>
                      </w:r>
                      <w:proofErr w:type="spellEnd"/>
                      <w:r w:rsidRPr="009B3F9D">
                        <w:rPr>
                          <w:rFonts w:ascii="Courier New" w:hAnsi="Courier New" w:cs="Courier New"/>
                          <w:color w:val="000000"/>
                          <w:sz w:val="20"/>
                        </w:rPr>
                        <w:t>&gt;]</w:t>
                      </w:r>
                      <w:r>
                        <w:rPr>
                          <w:rFonts w:ascii="Courier New" w:hAnsi="Courier New" w:cs="Courier New"/>
                          <w:color w:val="000000"/>
                          <w:sz w:val="20"/>
                        </w:rPr>
                        <w:tab/>
                      </w:r>
                    </w:p>
                    <w:p w14:paraId="28AB316F"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70"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ENCRYPTION BY </w:t>
                      </w:r>
                      <w:r>
                        <w:rPr>
                          <w:rFonts w:ascii="Courier New" w:hAnsi="Courier New" w:cs="Courier New"/>
                          <w:color w:val="000000"/>
                          <w:sz w:val="20"/>
                          <w:highlight w:val="yellow"/>
                        </w:rPr>
                        <w:t>&lt;</w:t>
                      </w:r>
                      <w:proofErr w:type="spellStart"/>
                      <w:r>
                        <w:rPr>
                          <w:rFonts w:ascii="Courier New" w:hAnsi="Courier New" w:cs="Courier New"/>
                          <w:bCs/>
                          <w:color w:val="000000"/>
                          <w:sz w:val="20"/>
                          <w:highlight w:val="yellow"/>
                        </w:rPr>
                        <w:t>encrypting_mechanism</w:t>
                      </w:r>
                      <w:proofErr w:type="spellEnd"/>
                      <w:r>
                        <w:rPr>
                          <w:rFonts w:ascii="Courier New" w:hAnsi="Courier New" w:cs="Courier New"/>
                          <w:color w:val="000000"/>
                          <w:sz w:val="20"/>
                          <w:highlight w:val="yellow"/>
                        </w:rPr>
                        <w:t>&gt;</w:t>
                      </w:r>
                      <w:r>
                        <w:rPr>
                          <w:rFonts w:ascii="Courier New" w:hAnsi="Courier New" w:cs="Courier New"/>
                          <w:color w:val="000000"/>
                          <w:sz w:val="20"/>
                        </w:rPr>
                        <w:t xml:space="preserve">  </w:t>
                      </w:r>
                    </w:p>
                    <w:p w14:paraId="28AB3171"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72"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000000"/>
                          <w:sz w:val="20"/>
                        </w:rPr>
                      </w:pPr>
                      <w:r>
                        <w:rPr>
                          <w:rFonts w:ascii="Courier New" w:hAnsi="Courier New" w:cs="Courier New"/>
                          <w:b/>
                          <w:color w:val="000000"/>
                          <w:sz w:val="20"/>
                        </w:rPr>
                        <w:t>&lt;</w:t>
                      </w:r>
                      <w:r>
                        <w:rPr>
                          <w:rFonts w:ascii="Courier New" w:hAnsi="Courier New" w:cs="Courier New"/>
                          <w:bCs/>
                          <w:color w:val="000000"/>
                          <w:sz w:val="20"/>
                          <w:highlight w:val="yellow"/>
                        </w:rPr>
                        <w:t xml:space="preserve"> </w:t>
                      </w:r>
                      <w:proofErr w:type="spellStart"/>
                      <w:r>
                        <w:rPr>
                          <w:rFonts w:ascii="Courier New" w:hAnsi="Courier New" w:cs="Courier New"/>
                          <w:b/>
                          <w:bCs/>
                          <w:color w:val="000000"/>
                          <w:sz w:val="20"/>
                          <w:highlight w:val="yellow"/>
                        </w:rPr>
                        <w:t>encrypting_mechanism</w:t>
                      </w:r>
                      <w:proofErr w:type="spellEnd"/>
                      <w:r>
                        <w:rPr>
                          <w:rFonts w:ascii="Courier New" w:hAnsi="Courier New" w:cs="Courier New"/>
                          <w:b/>
                          <w:color w:val="000000"/>
                          <w:sz w:val="20"/>
                        </w:rPr>
                        <w:t>&gt;:==</w:t>
                      </w:r>
                    </w:p>
                    <w:p w14:paraId="28AB3173"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000000"/>
                          <w:sz w:val="20"/>
                        </w:rPr>
                      </w:pPr>
                      <w:r>
                        <w:rPr>
                          <w:rFonts w:ascii="Courier New" w:hAnsi="Courier New" w:cs="Courier New"/>
                          <w:color w:val="000000"/>
                          <w:sz w:val="20"/>
                        </w:rPr>
                        <w:tab/>
                        <w:t xml:space="preserve">PASSWORD </w:t>
                      </w:r>
                      <w:r>
                        <w:rPr>
                          <w:rFonts w:ascii="Courier New" w:hAnsi="Courier New" w:cs="Courier New"/>
                          <w:b/>
                          <w:bCs/>
                          <w:color w:val="000000"/>
                          <w:sz w:val="20"/>
                        </w:rPr>
                        <w:t>=</w:t>
                      </w:r>
                      <w:r>
                        <w:rPr>
                          <w:rFonts w:ascii="Courier New" w:hAnsi="Courier New" w:cs="Courier New"/>
                          <w:color w:val="000000"/>
                          <w:sz w:val="20"/>
                        </w:rPr>
                        <w:t xml:space="preserve"> </w:t>
                      </w:r>
                      <w:r>
                        <w:rPr>
                          <w:rFonts w:ascii="Courier New" w:hAnsi="Courier New" w:cs="Courier New"/>
                          <w:b/>
                          <w:bCs/>
                          <w:color w:val="000000"/>
                          <w:sz w:val="20"/>
                        </w:rPr>
                        <w:t>'</w:t>
                      </w:r>
                      <w:r>
                        <w:rPr>
                          <w:rFonts w:ascii="Courier New" w:hAnsi="Courier New" w:cs="Courier New"/>
                          <w:color w:val="000000"/>
                          <w:sz w:val="20"/>
                        </w:rPr>
                        <w:t>password</w:t>
                      </w:r>
                      <w:r>
                        <w:rPr>
                          <w:rFonts w:ascii="Courier New" w:hAnsi="Courier New" w:cs="Courier New"/>
                          <w:b/>
                          <w:bCs/>
                          <w:color w:val="000000"/>
                          <w:sz w:val="20"/>
                        </w:rPr>
                        <w:t>'</w:t>
                      </w:r>
                    </w:p>
                    <w:p w14:paraId="28AB3174"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Cs/>
                          <w:color w:val="000000"/>
                          <w:sz w:val="20"/>
                          <w:highlight w:val="yellow"/>
                        </w:rPr>
                      </w:pPr>
                      <w:r>
                        <w:rPr>
                          <w:rFonts w:ascii="Courier New" w:hAnsi="Courier New" w:cs="Courier New"/>
                          <w:b/>
                          <w:bCs/>
                          <w:color w:val="000000"/>
                          <w:sz w:val="20"/>
                        </w:rPr>
                        <w:tab/>
                      </w:r>
                      <w:r>
                        <w:rPr>
                          <w:rFonts w:ascii="Courier New" w:hAnsi="Courier New" w:cs="Courier New"/>
                          <w:bCs/>
                          <w:color w:val="000000"/>
                          <w:sz w:val="20"/>
                          <w:highlight w:val="yellow"/>
                        </w:rPr>
                        <w:t xml:space="preserve">| </w:t>
                      </w:r>
                    </w:p>
                    <w:p w14:paraId="28AB3175"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Cs/>
                          <w:color w:val="000000"/>
                          <w:sz w:val="20"/>
                        </w:rPr>
                      </w:pPr>
                      <w:r>
                        <w:rPr>
                          <w:rFonts w:ascii="Courier New" w:hAnsi="Courier New" w:cs="Courier New"/>
                          <w:bCs/>
                          <w:color w:val="000000"/>
                          <w:sz w:val="20"/>
                          <w:highlight w:val="yellow"/>
                        </w:rPr>
                        <w:tab/>
                        <w:t>PROVIDER</w:t>
                      </w:r>
                    </w:p>
                    <w:p w14:paraId="28AB3176"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77"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b/>
                          <w:bCs/>
                          <w:color w:val="000000"/>
                          <w:sz w:val="20"/>
                        </w:rPr>
                        <w:t>&lt;</w:t>
                      </w:r>
                      <w:proofErr w:type="spellStart"/>
                      <w:r>
                        <w:rPr>
                          <w:rFonts w:ascii="Courier New" w:hAnsi="Courier New" w:cs="Courier New"/>
                          <w:b/>
                          <w:bCs/>
                          <w:color w:val="000000"/>
                          <w:sz w:val="20"/>
                        </w:rPr>
                        <w:t>Asym_Key_Source</w:t>
                      </w:r>
                      <w:proofErr w:type="spellEnd"/>
                      <w:proofErr w:type="gramStart"/>
                      <w:r>
                        <w:rPr>
                          <w:rFonts w:ascii="Courier New" w:hAnsi="Courier New" w:cs="Courier New"/>
                          <w:b/>
                          <w:bCs/>
                          <w:color w:val="000000"/>
                          <w:sz w:val="20"/>
                        </w:rPr>
                        <w:t>&gt;::</w:t>
                      </w:r>
                      <w:proofErr w:type="gramEnd"/>
                      <w:r>
                        <w:rPr>
                          <w:rFonts w:ascii="Courier New" w:hAnsi="Courier New" w:cs="Courier New"/>
                          <w:b/>
                          <w:bCs/>
                          <w:color w:val="000000"/>
                          <w:sz w:val="20"/>
                        </w:rPr>
                        <w:t>=</w:t>
                      </w:r>
                    </w:p>
                    <w:p w14:paraId="28AB3178"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FILE </w:t>
                      </w:r>
                      <w:r>
                        <w:rPr>
                          <w:rFonts w:ascii="Courier New" w:hAnsi="Courier New" w:cs="Courier New"/>
                          <w:b/>
                          <w:bCs/>
                          <w:color w:val="000000"/>
                          <w:sz w:val="20"/>
                        </w:rPr>
                        <w:t>=</w:t>
                      </w:r>
                      <w:r>
                        <w:rPr>
                          <w:rFonts w:ascii="Courier New" w:hAnsi="Courier New" w:cs="Courier New"/>
                          <w:color w:val="000000"/>
                          <w:sz w:val="20"/>
                        </w:rPr>
                        <w:t xml:space="preserve"> </w:t>
                      </w:r>
                      <w:r>
                        <w:rPr>
                          <w:rFonts w:ascii="Courier New" w:hAnsi="Courier New" w:cs="Courier New"/>
                          <w:b/>
                          <w:bCs/>
                          <w:color w:val="000000"/>
                          <w:sz w:val="20"/>
                        </w:rPr>
                        <w:t>'</w:t>
                      </w:r>
                      <w:proofErr w:type="spellStart"/>
                      <w:r>
                        <w:rPr>
                          <w:rFonts w:ascii="Courier New" w:hAnsi="Courier New" w:cs="Courier New"/>
                          <w:color w:val="000000"/>
                          <w:sz w:val="20"/>
                        </w:rPr>
                        <w:t>path_to_strong-name_file</w:t>
                      </w:r>
                      <w:proofErr w:type="spellEnd"/>
                      <w:r>
                        <w:rPr>
                          <w:rFonts w:ascii="Courier New" w:hAnsi="Courier New" w:cs="Courier New"/>
                          <w:b/>
                          <w:bCs/>
                          <w:color w:val="000000"/>
                          <w:sz w:val="20"/>
                        </w:rPr>
                        <w:t>'</w:t>
                      </w:r>
                    </w:p>
                    <w:p w14:paraId="28AB3179"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7A"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EXECUTABLE FILE </w:t>
                      </w:r>
                      <w:r>
                        <w:rPr>
                          <w:rFonts w:ascii="Courier New" w:hAnsi="Courier New" w:cs="Courier New"/>
                          <w:b/>
                          <w:bCs/>
                          <w:color w:val="000000"/>
                          <w:sz w:val="20"/>
                        </w:rPr>
                        <w:t>=</w:t>
                      </w:r>
                      <w:r>
                        <w:rPr>
                          <w:rFonts w:ascii="Courier New" w:hAnsi="Courier New" w:cs="Courier New"/>
                          <w:color w:val="000000"/>
                          <w:sz w:val="20"/>
                        </w:rPr>
                        <w:t xml:space="preserve"> </w:t>
                      </w:r>
                      <w:r>
                        <w:rPr>
                          <w:rFonts w:ascii="Courier New" w:hAnsi="Courier New" w:cs="Courier New"/>
                          <w:b/>
                          <w:bCs/>
                          <w:color w:val="000000"/>
                          <w:sz w:val="20"/>
                        </w:rPr>
                        <w:t>'</w:t>
                      </w:r>
                      <w:proofErr w:type="spellStart"/>
                      <w:r>
                        <w:rPr>
                          <w:rFonts w:ascii="Courier New" w:hAnsi="Courier New" w:cs="Courier New"/>
                          <w:color w:val="000000"/>
                          <w:sz w:val="20"/>
                        </w:rPr>
                        <w:t>path_to_executable_file</w:t>
                      </w:r>
                      <w:proofErr w:type="spellEnd"/>
                      <w:r>
                        <w:rPr>
                          <w:rFonts w:ascii="Courier New" w:hAnsi="Courier New" w:cs="Courier New"/>
                          <w:b/>
                          <w:bCs/>
                          <w:color w:val="000000"/>
                          <w:sz w:val="20"/>
                        </w:rPr>
                        <w:t>'</w:t>
                      </w:r>
                    </w:p>
                    <w:p w14:paraId="28AB317B"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7C"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0000"/>
                          <w:sz w:val="20"/>
                        </w:rPr>
                      </w:pPr>
                      <w:r>
                        <w:rPr>
                          <w:rFonts w:ascii="Courier New" w:hAnsi="Courier New" w:cs="Courier New"/>
                          <w:color w:val="000000"/>
                          <w:sz w:val="20"/>
                        </w:rPr>
                        <w:t xml:space="preserve">   ASSEMBLY </w:t>
                      </w:r>
                      <w:proofErr w:type="spellStart"/>
                      <w:r>
                        <w:rPr>
                          <w:rFonts w:ascii="Courier New" w:hAnsi="Courier New" w:cs="Courier New"/>
                          <w:i/>
                          <w:iCs/>
                          <w:color w:val="000000"/>
                          <w:sz w:val="20"/>
                        </w:rPr>
                        <w:t>Assembly_Name</w:t>
                      </w:r>
                      <w:proofErr w:type="spellEnd"/>
                    </w:p>
                    <w:p w14:paraId="28AB317D" w14:textId="77777777" w:rsidR="00954B72" w:rsidRPr="00594575"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rPr>
                        <w:t xml:space="preserve">   </w:t>
                      </w:r>
                      <w:r w:rsidRPr="00594575">
                        <w:rPr>
                          <w:rFonts w:ascii="Courier New" w:hAnsi="Courier New" w:cs="Courier New"/>
                          <w:color w:val="000000"/>
                          <w:sz w:val="20"/>
                          <w:highlight w:val="yellow"/>
                        </w:rPr>
                        <w:t>|</w:t>
                      </w:r>
                    </w:p>
                    <w:p w14:paraId="28AB317E"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i/>
                          <w:iCs/>
                          <w:color w:val="000000"/>
                          <w:sz w:val="20"/>
                        </w:rPr>
                      </w:pPr>
                      <w:r w:rsidRPr="00594575">
                        <w:rPr>
                          <w:rFonts w:ascii="Courier New" w:hAnsi="Courier New" w:cs="Courier New"/>
                          <w:color w:val="000000"/>
                          <w:sz w:val="20"/>
                          <w:highlight w:val="yellow"/>
                        </w:rPr>
                        <w:t xml:space="preserve">   PROVIDER </w:t>
                      </w:r>
                      <w:proofErr w:type="spellStart"/>
                      <w:r w:rsidRPr="00594575">
                        <w:rPr>
                          <w:rFonts w:ascii="Courier New" w:hAnsi="Courier New" w:cs="Courier New"/>
                          <w:i/>
                          <w:iCs/>
                          <w:color w:val="000000"/>
                          <w:sz w:val="20"/>
                          <w:highlight w:val="yellow"/>
                        </w:rPr>
                        <w:t>Provider_Name</w:t>
                      </w:r>
                      <w:proofErr w:type="spellEnd"/>
                      <w:r w:rsidRPr="00594575">
                        <w:rPr>
                          <w:rFonts w:ascii="Courier New" w:hAnsi="Courier New" w:cs="Courier New"/>
                          <w:i/>
                          <w:iCs/>
                          <w:color w:val="000000"/>
                          <w:sz w:val="20"/>
                          <w:highlight w:val="yellow"/>
                        </w:rPr>
                        <w:t xml:space="preserve"> </w:t>
                      </w:r>
                      <w:r w:rsidR="0011056E">
                        <w:rPr>
                          <w:rFonts w:ascii="Courier New" w:hAnsi="Courier New" w:cs="Courier New"/>
                          <w:iCs/>
                          <w:color w:val="000000"/>
                          <w:sz w:val="20"/>
                          <w:highlight w:val="yellow"/>
                        </w:rPr>
                        <w:t>[</w:t>
                      </w:r>
                      <w:r w:rsidR="00FF43B6">
                        <w:rPr>
                          <w:rFonts w:ascii="Courier New" w:hAnsi="Courier New" w:cs="Courier New"/>
                          <w:iCs/>
                          <w:color w:val="000000"/>
                          <w:sz w:val="20"/>
                          <w:highlight w:val="yellow"/>
                        </w:rPr>
                        <w:t xml:space="preserve">WITH </w:t>
                      </w:r>
                      <w:r w:rsidRPr="00594575">
                        <w:rPr>
                          <w:rFonts w:ascii="Courier New" w:hAnsi="Courier New" w:cs="Courier New"/>
                          <w:iCs/>
                          <w:color w:val="000000"/>
                          <w:sz w:val="20"/>
                          <w:highlight w:val="yellow"/>
                        </w:rPr>
                        <w:t>&lt;</w:t>
                      </w:r>
                      <w:proofErr w:type="spellStart"/>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proofErr w:type="gramStart"/>
                      <w:r w:rsidRPr="00594575">
                        <w:rPr>
                          <w:rFonts w:ascii="Courier New" w:hAnsi="Courier New" w:cs="Courier New"/>
                          <w:iCs/>
                          <w:color w:val="000000"/>
                          <w:sz w:val="20"/>
                          <w:highlight w:val="yellow"/>
                        </w:rPr>
                        <w:t>[,&lt;</w:t>
                      </w:r>
                      <w:proofErr w:type="spellStart"/>
                      <w:proofErr w:type="gramEnd"/>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r w:rsidR="00FF43B6">
                        <w:rPr>
                          <w:rFonts w:ascii="Courier New" w:hAnsi="Courier New" w:cs="Courier New"/>
                          <w:iCs/>
                          <w:color w:val="000000"/>
                          <w:sz w:val="20"/>
                          <w:highlight w:val="yellow"/>
                        </w:rPr>
                        <w:t>]</w:t>
                      </w:r>
                      <w:r w:rsidRPr="00594575">
                        <w:rPr>
                          <w:rFonts w:ascii="Courier New" w:hAnsi="Courier New" w:cs="Courier New"/>
                          <w:iCs/>
                          <w:color w:val="000000"/>
                          <w:sz w:val="20"/>
                          <w:highlight w:val="yellow"/>
                        </w:rPr>
                        <w:t>]</w:t>
                      </w:r>
                    </w:p>
                    <w:p w14:paraId="28AB317F"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80" w14:textId="77777777" w:rsidR="00954B72" w:rsidRPr="009B3F9D"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181"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182"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w:t>
                      </w:r>
                    </w:p>
                    <w:p w14:paraId="28AB3183"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highlight w:val="yellow"/>
                        </w:rPr>
                        <w:tab/>
                        <w:t xml:space="preserve">CREATION_DISPOSITION = </w:t>
                      </w:r>
                      <w:proofErr w:type="gramStart"/>
                      <w:r>
                        <w:rPr>
                          <w:rFonts w:ascii="Courier New" w:hAnsi="Courier New" w:cs="Courier New"/>
                          <w:color w:val="000000"/>
                          <w:sz w:val="20"/>
                          <w:highlight w:val="yellow"/>
                        </w:rPr>
                        <w:t>{ CREATE</w:t>
                      </w:r>
                      <w:proofErr w:type="gramEnd"/>
                      <w:r>
                        <w:rPr>
                          <w:rFonts w:ascii="Courier New" w:hAnsi="Courier New" w:cs="Courier New"/>
                          <w:color w:val="000000"/>
                          <w:sz w:val="20"/>
                          <w:highlight w:val="yellow"/>
                        </w:rPr>
                        <w:t>_NEW | OPEN_</w:t>
                      </w:r>
                      <w:proofErr w:type="gramStart"/>
                      <w:r>
                        <w:rPr>
                          <w:rFonts w:ascii="Courier New" w:hAnsi="Courier New" w:cs="Courier New"/>
                          <w:color w:val="000000"/>
                          <w:sz w:val="20"/>
                          <w:highlight w:val="yellow"/>
                        </w:rPr>
                        <w:t>EXISTING }</w:t>
                      </w:r>
                      <w:proofErr w:type="gramEnd"/>
                    </w:p>
                    <w:p w14:paraId="28AB3184" w14:textId="77777777" w:rsidR="00954B72" w:rsidRPr="00594575"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rPr>
                        <w:tab/>
                      </w:r>
                      <w:r w:rsidRPr="00594575">
                        <w:rPr>
                          <w:rFonts w:ascii="Courier New" w:hAnsi="Courier New" w:cs="Courier New"/>
                          <w:color w:val="000000"/>
                          <w:sz w:val="20"/>
                          <w:highlight w:val="yellow"/>
                        </w:rPr>
                        <w:t>|</w:t>
                      </w:r>
                    </w:p>
                    <w:p w14:paraId="28AB3185"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594575">
                        <w:rPr>
                          <w:rFonts w:ascii="Courier New" w:hAnsi="Courier New" w:cs="Courier New"/>
                          <w:color w:val="000000"/>
                          <w:sz w:val="20"/>
                          <w:highlight w:val="yellow"/>
                        </w:rPr>
                        <w:tab/>
                        <w:t>ALGORITHM = ‘algorithm’</w:t>
                      </w:r>
                    </w:p>
                    <w:p w14:paraId="28AB3186"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87" w14:textId="77777777" w:rsidR="00954B72" w:rsidRDefault="00954B72" w:rsidP="00811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88" w14:textId="77777777" w:rsidR="00954B72" w:rsidRDefault="00954B72" w:rsidP="00811BFE">
                      <w:pPr>
                        <w:rPr>
                          <w:sz w:val="20"/>
                        </w:rPr>
                      </w:pPr>
                    </w:p>
                  </w:txbxContent>
                </v:textbox>
                <w10:anchorlock/>
              </v:shape>
            </w:pict>
          </mc:Fallback>
        </mc:AlternateContent>
      </w:r>
    </w:p>
    <w:p w14:paraId="28AB2D7E" w14:textId="77777777" w:rsidR="00774023" w:rsidRDefault="00774023"/>
    <w:p w14:paraId="28AB2D7F" w14:textId="77777777" w:rsidR="00774023" w:rsidRDefault="00774023"/>
    <w:p w14:paraId="28AB2D80" w14:textId="77777777" w:rsidR="00774023" w:rsidRDefault="00B338D1">
      <w:r>
        <w:t>Notes:</w:t>
      </w:r>
    </w:p>
    <w:p w14:paraId="28AB2D81" w14:textId="77777777" w:rsidR="00774023" w:rsidRPr="00EC5667" w:rsidRDefault="00EC5667" w:rsidP="00DA7A35">
      <w:pPr>
        <w:numPr>
          <w:ilvl w:val="0"/>
          <w:numId w:val="34"/>
        </w:numPr>
        <w:rPr>
          <w:rFonts w:ascii="Calibri" w:hAnsi="Calibri"/>
          <w:i/>
          <w:sz w:val="24"/>
          <w:szCs w:val="24"/>
        </w:rPr>
      </w:pPr>
      <w:proofErr w:type="spellStart"/>
      <w:r w:rsidRPr="00EC5667">
        <w:rPr>
          <w:rFonts w:ascii="Calibri" w:hAnsi="Calibri"/>
          <w:i/>
          <w:sz w:val="24"/>
          <w:szCs w:val="24"/>
        </w:rPr>
        <w:t>Provider_name</w:t>
      </w:r>
      <w:proofErr w:type="spellEnd"/>
    </w:p>
    <w:p w14:paraId="28AB2D82" w14:textId="77777777" w:rsidR="00774023" w:rsidRDefault="00B338D1" w:rsidP="00DA7A35">
      <w:pPr>
        <w:pStyle w:val="ListParagraph"/>
        <w:numPr>
          <w:ilvl w:val="1"/>
          <w:numId w:val="24"/>
        </w:numPr>
      </w:pPr>
      <w:r>
        <w:t xml:space="preserve">specifies EKM provider name. Such provider must be defined first using CREATE PROVIDER statement. </w:t>
      </w:r>
    </w:p>
    <w:p w14:paraId="28AB2D83" w14:textId="77777777" w:rsidR="00774023" w:rsidRDefault="00B338D1" w:rsidP="00DA7A35">
      <w:pPr>
        <w:pStyle w:val="ListParagraph"/>
        <w:numPr>
          <w:ilvl w:val="1"/>
          <w:numId w:val="24"/>
        </w:numPr>
      </w:pPr>
      <w:r>
        <w:t>The key will refer to the provider by provider GUID. If the provider gets dropped key become orphan. The key can be only usable when provider with the same GUID is created again in the server.</w:t>
      </w:r>
    </w:p>
    <w:p w14:paraId="28AB2D84" w14:textId="77777777" w:rsidR="00EC5667" w:rsidRDefault="00045720" w:rsidP="00DA7A35">
      <w:pPr>
        <w:pStyle w:val="ListParagraph"/>
        <w:numPr>
          <w:ilvl w:val="0"/>
          <w:numId w:val="24"/>
        </w:numPr>
      </w:pPr>
      <w:r>
        <w:t>KEY_NAME</w:t>
      </w:r>
    </w:p>
    <w:p w14:paraId="28AB2D85" w14:textId="77777777" w:rsidR="00052684" w:rsidRDefault="00052684" w:rsidP="00DA7A35">
      <w:pPr>
        <w:pStyle w:val="ListParagraph"/>
        <w:numPr>
          <w:ilvl w:val="1"/>
          <w:numId w:val="24"/>
        </w:numPr>
      </w:pPr>
      <w:r>
        <w:t>Key name in the provider</w:t>
      </w:r>
    </w:p>
    <w:p w14:paraId="28AB2D86" w14:textId="77777777" w:rsidR="00774023" w:rsidRDefault="00EC5667" w:rsidP="00DA7A35">
      <w:pPr>
        <w:pStyle w:val="ListParagraph"/>
        <w:numPr>
          <w:ilvl w:val="0"/>
          <w:numId w:val="24"/>
        </w:numPr>
      </w:pPr>
      <w:r>
        <w:lastRenderedPageBreak/>
        <w:t xml:space="preserve">ALGORITHM </w:t>
      </w:r>
      <w:r w:rsidR="00B338D1">
        <w:t>option</w:t>
      </w:r>
    </w:p>
    <w:p w14:paraId="28AB2D87" w14:textId="77777777" w:rsidR="00774023" w:rsidRDefault="00B338D1" w:rsidP="00DA7A35">
      <w:pPr>
        <w:pStyle w:val="ListParagraph"/>
        <w:numPr>
          <w:ilvl w:val="1"/>
          <w:numId w:val="24"/>
        </w:numPr>
      </w:pPr>
      <w:r>
        <w:t xml:space="preserve">Displays an algorithm tag as returned in </w:t>
      </w:r>
      <w:proofErr w:type="spellStart"/>
      <w:r>
        <w:t>sys.fn_provider_algorithms</w:t>
      </w:r>
      <w:proofErr w:type="spellEnd"/>
      <w:r>
        <w:t xml:space="preserve"> view by the provider DLL. This tag contains both algorithm type and key length.</w:t>
      </w:r>
    </w:p>
    <w:p w14:paraId="28AB2D88" w14:textId="77777777" w:rsidR="00774023" w:rsidRDefault="00B338D1" w:rsidP="00DA7A35">
      <w:pPr>
        <w:pStyle w:val="ListParagraph"/>
        <w:numPr>
          <w:ilvl w:val="0"/>
          <w:numId w:val="24"/>
        </w:numPr>
      </w:pPr>
      <w:r>
        <w:t>CREATION_DISPOSITION</w:t>
      </w:r>
    </w:p>
    <w:p w14:paraId="28AB2D89" w14:textId="77777777" w:rsidR="00774023" w:rsidRDefault="00B338D1" w:rsidP="00DA7A35">
      <w:pPr>
        <w:pStyle w:val="ListParagraph"/>
        <w:numPr>
          <w:ilvl w:val="1"/>
          <w:numId w:val="24"/>
        </w:numPr>
      </w:pPr>
      <w:r>
        <w:t>A new key can be created on EKM device if CREATE_NEW option is specified. PROV_KEY_NAME must be used to specify key name on the device. If a key already exists on the device the statement fails with error.</w:t>
      </w:r>
    </w:p>
    <w:p w14:paraId="28AB2D8A" w14:textId="77777777" w:rsidR="00774023" w:rsidRDefault="00B338D1" w:rsidP="00DA7A35">
      <w:pPr>
        <w:pStyle w:val="ListParagraph"/>
        <w:numPr>
          <w:ilvl w:val="1"/>
          <w:numId w:val="24"/>
        </w:numPr>
      </w:pPr>
      <w:r>
        <w:t>A new SQL Server asymmetric key can be mapped to existing EKM key using OPEN_EXISTING option and specifying PROV_KEY_NAME on the device</w:t>
      </w:r>
    </w:p>
    <w:p w14:paraId="28AB2D8B" w14:textId="77777777" w:rsidR="00774023" w:rsidRDefault="00B338D1" w:rsidP="00DA7A35">
      <w:pPr>
        <w:pStyle w:val="ListParagraph"/>
        <w:numPr>
          <w:ilvl w:val="1"/>
          <w:numId w:val="24"/>
        </w:numPr>
      </w:pPr>
      <w:r>
        <w:t>In future we might support OVERWRITE_EXISTING option</w:t>
      </w:r>
    </w:p>
    <w:p w14:paraId="28AB2D8C" w14:textId="77777777" w:rsidR="00774023" w:rsidRDefault="00C43449" w:rsidP="00DA7A35">
      <w:pPr>
        <w:pStyle w:val="ListParagraph"/>
        <w:numPr>
          <w:ilvl w:val="0"/>
          <w:numId w:val="24"/>
        </w:numPr>
      </w:pPr>
      <w:r>
        <w:t>ENCRYPTION BY PROVIDER</w:t>
      </w:r>
    </w:p>
    <w:p w14:paraId="28AB2D8D" w14:textId="77777777" w:rsidR="00774023" w:rsidRDefault="00B338D1" w:rsidP="00DA7A35">
      <w:pPr>
        <w:pStyle w:val="ListParagraph"/>
        <w:numPr>
          <w:ilvl w:val="1"/>
          <w:numId w:val="24"/>
        </w:numPr>
      </w:pPr>
      <w:r>
        <w:t xml:space="preserve">A key encryptor can be set to PROVIDER. It means that the key is never exported from EKM device.  </w:t>
      </w:r>
    </w:p>
    <w:p w14:paraId="28AB2D8E" w14:textId="77777777" w:rsidR="00774023" w:rsidRDefault="00B338D1" w:rsidP="00DA7A35">
      <w:pPr>
        <w:pStyle w:val="ListParagraph"/>
        <w:numPr>
          <w:ilvl w:val="1"/>
          <w:numId w:val="24"/>
        </w:numPr>
      </w:pPr>
      <w:r>
        <w:t>In future we might support exporting keys outside of EKM device for asymmetric keys</w:t>
      </w:r>
    </w:p>
    <w:p w14:paraId="28AB2D8F" w14:textId="77777777" w:rsidR="00774023" w:rsidRDefault="00B338D1">
      <w:pPr>
        <w:pStyle w:val="Heading4"/>
      </w:pPr>
      <w:r>
        <w:t>ALTER ASYMMETRIC KEY</w:t>
      </w:r>
    </w:p>
    <w:p w14:paraId="28AB2D90" w14:textId="51187A89" w:rsidR="00774023" w:rsidRDefault="0055410A">
      <w:r>
        <w:rPr>
          <w:noProof/>
        </w:rPr>
        <mc:AlternateContent>
          <mc:Choice Requires="wps">
            <w:drawing>
              <wp:inline distT="0" distB="0" distL="0" distR="0" wp14:anchorId="28AB30C4" wp14:editId="2684D628">
                <wp:extent cx="5262880" cy="2135505"/>
                <wp:effectExtent l="9525" t="12700" r="13970" b="13970"/>
                <wp:docPr id="119079974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2135505"/>
                        </a:xfrm>
                        <a:prstGeom prst="rect">
                          <a:avLst/>
                        </a:prstGeom>
                        <a:solidFill>
                          <a:srgbClr val="F2F2F2"/>
                        </a:solidFill>
                        <a:ln w="9525">
                          <a:solidFill>
                            <a:srgbClr val="FFFFFF"/>
                          </a:solidFill>
                          <a:miter lim="800000"/>
                          <a:headEnd/>
                          <a:tailEnd/>
                        </a:ln>
                      </wps:spPr>
                      <wps:txbx>
                        <w:txbxContent>
                          <w:p w14:paraId="28AB318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ALTER ASYMMETRIC KEY </w:t>
                            </w:r>
                            <w:proofErr w:type="spellStart"/>
                            <w:r w:rsidRPr="00C977BB">
                              <w:rPr>
                                <w:rFonts w:ascii="Courier New" w:hAnsi="Courier New" w:cs="Courier New"/>
                                <w:i/>
                                <w:iCs/>
                                <w:color w:val="000000"/>
                                <w:sz w:val="20"/>
                              </w:rPr>
                              <w:t>Asym_Key_Name</w:t>
                            </w:r>
                            <w:proofErr w:type="spellEnd"/>
                            <w:r w:rsidRPr="00C977BB">
                              <w:rPr>
                                <w:rFonts w:ascii="Courier New" w:hAnsi="Courier New" w:cs="Courier New"/>
                                <w:color w:val="000000"/>
                                <w:sz w:val="20"/>
                              </w:rPr>
                              <w:t xml:space="preserve"> &lt;</w:t>
                            </w:r>
                            <w:proofErr w:type="spellStart"/>
                            <w:r w:rsidRPr="00C977BB">
                              <w:rPr>
                                <w:rFonts w:ascii="Courier New" w:hAnsi="Courier New" w:cs="Courier New"/>
                                <w:color w:val="000000"/>
                                <w:sz w:val="20"/>
                              </w:rPr>
                              <w:t>alter_option</w:t>
                            </w:r>
                            <w:proofErr w:type="spellEnd"/>
                            <w:r w:rsidRPr="00C977BB">
                              <w:rPr>
                                <w:rFonts w:ascii="Courier New" w:hAnsi="Courier New" w:cs="Courier New"/>
                                <w:color w:val="000000"/>
                                <w:sz w:val="20"/>
                              </w:rPr>
                              <w:t>&gt;</w:t>
                            </w:r>
                          </w:p>
                          <w:p w14:paraId="28AB318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8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b/>
                                <w:bCs/>
                                <w:color w:val="000000"/>
                                <w:sz w:val="20"/>
                              </w:rPr>
                              <w:t>&lt;</w:t>
                            </w:r>
                            <w:proofErr w:type="spellStart"/>
                            <w:r w:rsidRPr="00C977BB">
                              <w:rPr>
                                <w:rFonts w:ascii="Courier New" w:hAnsi="Courier New" w:cs="Courier New"/>
                                <w:b/>
                                <w:bCs/>
                                <w:color w:val="000000"/>
                                <w:sz w:val="20"/>
                              </w:rPr>
                              <w:t>alter_option</w:t>
                            </w:r>
                            <w:proofErr w:type="spellEnd"/>
                            <w:proofErr w:type="gramStart"/>
                            <w:r w:rsidRPr="00C977BB">
                              <w:rPr>
                                <w:rFonts w:ascii="Courier New" w:hAnsi="Courier New" w:cs="Courier New"/>
                                <w:b/>
                                <w:bCs/>
                                <w:color w:val="000000"/>
                                <w:sz w:val="20"/>
                              </w:rPr>
                              <w:t>&gt;::</w:t>
                            </w:r>
                            <w:proofErr w:type="gramEnd"/>
                            <w:r w:rsidRPr="00C977BB">
                              <w:rPr>
                                <w:rFonts w:ascii="Courier New" w:hAnsi="Courier New" w:cs="Courier New"/>
                                <w:b/>
                                <w:bCs/>
                                <w:color w:val="000000"/>
                                <w:sz w:val="20"/>
                              </w:rPr>
                              <w:t>=</w:t>
                            </w:r>
                          </w:p>
                          <w:p w14:paraId="28AB318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C977BB">
                              <w:rPr>
                                <w:rFonts w:ascii="Courier New" w:hAnsi="Courier New" w:cs="Courier New"/>
                                <w:color w:val="000000"/>
                                <w:sz w:val="20"/>
                              </w:rPr>
                              <w:t>&lt;</w:t>
                            </w:r>
                            <w:proofErr w:type="spellStart"/>
                            <w:r w:rsidRPr="00C977BB">
                              <w:rPr>
                                <w:rFonts w:ascii="Courier New" w:hAnsi="Courier New" w:cs="Courier New"/>
                                <w:color w:val="000000"/>
                                <w:sz w:val="20"/>
                              </w:rPr>
                              <w:t>password_change_option</w:t>
                            </w:r>
                            <w:proofErr w:type="spellEnd"/>
                            <w:r w:rsidRPr="00C977BB">
                              <w:rPr>
                                <w:rFonts w:ascii="Courier New" w:hAnsi="Courier New" w:cs="Courier New"/>
                                <w:color w:val="000000"/>
                                <w:sz w:val="20"/>
                              </w:rPr>
                              <w:t xml:space="preserve">&gt; </w:t>
                            </w:r>
                          </w:p>
                          <w:p w14:paraId="28AB318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C977BB">
                              <w:rPr>
                                <w:rFonts w:ascii="Courier New" w:hAnsi="Courier New" w:cs="Courier New"/>
                                <w:color w:val="000000"/>
                                <w:sz w:val="20"/>
                              </w:rPr>
                              <w:t xml:space="preserve">| </w:t>
                            </w:r>
                          </w:p>
                          <w:p w14:paraId="28AB318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C977BB">
                              <w:rPr>
                                <w:rFonts w:ascii="Courier New" w:hAnsi="Courier New" w:cs="Courier New"/>
                                <w:color w:val="000000"/>
                                <w:sz w:val="20"/>
                              </w:rPr>
                              <w:t>REMOVE PRIVATE KEY</w:t>
                            </w:r>
                          </w:p>
                          <w:p w14:paraId="28AB318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w:t>
                            </w:r>
                          </w:p>
                          <w:p w14:paraId="28AB319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r>
                              <w:rPr>
                                <w:rFonts w:ascii="Courier New" w:hAnsi="Courier New" w:cs="Courier New"/>
                                <w:color w:val="000000"/>
                                <w:sz w:val="20"/>
                              </w:rPr>
                              <w:tab/>
                            </w:r>
                            <w:r w:rsidRPr="0096442D">
                              <w:rPr>
                                <w:rFonts w:ascii="Courier New" w:hAnsi="Courier New" w:cs="Courier New"/>
                                <w:color w:val="000000"/>
                                <w:sz w:val="20"/>
                                <w:highlight w:val="yellow"/>
                              </w:rPr>
                              <w:t>FOR</w:t>
                            </w:r>
                            <w:r w:rsidR="001F5F33">
                              <w:rPr>
                                <w:rFonts w:ascii="Courier New" w:hAnsi="Courier New" w:cs="Courier New"/>
                                <w:color w:val="000000"/>
                                <w:sz w:val="20"/>
                                <w:highlight w:val="yellow"/>
                              </w:rPr>
                              <w:t xml:space="preserve"> PROVIDER </w:t>
                            </w:r>
                            <w:r w:rsidR="00FF43B6">
                              <w:rPr>
                                <w:rFonts w:ascii="Courier New" w:hAnsi="Courier New" w:cs="Courier New"/>
                                <w:color w:val="000000"/>
                                <w:sz w:val="20"/>
                                <w:highlight w:val="yellow"/>
                              </w:rPr>
                              <w:t xml:space="preserve">WITH </w:t>
                            </w:r>
                            <w:r w:rsidR="003960A1" w:rsidRPr="0096442D">
                              <w:rPr>
                                <w:rFonts w:ascii="Courier New" w:hAnsi="Courier New" w:cs="Courier New"/>
                                <w:color w:val="000000"/>
                                <w:sz w:val="20"/>
                                <w:highlight w:val="yellow"/>
                              </w:rPr>
                              <w:t>&lt;</w:t>
                            </w:r>
                            <w:proofErr w:type="spellStart"/>
                            <w:r w:rsidR="003960A1" w:rsidRPr="0096442D">
                              <w:rPr>
                                <w:rFonts w:ascii="Courier New" w:hAnsi="Courier New" w:cs="Courier New"/>
                                <w:color w:val="000000"/>
                                <w:sz w:val="20"/>
                                <w:highlight w:val="yellow"/>
                              </w:rPr>
                              <w:t>prov</w:t>
                            </w:r>
                            <w:r w:rsidR="00FF43B6">
                              <w:rPr>
                                <w:rFonts w:ascii="Courier New" w:hAnsi="Courier New" w:cs="Courier New"/>
                                <w:color w:val="000000"/>
                                <w:sz w:val="20"/>
                                <w:highlight w:val="yellow"/>
                              </w:rPr>
                              <w:t>ider_option</w:t>
                            </w:r>
                            <w:proofErr w:type="spellEnd"/>
                            <w:r w:rsidR="00FF43B6">
                              <w:rPr>
                                <w:rFonts w:ascii="Courier New" w:hAnsi="Courier New" w:cs="Courier New"/>
                                <w:color w:val="000000"/>
                                <w:sz w:val="20"/>
                                <w:highlight w:val="yellow"/>
                              </w:rPr>
                              <w:t>&gt;</w:t>
                            </w:r>
                          </w:p>
                          <w:p w14:paraId="28AB3191" w14:textId="77777777" w:rsidR="00D51669" w:rsidRPr="009B3F9D"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192" w14:textId="77777777" w:rsidR="00D51669" w:rsidRPr="00D51669"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193" w14:textId="77777777" w:rsidR="00D51669" w:rsidRDefault="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19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6" w14:textId="77777777" w:rsidR="00954B72" w:rsidRDefault="00954B72">
                            <w:pPr>
                              <w:rPr>
                                <w:sz w:val="20"/>
                              </w:rPr>
                            </w:pPr>
                          </w:p>
                        </w:txbxContent>
                      </wps:txbx>
                      <wps:bodyPr rot="0" vert="horz" wrap="square" lIns="91440" tIns="45720" rIns="91440" bIns="45720" anchor="t" anchorCtr="0" upright="1">
                        <a:noAutofit/>
                      </wps:bodyPr>
                    </wps:wsp>
                  </a:graphicData>
                </a:graphic>
              </wp:inline>
            </w:drawing>
          </mc:Choice>
          <mc:Fallback>
            <w:pict>
              <v:shape w14:anchorId="28AB30C4" id="Text Box 33" o:spid="_x0000_s1034" type="#_x0000_t202" style="width:414.4pt;height:16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" fillcolor="#f2f2f2" strokecolor="white">
                <v:textbox>
                  <w:txbxContent>
                    <w:p w14:paraId="28AB318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ALTER ASYMMETRIC KEY </w:t>
                      </w:r>
                      <w:proofErr w:type="spellStart"/>
                      <w:r w:rsidRPr="00C977BB">
                        <w:rPr>
                          <w:rFonts w:ascii="Courier New" w:hAnsi="Courier New" w:cs="Courier New"/>
                          <w:i/>
                          <w:iCs/>
                          <w:color w:val="000000"/>
                          <w:sz w:val="20"/>
                        </w:rPr>
                        <w:t>Asym_Key_Name</w:t>
                      </w:r>
                      <w:proofErr w:type="spellEnd"/>
                      <w:r w:rsidRPr="00C977BB">
                        <w:rPr>
                          <w:rFonts w:ascii="Courier New" w:hAnsi="Courier New" w:cs="Courier New"/>
                          <w:color w:val="000000"/>
                          <w:sz w:val="20"/>
                        </w:rPr>
                        <w:t xml:space="preserve"> &lt;</w:t>
                      </w:r>
                      <w:proofErr w:type="spellStart"/>
                      <w:r w:rsidRPr="00C977BB">
                        <w:rPr>
                          <w:rFonts w:ascii="Courier New" w:hAnsi="Courier New" w:cs="Courier New"/>
                          <w:color w:val="000000"/>
                          <w:sz w:val="20"/>
                        </w:rPr>
                        <w:t>alter_option</w:t>
                      </w:r>
                      <w:proofErr w:type="spellEnd"/>
                      <w:r w:rsidRPr="00C977BB">
                        <w:rPr>
                          <w:rFonts w:ascii="Courier New" w:hAnsi="Courier New" w:cs="Courier New"/>
                          <w:color w:val="000000"/>
                          <w:sz w:val="20"/>
                        </w:rPr>
                        <w:t>&gt;</w:t>
                      </w:r>
                    </w:p>
                    <w:p w14:paraId="28AB318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8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b/>
                          <w:bCs/>
                          <w:color w:val="000000"/>
                          <w:sz w:val="20"/>
                        </w:rPr>
                        <w:t>&lt;</w:t>
                      </w:r>
                      <w:proofErr w:type="spellStart"/>
                      <w:r w:rsidRPr="00C977BB">
                        <w:rPr>
                          <w:rFonts w:ascii="Courier New" w:hAnsi="Courier New" w:cs="Courier New"/>
                          <w:b/>
                          <w:bCs/>
                          <w:color w:val="000000"/>
                          <w:sz w:val="20"/>
                        </w:rPr>
                        <w:t>alter_option</w:t>
                      </w:r>
                      <w:proofErr w:type="spellEnd"/>
                      <w:proofErr w:type="gramStart"/>
                      <w:r w:rsidRPr="00C977BB">
                        <w:rPr>
                          <w:rFonts w:ascii="Courier New" w:hAnsi="Courier New" w:cs="Courier New"/>
                          <w:b/>
                          <w:bCs/>
                          <w:color w:val="000000"/>
                          <w:sz w:val="20"/>
                        </w:rPr>
                        <w:t>&gt;::</w:t>
                      </w:r>
                      <w:proofErr w:type="gramEnd"/>
                      <w:r w:rsidRPr="00C977BB">
                        <w:rPr>
                          <w:rFonts w:ascii="Courier New" w:hAnsi="Courier New" w:cs="Courier New"/>
                          <w:b/>
                          <w:bCs/>
                          <w:color w:val="000000"/>
                          <w:sz w:val="20"/>
                        </w:rPr>
                        <w:t>=</w:t>
                      </w:r>
                    </w:p>
                    <w:p w14:paraId="28AB318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C977BB">
                        <w:rPr>
                          <w:rFonts w:ascii="Courier New" w:hAnsi="Courier New" w:cs="Courier New"/>
                          <w:color w:val="000000"/>
                          <w:sz w:val="20"/>
                        </w:rPr>
                        <w:t>&lt;</w:t>
                      </w:r>
                      <w:proofErr w:type="spellStart"/>
                      <w:r w:rsidRPr="00C977BB">
                        <w:rPr>
                          <w:rFonts w:ascii="Courier New" w:hAnsi="Courier New" w:cs="Courier New"/>
                          <w:color w:val="000000"/>
                          <w:sz w:val="20"/>
                        </w:rPr>
                        <w:t>password_change_option</w:t>
                      </w:r>
                      <w:proofErr w:type="spellEnd"/>
                      <w:r w:rsidRPr="00C977BB">
                        <w:rPr>
                          <w:rFonts w:ascii="Courier New" w:hAnsi="Courier New" w:cs="Courier New"/>
                          <w:color w:val="000000"/>
                          <w:sz w:val="20"/>
                        </w:rPr>
                        <w:t xml:space="preserve">&gt; </w:t>
                      </w:r>
                    </w:p>
                    <w:p w14:paraId="28AB318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C977BB">
                        <w:rPr>
                          <w:rFonts w:ascii="Courier New" w:hAnsi="Courier New" w:cs="Courier New"/>
                          <w:color w:val="000000"/>
                          <w:sz w:val="20"/>
                        </w:rPr>
                        <w:t xml:space="preserve">| </w:t>
                      </w:r>
                    </w:p>
                    <w:p w14:paraId="28AB318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C977BB">
                        <w:rPr>
                          <w:rFonts w:ascii="Courier New" w:hAnsi="Courier New" w:cs="Courier New"/>
                          <w:color w:val="000000"/>
                          <w:sz w:val="20"/>
                        </w:rPr>
                        <w:t>REMOVE PRIVATE KEY</w:t>
                      </w:r>
                    </w:p>
                    <w:p w14:paraId="28AB318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w:t>
                      </w:r>
                    </w:p>
                    <w:p w14:paraId="28AB319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r>
                        <w:rPr>
                          <w:rFonts w:ascii="Courier New" w:hAnsi="Courier New" w:cs="Courier New"/>
                          <w:color w:val="000000"/>
                          <w:sz w:val="20"/>
                        </w:rPr>
                        <w:tab/>
                      </w:r>
                      <w:r w:rsidRPr="0096442D">
                        <w:rPr>
                          <w:rFonts w:ascii="Courier New" w:hAnsi="Courier New" w:cs="Courier New"/>
                          <w:color w:val="000000"/>
                          <w:sz w:val="20"/>
                          <w:highlight w:val="yellow"/>
                        </w:rPr>
                        <w:t>FOR</w:t>
                      </w:r>
                      <w:r w:rsidR="001F5F33">
                        <w:rPr>
                          <w:rFonts w:ascii="Courier New" w:hAnsi="Courier New" w:cs="Courier New"/>
                          <w:color w:val="000000"/>
                          <w:sz w:val="20"/>
                          <w:highlight w:val="yellow"/>
                        </w:rPr>
                        <w:t xml:space="preserve"> PROVIDER </w:t>
                      </w:r>
                      <w:r w:rsidR="00FF43B6">
                        <w:rPr>
                          <w:rFonts w:ascii="Courier New" w:hAnsi="Courier New" w:cs="Courier New"/>
                          <w:color w:val="000000"/>
                          <w:sz w:val="20"/>
                          <w:highlight w:val="yellow"/>
                        </w:rPr>
                        <w:t xml:space="preserve">WITH </w:t>
                      </w:r>
                      <w:r w:rsidR="003960A1" w:rsidRPr="0096442D">
                        <w:rPr>
                          <w:rFonts w:ascii="Courier New" w:hAnsi="Courier New" w:cs="Courier New"/>
                          <w:color w:val="000000"/>
                          <w:sz w:val="20"/>
                          <w:highlight w:val="yellow"/>
                        </w:rPr>
                        <w:t>&lt;</w:t>
                      </w:r>
                      <w:proofErr w:type="spellStart"/>
                      <w:r w:rsidR="003960A1" w:rsidRPr="0096442D">
                        <w:rPr>
                          <w:rFonts w:ascii="Courier New" w:hAnsi="Courier New" w:cs="Courier New"/>
                          <w:color w:val="000000"/>
                          <w:sz w:val="20"/>
                          <w:highlight w:val="yellow"/>
                        </w:rPr>
                        <w:t>prov</w:t>
                      </w:r>
                      <w:r w:rsidR="00FF43B6">
                        <w:rPr>
                          <w:rFonts w:ascii="Courier New" w:hAnsi="Courier New" w:cs="Courier New"/>
                          <w:color w:val="000000"/>
                          <w:sz w:val="20"/>
                          <w:highlight w:val="yellow"/>
                        </w:rPr>
                        <w:t>ider_option</w:t>
                      </w:r>
                      <w:proofErr w:type="spellEnd"/>
                      <w:r w:rsidR="00FF43B6">
                        <w:rPr>
                          <w:rFonts w:ascii="Courier New" w:hAnsi="Courier New" w:cs="Courier New"/>
                          <w:color w:val="000000"/>
                          <w:sz w:val="20"/>
                          <w:highlight w:val="yellow"/>
                        </w:rPr>
                        <w:t>&gt;</w:t>
                      </w:r>
                    </w:p>
                    <w:p w14:paraId="28AB3191" w14:textId="77777777" w:rsidR="00D51669" w:rsidRPr="009B3F9D"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192" w14:textId="77777777" w:rsidR="00D51669" w:rsidRPr="00D51669" w:rsidRDefault="00D51669" w:rsidP="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193" w14:textId="77777777" w:rsidR="00D51669" w:rsidRDefault="00D51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19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6" w14:textId="77777777" w:rsidR="00954B72" w:rsidRDefault="00954B72">
                      <w:pPr>
                        <w:rPr>
                          <w:sz w:val="20"/>
                        </w:rPr>
                      </w:pPr>
                    </w:p>
                  </w:txbxContent>
                </v:textbox>
                <w10:anchorlock/>
              </v:shape>
            </w:pict>
          </mc:Fallback>
        </mc:AlternateContent>
      </w:r>
    </w:p>
    <w:p w14:paraId="28AB2D91" w14:textId="77777777" w:rsidR="00774023" w:rsidRDefault="00774023"/>
    <w:p w14:paraId="28AB2D92" w14:textId="77777777" w:rsidR="00774023" w:rsidRDefault="00B338D1">
      <w:r>
        <w:t>Notes</w:t>
      </w:r>
    </w:p>
    <w:p w14:paraId="28AB2D93" w14:textId="77777777" w:rsidR="00774023" w:rsidRDefault="00B338D1" w:rsidP="00DA7A35">
      <w:pPr>
        <w:pStyle w:val="ListParagraph"/>
        <w:numPr>
          <w:ilvl w:val="0"/>
          <w:numId w:val="25"/>
        </w:numPr>
      </w:pPr>
      <w:r>
        <w:t>ALTER statement allows remapping existing SQL asymmetric key to existing key on EKM device</w:t>
      </w:r>
    </w:p>
    <w:p w14:paraId="28AB2D94" w14:textId="77777777" w:rsidR="00774023" w:rsidRDefault="00B338D1" w:rsidP="00DA7A35">
      <w:pPr>
        <w:pStyle w:val="ListParagraph"/>
        <w:numPr>
          <w:ilvl w:val="0"/>
          <w:numId w:val="25"/>
        </w:numPr>
      </w:pPr>
      <w:r w:rsidRPr="00322907">
        <w:t xml:space="preserve">The key </w:t>
      </w:r>
      <w:proofErr w:type="spellStart"/>
      <w:r w:rsidRPr="00322907">
        <w:t>guid</w:t>
      </w:r>
      <w:proofErr w:type="spellEnd"/>
      <w:r w:rsidRPr="00322907">
        <w:t xml:space="preserve"> inside </w:t>
      </w:r>
      <w:r>
        <w:t>EKM device</w:t>
      </w:r>
      <w:r w:rsidRPr="00322907">
        <w:t xml:space="preserve"> must match the one stored in database for this key</w:t>
      </w:r>
      <w:r>
        <w:t xml:space="preserve"> (</w:t>
      </w:r>
      <w:r w:rsidRPr="003E5336">
        <w:rPr>
          <w:bCs/>
          <w:color w:val="000000"/>
        </w:rPr>
        <w:t xml:space="preserve">thumbprint column in </w:t>
      </w:r>
      <w:proofErr w:type="spellStart"/>
      <w:r w:rsidRPr="003E5336">
        <w:rPr>
          <w:bCs/>
          <w:color w:val="000000"/>
        </w:rPr>
        <w:t>sys.asymmetric_keys</w:t>
      </w:r>
      <w:proofErr w:type="spellEnd"/>
      <w:r w:rsidRPr="003E5336">
        <w:rPr>
          <w:bCs/>
          <w:color w:val="000000"/>
        </w:rPr>
        <w:t xml:space="preserve"> view</w:t>
      </w:r>
      <w:r>
        <w:t>)</w:t>
      </w:r>
      <w:r w:rsidRPr="00322907">
        <w:t>.</w:t>
      </w:r>
    </w:p>
    <w:p w14:paraId="28AB2D95" w14:textId="77777777" w:rsidR="00774023" w:rsidRDefault="00774023">
      <w:pPr>
        <w:pStyle w:val="ListParagraph"/>
        <w:ind w:left="1650"/>
      </w:pPr>
    </w:p>
    <w:p w14:paraId="28AB2D96" w14:textId="77777777" w:rsidR="00774023" w:rsidRDefault="00B338D1">
      <w:pPr>
        <w:pStyle w:val="Heading4"/>
      </w:pPr>
      <w:r w:rsidRPr="00322907">
        <w:t xml:space="preserve">DROP </w:t>
      </w:r>
      <w:r>
        <w:t>A</w:t>
      </w:r>
      <w:r w:rsidRPr="004C197C">
        <w:t>SYMMETRIC</w:t>
      </w:r>
      <w:r w:rsidRPr="00322907">
        <w:t xml:space="preserve"> KEY</w:t>
      </w:r>
    </w:p>
    <w:p w14:paraId="28AB2D97" w14:textId="344085C7" w:rsidR="00774023" w:rsidRDefault="0055410A">
      <w:r>
        <w:rPr>
          <w:noProof/>
        </w:rPr>
        <mc:AlternateContent>
          <mc:Choice Requires="wps">
            <w:drawing>
              <wp:inline distT="0" distB="0" distL="0" distR="0" wp14:anchorId="28AB30C6" wp14:editId="0096CCEE">
                <wp:extent cx="5262880" cy="518160"/>
                <wp:effectExtent l="9525" t="13335" r="13970" b="11430"/>
                <wp:docPr id="19155671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518160"/>
                        </a:xfrm>
                        <a:prstGeom prst="rect">
                          <a:avLst/>
                        </a:prstGeom>
                        <a:solidFill>
                          <a:srgbClr val="F2F2F2"/>
                        </a:solidFill>
                        <a:ln w="9525">
                          <a:solidFill>
                            <a:srgbClr val="FFFFFF"/>
                          </a:solidFill>
                          <a:miter lim="800000"/>
                          <a:headEnd/>
                          <a:tailEnd/>
                        </a:ln>
                      </wps:spPr>
                      <wps:txbx>
                        <w:txbxContent>
                          <w:p w14:paraId="28AB319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DROP</w:t>
                            </w:r>
                            <w:r w:rsidRPr="00C977BB">
                              <w:rPr>
                                <w:rFonts w:ascii="Courier New" w:hAnsi="Courier New" w:cs="Courier New"/>
                                <w:color w:val="000000"/>
                                <w:sz w:val="20"/>
                              </w:rPr>
                              <w:t xml:space="preserve"> ASYMMETRIC KEY </w:t>
                            </w:r>
                            <w:proofErr w:type="spellStart"/>
                            <w:r w:rsidRPr="00C977BB">
                              <w:rPr>
                                <w:rFonts w:ascii="Courier New" w:hAnsi="Courier New" w:cs="Courier New"/>
                                <w:i/>
                                <w:iCs/>
                                <w:color w:val="000000"/>
                                <w:sz w:val="20"/>
                              </w:rPr>
                              <w:t>Asym_Key_Name</w:t>
                            </w:r>
                            <w:proofErr w:type="spellEnd"/>
                            <w:r w:rsidRPr="00C977BB">
                              <w:rPr>
                                <w:rFonts w:ascii="Courier New" w:hAnsi="Courier New" w:cs="Courier New"/>
                                <w:color w:val="000000"/>
                                <w:sz w:val="20"/>
                              </w:rPr>
                              <w:t xml:space="preserve"> </w:t>
                            </w:r>
                            <w:r>
                              <w:rPr>
                                <w:rFonts w:ascii="Courier New" w:hAnsi="Courier New" w:cs="Courier New"/>
                                <w:color w:val="000000"/>
                                <w:sz w:val="20"/>
                              </w:rPr>
                              <w:t>[</w:t>
                            </w:r>
                            <w:r>
                              <w:rPr>
                                <w:rFonts w:ascii="Courier New" w:hAnsi="Courier New" w:cs="Courier New"/>
                                <w:color w:val="000000"/>
                                <w:sz w:val="20"/>
                                <w:highlight w:val="yellow"/>
                              </w:rPr>
                              <w:t>REMOVE</w:t>
                            </w:r>
                            <w:r w:rsidRPr="00C471CF">
                              <w:rPr>
                                <w:rFonts w:ascii="Courier New" w:hAnsi="Courier New" w:cs="Courier New"/>
                                <w:color w:val="000000"/>
                                <w:sz w:val="20"/>
                                <w:highlight w:val="yellow"/>
                              </w:rPr>
                              <w:t xml:space="preserve"> PROVIDER KEY</w:t>
                            </w:r>
                            <w:r>
                              <w:rPr>
                                <w:rFonts w:ascii="Courier New" w:hAnsi="Courier New" w:cs="Courier New"/>
                                <w:color w:val="000000"/>
                                <w:sz w:val="20"/>
                              </w:rPr>
                              <w:t>]</w:t>
                            </w:r>
                          </w:p>
                          <w:p w14:paraId="28AB319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9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19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C" w14:textId="77777777" w:rsidR="00954B72" w:rsidRDefault="00954B72">
                            <w:pPr>
                              <w:rPr>
                                <w:sz w:val="20"/>
                              </w:rPr>
                            </w:pPr>
                          </w:p>
                        </w:txbxContent>
                      </wps:txbx>
                      <wps:bodyPr rot="0" vert="horz" wrap="square" lIns="91440" tIns="45720" rIns="91440" bIns="45720" anchor="t" anchorCtr="0" upright="1">
                        <a:noAutofit/>
                      </wps:bodyPr>
                    </wps:wsp>
                  </a:graphicData>
                </a:graphic>
              </wp:inline>
            </w:drawing>
          </mc:Choice>
          <mc:Fallback>
            <w:pict>
              <v:shape w14:anchorId="28AB30C6" id="Text Box 32" o:spid="_x0000_s1035" type="#_x0000_t202" style="width:414.4pt;height: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" fillcolor="#f2f2f2" strokecolor="white">
                <v:textbox>
                  <w:txbxContent>
                    <w:p w14:paraId="28AB319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DROP</w:t>
                      </w:r>
                      <w:r w:rsidRPr="00C977BB">
                        <w:rPr>
                          <w:rFonts w:ascii="Courier New" w:hAnsi="Courier New" w:cs="Courier New"/>
                          <w:color w:val="000000"/>
                          <w:sz w:val="20"/>
                        </w:rPr>
                        <w:t xml:space="preserve"> ASYMMETRIC KEY </w:t>
                      </w:r>
                      <w:proofErr w:type="spellStart"/>
                      <w:r w:rsidRPr="00C977BB">
                        <w:rPr>
                          <w:rFonts w:ascii="Courier New" w:hAnsi="Courier New" w:cs="Courier New"/>
                          <w:i/>
                          <w:iCs/>
                          <w:color w:val="000000"/>
                          <w:sz w:val="20"/>
                        </w:rPr>
                        <w:t>Asym_Key_Name</w:t>
                      </w:r>
                      <w:proofErr w:type="spellEnd"/>
                      <w:r w:rsidRPr="00C977BB">
                        <w:rPr>
                          <w:rFonts w:ascii="Courier New" w:hAnsi="Courier New" w:cs="Courier New"/>
                          <w:color w:val="000000"/>
                          <w:sz w:val="20"/>
                        </w:rPr>
                        <w:t xml:space="preserve"> </w:t>
                      </w:r>
                      <w:r>
                        <w:rPr>
                          <w:rFonts w:ascii="Courier New" w:hAnsi="Courier New" w:cs="Courier New"/>
                          <w:color w:val="000000"/>
                          <w:sz w:val="20"/>
                        </w:rPr>
                        <w:t>[</w:t>
                      </w:r>
                      <w:r>
                        <w:rPr>
                          <w:rFonts w:ascii="Courier New" w:hAnsi="Courier New" w:cs="Courier New"/>
                          <w:color w:val="000000"/>
                          <w:sz w:val="20"/>
                          <w:highlight w:val="yellow"/>
                        </w:rPr>
                        <w:t>REMOVE</w:t>
                      </w:r>
                      <w:r w:rsidRPr="00C471CF">
                        <w:rPr>
                          <w:rFonts w:ascii="Courier New" w:hAnsi="Courier New" w:cs="Courier New"/>
                          <w:color w:val="000000"/>
                          <w:sz w:val="20"/>
                          <w:highlight w:val="yellow"/>
                        </w:rPr>
                        <w:t xml:space="preserve"> PROVIDER KEY</w:t>
                      </w:r>
                      <w:r>
                        <w:rPr>
                          <w:rFonts w:ascii="Courier New" w:hAnsi="Courier New" w:cs="Courier New"/>
                          <w:color w:val="000000"/>
                          <w:sz w:val="20"/>
                        </w:rPr>
                        <w:t>]</w:t>
                      </w:r>
                    </w:p>
                    <w:p w14:paraId="28AB319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9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19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19C" w14:textId="77777777" w:rsidR="00954B72" w:rsidRDefault="00954B72">
                      <w:pPr>
                        <w:rPr>
                          <w:sz w:val="20"/>
                        </w:rPr>
                      </w:pPr>
                    </w:p>
                  </w:txbxContent>
                </v:textbox>
                <w10:anchorlock/>
              </v:shape>
            </w:pict>
          </mc:Fallback>
        </mc:AlternateContent>
      </w:r>
    </w:p>
    <w:p w14:paraId="28AB2D98" w14:textId="77777777" w:rsidR="00774023" w:rsidRDefault="00B338D1">
      <w:r w:rsidRPr="00322907">
        <w:t>Notes:</w:t>
      </w:r>
    </w:p>
    <w:p w14:paraId="28AB2D99" w14:textId="77777777" w:rsidR="00774023" w:rsidRDefault="00B338D1" w:rsidP="00DA7A35">
      <w:pPr>
        <w:pStyle w:val="ListParagraph"/>
        <w:numPr>
          <w:ilvl w:val="0"/>
          <w:numId w:val="29"/>
        </w:numPr>
      </w:pPr>
      <w:r>
        <w:t>By default t</w:t>
      </w:r>
      <w:r w:rsidRPr="00322907">
        <w:t xml:space="preserve">he key will be dropped from both database </w:t>
      </w:r>
      <w:r>
        <w:t>but not</w:t>
      </w:r>
      <w:r w:rsidRPr="00322907">
        <w:t xml:space="preserve"> </w:t>
      </w:r>
      <w:r>
        <w:t>EKM device</w:t>
      </w:r>
      <w:r w:rsidRPr="00322907">
        <w:t xml:space="preserve">. </w:t>
      </w:r>
    </w:p>
    <w:p w14:paraId="28AB2D9A" w14:textId="77777777" w:rsidR="00774023" w:rsidRDefault="00B338D1" w:rsidP="00DA7A35">
      <w:pPr>
        <w:pStyle w:val="ListParagraph"/>
        <w:numPr>
          <w:ilvl w:val="0"/>
          <w:numId w:val="29"/>
        </w:numPr>
      </w:pPr>
      <w:r>
        <w:lastRenderedPageBreak/>
        <w:t xml:space="preserve">One must supply REMOVE PROVIDER KEY option to drop it in EKM device as well. </w:t>
      </w:r>
      <w:r w:rsidRPr="00322907">
        <w:t xml:space="preserve">If we can’t drop it from </w:t>
      </w:r>
      <w:r>
        <w:t>EKM</w:t>
      </w:r>
      <w:r w:rsidRPr="00322907">
        <w:t xml:space="preserve"> we </w:t>
      </w:r>
      <w:r>
        <w:t>still drop it from the database and issue a warning.</w:t>
      </w:r>
    </w:p>
    <w:p w14:paraId="28AB2D9B" w14:textId="77777777" w:rsidR="00774023" w:rsidRDefault="00774023">
      <w:pPr>
        <w:pStyle w:val="ListParagraph"/>
        <w:ind w:left="360"/>
      </w:pPr>
    </w:p>
    <w:p w14:paraId="28AB2D9C" w14:textId="77777777" w:rsidR="00774023" w:rsidRDefault="00B338D1">
      <w:pPr>
        <w:pStyle w:val="Heading4"/>
      </w:pPr>
      <w:proofErr w:type="spellStart"/>
      <w:r>
        <w:t>Sys.</w:t>
      </w:r>
      <w:r w:rsidRPr="00D940F9">
        <w:t>asymmetric</w:t>
      </w:r>
      <w:r>
        <w:t>_keys</w:t>
      </w:r>
      <w:proofErr w:type="spellEnd"/>
      <w:r>
        <w:t xml:space="preserve"> view</w:t>
      </w:r>
    </w:p>
    <w:p w14:paraId="28AB2D9D" w14:textId="77777777" w:rsidR="00774023" w:rsidRDefault="00B338D1">
      <w:pPr>
        <w:pStyle w:val="ListParagraph"/>
        <w:ind w:left="360"/>
      </w:pPr>
      <w:r>
        <w:t xml:space="preserve">Changes to the view are shown in </w:t>
      </w:r>
      <w:r w:rsidRPr="004015D2">
        <w:rPr>
          <w:highlight w:val="yellow"/>
        </w:rPr>
        <w:t>yellow</w:t>
      </w:r>
    </w:p>
    <w:p w14:paraId="28AB2D9E" w14:textId="0B863BFF" w:rsidR="00774023" w:rsidRDefault="0055410A">
      <w:pPr>
        <w:pStyle w:val="ListParagraph"/>
        <w:ind w:left="360"/>
      </w:pPr>
      <w:r>
        <w:rPr>
          <w:noProof/>
        </w:rPr>
        <w:lastRenderedPageBreak/>
        <mc:AlternateContent>
          <mc:Choice Requires="wps">
            <w:drawing>
              <wp:inline distT="0" distB="0" distL="0" distR="0" wp14:anchorId="28AB30C8" wp14:editId="4378C765">
                <wp:extent cx="5708650" cy="8856980"/>
                <wp:effectExtent l="9525" t="9525" r="6350" b="10795"/>
                <wp:docPr id="99756884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8856980"/>
                        </a:xfrm>
                        <a:prstGeom prst="rect">
                          <a:avLst/>
                        </a:prstGeom>
                        <a:solidFill>
                          <a:srgbClr val="F2F2F2"/>
                        </a:solidFill>
                        <a:ln w="9525">
                          <a:solidFill>
                            <a:srgbClr val="FFFFFF"/>
                          </a:solidFill>
                          <a:miter lim="800000"/>
                          <a:headEnd/>
                          <a:tailEnd/>
                        </a:ln>
                      </wps:spPr>
                      <wps:txbx>
                        <w:txbxContent>
                          <w:p w14:paraId="28AB319D" w14:textId="77777777" w:rsidR="00954B72" w:rsidRDefault="00954B72">
                            <w:pPr>
                              <w:rPr>
                                <w:szCs w:val="18"/>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3242"/>
                              <w:gridCol w:w="1706"/>
                              <w:gridCol w:w="3739"/>
                            </w:tblGrid>
                            <w:tr w:rsidR="00954B72" w:rsidRPr="00175ED6" w14:paraId="28AB31A1"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9E" w14:textId="77777777" w:rsidR="00954B72" w:rsidRDefault="00954B72">
                                  <w:pPr>
                                    <w:jc w:val="center"/>
                                    <w:rPr>
                                      <w:b/>
                                      <w:bCs/>
                                      <w:color w:val="000000"/>
                                      <w:szCs w:val="18"/>
                                    </w:rPr>
                                  </w:pPr>
                                  <w:r w:rsidRPr="00F2450D">
                                    <w:rPr>
                                      <w:b/>
                                      <w:bCs/>
                                      <w:color w:val="000000"/>
                                      <w:szCs w:val="18"/>
                                    </w:rPr>
                                    <w:t xml:space="preserve">Column Name </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9F" w14:textId="77777777" w:rsidR="00954B72" w:rsidRDefault="00954B72">
                                  <w:pPr>
                                    <w:jc w:val="center"/>
                                    <w:rPr>
                                      <w:b/>
                                      <w:bCs/>
                                      <w:color w:val="000000"/>
                                      <w:szCs w:val="18"/>
                                    </w:rPr>
                                  </w:pPr>
                                  <w:r w:rsidRPr="00F2450D">
                                    <w:rPr>
                                      <w:b/>
                                      <w:bCs/>
                                      <w:color w:val="000000"/>
                                      <w:szCs w:val="18"/>
                                    </w:rPr>
                                    <w:t xml:space="preserve">Data Type </w:t>
                                  </w:r>
                                </w:p>
                              </w:tc>
                              <w:tc>
                                <w:tcPr>
                                  <w:tcW w:w="2152" w:type="pct"/>
                                  <w:tcBorders>
                                    <w:top w:val="outset" w:sz="6" w:space="0" w:color="auto"/>
                                    <w:left w:val="outset" w:sz="6" w:space="0" w:color="auto"/>
                                    <w:bottom w:val="outset" w:sz="6" w:space="0" w:color="auto"/>
                                  </w:tcBorders>
                                  <w:shd w:val="clear" w:color="auto" w:fill="CCCCCC"/>
                                  <w:vAlign w:val="center"/>
                                </w:tcPr>
                                <w:p w14:paraId="28AB31A0" w14:textId="77777777" w:rsidR="00954B72" w:rsidRDefault="00954B72">
                                  <w:pPr>
                                    <w:jc w:val="center"/>
                                    <w:rPr>
                                      <w:b/>
                                      <w:bCs/>
                                      <w:color w:val="000000"/>
                                      <w:szCs w:val="18"/>
                                    </w:rPr>
                                  </w:pPr>
                                  <w:r w:rsidRPr="00F2450D">
                                    <w:rPr>
                                      <w:b/>
                                      <w:bCs/>
                                      <w:color w:val="000000"/>
                                      <w:szCs w:val="18"/>
                                    </w:rPr>
                                    <w:t xml:space="preserve">Description </w:t>
                                  </w:r>
                                </w:p>
                              </w:tc>
                            </w:tr>
                            <w:tr w:rsidR="00954B72" w:rsidRPr="00175ED6" w14:paraId="28AB31A5" w14:textId="77777777" w:rsidTr="00FF58C8">
                              <w:trPr>
                                <w:trHeight w:val="493"/>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2" w14:textId="77777777" w:rsidR="00954B72" w:rsidRDefault="00954B72">
                                  <w:pPr>
                                    <w:spacing w:before="100" w:beforeAutospacing="1" w:after="161"/>
                                    <w:rPr>
                                      <w:color w:val="000000"/>
                                      <w:szCs w:val="18"/>
                                    </w:rPr>
                                  </w:pPr>
                                  <w:r w:rsidRPr="00F2450D">
                                    <w:rPr>
                                      <w:b/>
                                      <w:bCs/>
                                      <w:color w:val="000000"/>
                                      <w:szCs w:val="18"/>
                                    </w:rPr>
                                    <w:t>name</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3" w14:textId="77777777" w:rsidR="00954B72" w:rsidRDefault="00954B72">
                                  <w:pPr>
                                    <w:spacing w:before="100" w:beforeAutospacing="1" w:after="161"/>
                                    <w:rPr>
                                      <w:color w:val="000000"/>
                                      <w:szCs w:val="18"/>
                                    </w:rPr>
                                  </w:pPr>
                                  <w:proofErr w:type="spellStart"/>
                                  <w:r w:rsidRPr="00F2450D">
                                    <w:rPr>
                                      <w:b/>
                                      <w:bCs/>
                                      <w:color w:val="000000"/>
                                      <w:szCs w:val="18"/>
                                    </w:rPr>
                                    <w:t>sysname</w:t>
                                  </w:r>
                                  <w:proofErr w:type="spellEnd"/>
                                </w:p>
                              </w:tc>
                              <w:tc>
                                <w:tcPr>
                                  <w:tcW w:w="2152" w:type="pct"/>
                                  <w:tcBorders>
                                    <w:top w:val="outset" w:sz="6" w:space="0" w:color="auto"/>
                                    <w:left w:val="outset" w:sz="6" w:space="0" w:color="auto"/>
                                    <w:bottom w:val="outset" w:sz="6" w:space="0" w:color="auto"/>
                                  </w:tcBorders>
                                  <w:shd w:val="clear" w:color="auto" w:fill="CCCCCC"/>
                                  <w:vAlign w:val="center"/>
                                </w:tcPr>
                                <w:p w14:paraId="28AB31A4" w14:textId="77777777" w:rsidR="00954B72" w:rsidRDefault="00954B72">
                                  <w:pPr>
                                    <w:spacing w:before="100" w:beforeAutospacing="1" w:after="161"/>
                                    <w:rPr>
                                      <w:color w:val="000000"/>
                                      <w:szCs w:val="18"/>
                                    </w:rPr>
                                  </w:pPr>
                                  <w:r w:rsidRPr="00F2450D">
                                    <w:rPr>
                                      <w:color w:val="000000"/>
                                      <w:szCs w:val="18"/>
                                    </w:rPr>
                                    <w:t>Name of the key. Is unique within the database.</w:t>
                                  </w:r>
                                </w:p>
                              </w:tc>
                            </w:tr>
                            <w:tr w:rsidR="00954B72" w:rsidRPr="00175ED6" w14:paraId="28AB31A9"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6" w14:textId="77777777" w:rsidR="00954B72" w:rsidRDefault="00954B72">
                                  <w:pPr>
                                    <w:spacing w:before="100" w:beforeAutospacing="1" w:after="161"/>
                                    <w:rPr>
                                      <w:color w:val="000000"/>
                                      <w:szCs w:val="18"/>
                                    </w:rPr>
                                  </w:pPr>
                                  <w:proofErr w:type="spellStart"/>
                                  <w:r w:rsidRPr="00F2450D">
                                    <w:rPr>
                                      <w:b/>
                                      <w:bCs/>
                                      <w:color w:val="000000"/>
                                      <w:szCs w:val="18"/>
                                    </w:rPr>
                                    <w:t>principal_id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7" w14:textId="77777777" w:rsidR="00954B72" w:rsidRDefault="00954B72">
                                  <w:pPr>
                                    <w:spacing w:before="100" w:beforeAutospacing="1" w:after="161"/>
                                    <w:rPr>
                                      <w:color w:val="000000"/>
                                      <w:szCs w:val="18"/>
                                    </w:rPr>
                                  </w:pPr>
                                  <w:r w:rsidRPr="00F2450D">
                                    <w:rPr>
                                      <w:b/>
                                      <w:bCs/>
                                      <w:color w:val="000000"/>
                                      <w:szCs w:val="18"/>
                                    </w:rPr>
                                    <w:t>int</w:t>
                                  </w:r>
                                </w:p>
                              </w:tc>
                              <w:tc>
                                <w:tcPr>
                                  <w:tcW w:w="2152" w:type="pct"/>
                                  <w:tcBorders>
                                    <w:top w:val="outset" w:sz="6" w:space="0" w:color="auto"/>
                                    <w:left w:val="outset" w:sz="6" w:space="0" w:color="auto"/>
                                    <w:bottom w:val="outset" w:sz="6" w:space="0" w:color="auto"/>
                                  </w:tcBorders>
                                  <w:shd w:val="clear" w:color="auto" w:fill="CCCCCC"/>
                                  <w:vAlign w:val="center"/>
                                </w:tcPr>
                                <w:p w14:paraId="28AB31A8" w14:textId="77777777" w:rsidR="00954B72" w:rsidRDefault="00954B72">
                                  <w:pPr>
                                    <w:spacing w:before="100" w:beforeAutospacing="1" w:after="161"/>
                                    <w:rPr>
                                      <w:color w:val="000000"/>
                                      <w:szCs w:val="18"/>
                                    </w:rPr>
                                  </w:pPr>
                                  <w:r w:rsidRPr="00F2450D">
                                    <w:rPr>
                                      <w:color w:val="000000"/>
                                      <w:szCs w:val="18"/>
                                    </w:rPr>
                                    <w:t>ID of the database principal that owns the key.</w:t>
                                  </w:r>
                                </w:p>
                              </w:tc>
                            </w:tr>
                            <w:tr w:rsidR="00954B72" w:rsidRPr="00175ED6" w14:paraId="28AB31AD"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A" w14:textId="77777777" w:rsidR="00954B72" w:rsidRDefault="00954B72">
                                  <w:pPr>
                                    <w:spacing w:before="100" w:beforeAutospacing="1" w:after="161"/>
                                    <w:rPr>
                                      <w:color w:val="000000"/>
                                      <w:szCs w:val="18"/>
                                    </w:rPr>
                                  </w:pPr>
                                  <w:proofErr w:type="spellStart"/>
                                  <w:r w:rsidRPr="00F2450D">
                                    <w:rPr>
                                      <w:b/>
                                      <w:bCs/>
                                      <w:color w:val="000000"/>
                                      <w:szCs w:val="18"/>
                                    </w:rPr>
                                    <w:t>asymmetric_key_id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B" w14:textId="77777777" w:rsidR="00954B72" w:rsidRDefault="00954B72">
                                  <w:pPr>
                                    <w:spacing w:before="100" w:beforeAutospacing="1" w:after="161"/>
                                    <w:rPr>
                                      <w:color w:val="000000"/>
                                      <w:szCs w:val="18"/>
                                    </w:rPr>
                                  </w:pPr>
                                  <w:r w:rsidRPr="00F2450D">
                                    <w:rPr>
                                      <w:b/>
                                      <w:bCs/>
                                      <w:color w:val="000000"/>
                                      <w:szCs w:val="18"/>
                                    </w:rPr>
                                    <w:t>int</w:t>
                                  </w:r>
                                </w:p>
                              </w:tc>
                              <w:tc>
                                <w:tcPr>
                                  <w:tcW w:w="2152" w:type="pct"/>
                                  <w:tcBorders>
                                    <w:top w:val="outset" w:sz="6" w:space="0" w:color="auto"/>
                                    <w:left w:val="outset" w:sz="6" w:space="0" w:color="auto"/>
                                    <w:bottom w:val="outset" w:sz="6" w:space="0" w:color="auto"/>
                                  </w:tcBorders>
                                  <w:shd w:val="clear" w:color="auto" w:fill="CCCCCC"/>
                                  <w:vAlign w:val="center"/>
                                </w:tcPr>
                                <w:p w14:paraId="28AB31AC" w14:textId="77777777" w:rsidR="00954B72" w:rsidRDefault="00954B72">
                                  <w:pPr>
                                    <w:spacing w:before="100" w:beforeAutospacing="1" w:after="161"/>
                                    <w:rPr>
                                      <w:color w:val="000000"/>
                                      <w:szCs w:val="18"/>
                                    </w:rPr>
                                  </w:pPr>
                                  <w:r w:rsidRPr="00F2450D">
                                    <w:rPr>
                                      <w:color w:val="000000"/>
                                      <w:szCs w:val="18"/>
                                    </w:rPr>
                                    <w:t>ID of the key. Is unique within the database.</w:t>
                                  </w:r>
                                </w:p>
                              </w:tc>
                            </w:tr>
                            <w:tr w:rsidR="00954B72" w:rsidRPr="00175ED6" w14:paraId="28AB31B1"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E" w14:textId="77777777" w:rsidR="00954B72" w:rsidRDefault="00954B72">
                                  <w:pPr>
                                    <w:spacing w:before="100" w:beforeAutospacing="1" w:after="161"/>
                                    <w:rPr>
                                      <w:color w:val="000000"/>
                                      <w:szCs w:val="18"/>
                                    </w:rPr>
                                  </w:pPr>
                                  <w:proofErr w:type="spellStart"/>
                                  <w:r w:rsidRPr="00F2450D">
                                    <w:rPr>
                                      <w:b/>
                                      <w:bCs/>
                                      <w:color w:val="000000"/>
                                      <w:szCs w:val="18"/>
                                    </w:rPr>
                                    <w:t>pvt_key_encryption_type</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F" w14:textId="77777777" w:rsidR="00954B72" w:rsidRDefault="00954B72">
                                  <w:pPr>
                                    <w:spacing w:before="100" w:beforeAutospacing="1" w:after="161"/>
                                    <w:rPr>
                                      <w:color w:val="000000"/>
                                      <w:szCs w:val="18"/>
                                    </w:rPr>
                                  </w:pPr>
                                  <w:r w:rsidRPr="00F2450D">
                                    <w:rPr>
                                      <w:b/>
                                      <w:bCs/>
                                      <w:color w:val="000000"/>
                                      <w:szCs w:val="18"/>
                                    </w:rPr>
                                    <w:t>char(2)</w:t>
                                  </w:r>
                                </w:p>
                              </w:tc>
                              <w:tc>
                                <w:tcPr>
                                  <w:tcW w:w="2152" w:type="pct"/>
                                  <w:tcBorders>
                                    <w:top w:val="outset" w:sz="6" w:space="0" w:color="auto"/>
                                    <w:left w:val="outset" w:sz="6" w:space="0" w:color="auto"/>
                                    <w:bottom w:val="outset" w:sz="6" w:space="0" w:color="auto"/>
                                  </w:tcBorders>
                                  <w:shd w:val="clear" w:color="auto" w:fill="CCCCCC"/>
                                  <w:vAlign w:val="center"/>
                                </w:tcPr>
                                <w:p w14:paraId="28AB31B0" w14:textId="77777777" w:rsidR="00954B72" w:rsidRDefault="00954B72">
                                  <w:pPr>
                                    <w:spacing w:before="100" w:beforeAutospacing="1" w:after="161"/>
                                    <w:rPr>
                                      <w:color w:val="000000"/>
                                      <w:szCs w:val="18"/>
                                    </w:rPr>
                                  </w:pPr>
                                  <w:r w:rsidRPr="00F2450D">
                                    <w:rPr>
                                      <w:color w:val="000000"/>
                                      <w:szCs w:val="18"/>
                                    </w:rPr>
                                    <w:t>How the key is encrypted.</w:t>
                                  </w:r>
                                  <w:r>
                                    <w:rPr>
                                      <w:color w:val="000000"/>
                                      <w:szCs w:val="18"/>
                                    </w:rPr>
                                    <w:br/>
                                  </w:r>
                                  <w:r w:rsidRPr="00F2450D">
                                    <w:rPr>
                                      <w:color w:val="000000"/>
                                      <w:szCs w:val="18"/>
                                    </w:rPr>
                                    <w:t>NA = Not encrypted</w:t>
                                  </w:r>
                                  <w:r>
                                    <w:rPr>
                                      <w:color w:val="000000"/>
                                      <w:szCs w:val="18"/>
                                    </w:rPr>
                                    <w:br/>
                                  </w:r>
                                  <w:r w:rsidRPr="00F2450D">
                                    <w:rPr>
                                      <w:color w:val="000000"/>
                                      <w:szCs w:val="18"/>
                                    </w:rPr>
                                    <w:t>MK = Key is encrypted by the master key</w:t>
                                  </w:r>
                                  <w:r>
                                    <w:rPr>
                                      <w:color w:val="000000"/>
                                      <w:szCs w:val="18"/>
                                    </w:rPr>
                                    <w:br/>
                                  </w:r>
                                  <w:r w:rsidRPr="00F2450D">
                                    <w:rPr>
                                      <w:color w:val="000000"/>
                                      <w:szCs w:val="18"/>
                                    </w:rPr>
                                    <w:t>PW = Key is encrypted by a user-defined password</w:t>
                                  </w:r>
                                  <w:r>
                                    <w:rPr>
                                      <w:color w:val="000000"/>
                                      <w:szCs w:val="18"/>
                                    </w:rPr>
                                    <w:br/>
                                  </w:r>
                                  <w:r w:rsidRPr="00F2450D">
                                    <w:rPr>
                                      <w:color w:val="000000"/>
                                      <w:szCs w:val="18"/>
                                    </w:rPr>
                                    <w:t>SK = Key is encrypted by service master key.</w:t>
                                  </w:r>
                                  <w:r>
                                    <w:rPr>
                                      <w:color w:val="000000"/>
                                      <w:szCs w:val="18"/>
                                    </w:rPr>
                                    <w:br/>
                                  </w:r>
                                  <w:r w:rsidRPr="00442E2E">
                                    <w:rPr>
                                      <w:color w:val="000000"/>
                                      <w:szCs w:val="18"/>
                                      <w:highlight w:val="yellow"/>
                                    </w:rPr>
                                    <w:t>PV = Encryption by provider</w:t>
                                  </w:r>
                                </w:p>
                              </w:tc>
                            </w:tr>
                            <w:tr w:rsidR="00954B72" w:rsidRPr="00175ED6" w14:paraId="28AB31B5"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2" w14:textId="77777777" w:rsidR="00954B72" w:rsidRDefault="00954B72">
                                  <w:pPr>
                                    <w:spacing w:before="100" w:beforeAutospacing="1" w:after="161"/>
                                    <w:rPr>
                                      <w:color w:val="000000"/>
                                      <w:szCs w:val="18"/>
                                    </w:rPr>
                                  </w:pPr>
                                  <w:proofErr w:type="spellStart"/>
                                  <w:r w:rsidRPr="00F2450D">
                                    <w:rPr>
                                      <w:b/>
                                      <w:bCs/>
                                      <w:color w:val="000000"/>
                                      <w:szCs w:val="18"/>
                                    </w:rPr>
                                    <w:t>pvt_key_encryption_type_desc</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3" w14:textId="77777777" w:rsidR="00954B72" w:rsidRDefault="00954B72">
                                  <w:pPr>
                                    <w:spacing w:before="100" w:beforeAutospacing="1" w:after="161"/>
                                    <w:rPr>
                                      <w:color w:val="000000"/>
                                      <w:szCs w:val="18"/>
                                    </w:rPr>
                                  </w:pPr>
                                  <w:proofErr w:type="spellStart"/>
                                  <w:r w:rsidRPr="00F2450D">
                                    <w:rPr>
                                      <w:b/>
                                      <w:bCs/>
                                      <w:color w:val="000000"/>
                                      <w:szCs w:val="18"/>
                                    </w:rPr>
                                    <w:t>nvarchar</w:t>
                                  </w:r>
                                  <w:proofErr w:type="spellEnd"/>
                                  <w:r w:rsidRPr="00F2450D">
                                    <w:rPr>
                                      <w:b/>
                                      <w:bCs/>
                                      <w:color w:val="000000"/>
                                      <w:szCs w:val="18"/>
                                    </w:rPr>
                                    <w:t>(60)</w:t>
                                  </w:r>
                                </w:p>
                              </w:tc>
                              <w:tc>
                                <w:tcPr>
                                  <w:tcW w:w="2152" w:type="pct"/>
                                  <w:tcBorders>
                                    <w:top w:val="outset" w:sz="6" w:space="0" w:color="auto"/>
                                    <w:left w:val="outset" w:sz="6" w:space="0" w:color="auto"/>
                                    <w:bottom w:val="outset" w:sz="6" w:space="0" w:color="auto"/>
                                  </w:tcBorders>
                                  <w:shd w:val="clear" w:color="auto" w:fill="CCCCCC"/>
                                  <w:vAlign w:val="center"/>
                                </w:tcPr>
                                <w:p w14:paraId="28AB31B4" w14:textId="77777777" w:rsidR="00954B72" w:rsidRDefault="00954B72">
                                  <w:pPr>
                                    <w:spacing w:before="100" w:beforeAutospacing="1" w:after="161"/>
                                    <w:rPr>
                                      <w:color w:val="000000"/>
                                      <w:szCs w:val="18"/>
                                    </w:rPr>
                                  </w:pPr>
                                  <w:r w:rsidRPr="00F2450D">
                                    <w:rPr>
                                      <w:color w:val="000000"/>
                                      <w:szCs w:val="18"/>
                                    </w:rPr>
                                    <w:t>Description of how the private key is encrypted.</w:t>
                                  </w:r>
                                  <w:r>
                                    <w:rPr>
                                      <w:color w:val="000000"/>
                                      <w:szCs w:val="18"/>
                                    </w:rPr>
                                    <w:br/>
                                  </w:r>
                                  <w:r w:rsidRPr="00F2450D">
                                    <w:rPr>
                                      <w:color w:val="000000"/>
                                      <w:szCs w:val="18"/>
                                    </w:rPr>
                                    <w:t>NO_PRIVATE_KEY</w:t>
                                  </w:r>
                                  <w:r>
                                    <w:rPr>
                                      <w:color w:val="000000"/>
                                      <w:szCs w:val="18"/>
                                    </w:rPr>
                                    <w:br/>
                                  </w:r>
                                  <w:r w:rsidRPr="00F2450D">
                                    <w:rPr>
                                      <w:color w:val="000000"/>
                                      <w:szCs w:val="18"/>
                                    </w:rPr>
                                    <w:t>ENCRYPTED_BY_MASTER_KEY</w:t>
                                  </w:r>
                                  <w:r>
                                    <w:rPr>
                                      <w:color w:val="000000"/>
                                      <w:szCs w:val="18"/>
                                    </w:rPr>
                                    <w:br/>
                                  </w:r>
                                  <w:r w:rsidRPr="00F2450D">
                                    <w:rPr>
                                      <w:color w:val="000000"/>
                                      <w:szCs w:val="18"/>
                                    </w:rPr>
                                    <w:t>ENCRYPTED_BY_PASSWORD</w:t>
                                  </w:r>
                                  <w:r>
                                    <w:rPr>
                                      <w:color w:val="000000"/>
                                      <w:szCs w:val="18"/>
                                    </w:rPr>
                                    <w:br/>
                                  </w:r>
                                  <w:r w:rsidRPr="00F2450D">
                                    <w:rPr>
                                      <w:color w:val="000000"/>
                                      <w:szCs w:val="18"/>
                                    </w:rPr>
                                    <w:t>ENCRYPTED_BY_SERVICE_MASTER_KEY</w:t>
                                  </w:r>
                                  <w:r>
                                    <w:rPr>
                                      <w:color w:val="000000"/>
                                      <w:szCs w:val="18"/>
                                    </w:rPr>
                                    <w:br/>
                                  </w:r>
                                  <w:r w:rsidRPr="00442E2E">
                                    <w:rPr>
                                      <w:color w:val="000000"/>
                                      <w:szCs w:val="18"/>
                                      <w:highlight w:val="yellow"/>
                                    </w:rPr>
                                    <w:t>PROVIDER</w:t>
                                  </w:r>
                                </w:p>
                              </w:tc>
                            </w:tr>
                            <w:tr w:rsidR="00954B72" w:rsidRPr="00175ED6" w14:paraId="28AB31B9"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6" w14:textId="77777777" w:rsidR="00954B72" w:rsidRDefault="00954B72">
                                  <w:pPr>
                                    <w:spacing w:before="100" w:beforeAutospacing="1" w:after="161"/>
                                    <w:rPr>
                                      <w:color w:val="000000"/>
                                      <w:szCs w:val="18"/>
                                    </w:rPr>
                                  </w:pPr>
                                  <w:r w:rsidRPr="00F2450D">
                                    <w:rPr>
                                      <w:b/>
                                      <w:bCs/>
                                      <w:color w:val="000000"/>
                                      <w:szCs w:val="18"/>
                                    </w:rPr>
                                    <w:t>thumbprint</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7" w14:textId="77777777" w:rsidR="00954B72" w:rsidRDefault="00954B72">
                                  <w:pPr>
                                    <w:spacing w:before="100" w:beforeAutospacing="1" w:after="161"/>
                                    <w:rPr>
                                      <w:color w:val="000000"/>
                                      <w:szCs w:val="18"/>
                                    </w:rPr>
                                  </w:pPr>
                                  <w:proofErr w:type="spellStart"/>
                                  <w:r w:rsidRPr="00F2450D">
                                    <w:rPr>
                                      <w:b/>
                                      <w:bCs/>
                                      <w:color w:val="000000"/>
                                      <w:szCs w:val="18"/>
                                    </w:rPr>
                                    <w:t>varbinary</w:t>
                                  </w:r>
                                  <w:proofErr w:type="spellEnd"/>
                                  <w:r w:rsidRPr="00F2450D">
                                    <w:rPr>
                                      <w:b/>
                                      <w:bCs/>
                                      <w:color w:val="000000"/>
                                      <w:szCs w:val="18"/>
                                    </w:rPr>
                                    <w:t>(32)</w:t>
                                  </w:r>
                                </w:p>
                              </w:tc>
                              <w:tc>
                                <w:tcPr>
                                  <w:tcW w:w="2152" w:type="pct"/>
                                  <w:tcBorders>
                                    <w:top w:val="outset" w:sz="6" w:space="0" w:color="auto"/>
                                    <w:left w:val="outset" w:sz="6" w:space="0" w:color="auto"/>
                                    <w:bottom w:val="outset" w:sz="6" w:space="0" w:color="auto"/>
                                  </w:tcBorders>
                                  <w:shd w:val="clear" w:color="auto" w:fill="CCCCCC"/>
                                  <w:vAlign w:val="center"/>
                                </w:tcPr>
                                <w:p w14:paraId="28AB31B8" w14:textId="77777777" w:rsidR="00954B72" w:rsidRDefault="00954B72">
                                  <w:pPr>
                                    <w:spacing w:before="100" w:beforeAutospacing="1" w:after="161"/>
                                    <w:rPr>
                                      <w:color w:val="000000"/>
                                      <w:szCs w:val="18"/>
                                    </w:rPr>
                                  </w:pPr>
                                  <w:r w:rsidRPr="00F2450D">
                                    <w:rPr>
                                      <w:color w:val="000000"/>
                                      <w:szCs w:val="18"/>
                                    </w:rPr>
                                    <w:t>SHA-1 hash of the key. The hash is globally unique.</w:t>
                                  </w:r>
                                  <w:r>
                                    <w:rPr>
                                      <w:color w:val="000000"/>
                                      <w:szCs w:val="18"/>
                                    </w:rPr>
                                    <w:br/>
                                    <w:t>OR</w:t>
                                  </w:r>
                                  <w:r>
                                    <w:rPr>
                                      <w:color w:val="000000"/>
                                      <w:szCs w:val="18"/>
                                    </w:rPr>
                                    <w:br/>
                                  </w:r>
                                  <w:r w:rsidRPr="003E5336">
                                    <w:rPr>
                                      <w:color w:val="000000"/>
                                      <w:szCs w:val="18"/>
                                      <w:highlight w:val="yellow"/>
                                    </w:rPr>
                                    <w:t xml:space="preserve">Key </w:t>
                                  </w:r>
                                  <w:proofErr w:type="spellStart"/>
                                  <w:r w:rsidRPr="003E5336">
                                    <w:rPr>
                                      <w:color w:val="000000"/>
                                      <w:szCs w:val="18"/>
                                      <w:highlight w:val="yellow"/>
                                    </w:rPr>
                                    <w:t>guid</w:t>
                                  </w:r>
                                  <w:proofErr w:type="spellEnd"/>
                                  <w:r w:rsidRPr="003E5336">
                                    <w:rPr>
                                      <w:color w:val="000000"/>
                                      <w:szCs w:val="18"/>
                                      <w:highlight w:val="yellow"/>
                                    </w:rPr>
                                    <w:t xml:space="preserve"> or id inside EKM device</w:t>
                                  </w:r>
                                </w:p>
                              </w:tc>
                            </w:tr>
                            <w:tr w:rsidR="00954B72" w:rsidRPr="00175ED6" w14:paraId="28AB31BD"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A" w14:textId="77777777" w:rsidR="00954B72" w:rsidRDefault="00954B72">
                                  <w:pPr>
                                    <w:spacing w:before="100" w:beforeAutospacing="1" w:after="161"/>
                                    <w:rPr>
                                      <w:color w:val="000000"/>
                                      <w:szCs w:val="18"/>
                                    </w:rPr>
                                  </w:pPr>
                                  <w:r w:rsidRPr="00F2450D">
                                    <w:rPr>
                                      <w:b/>
                                      <w:bCs/>
                                      <w:color w:val="000000"/>
                                      <w:szCs w:val="18"/>
                                    </w:rPr>
                                    <w:t>algorithm</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B" w14:textId="77777777" w:rsidR="00954B72" w:rsidRDefault="00954B72">
                                  <w:pPr>
                                    <w:spacing w:before="100" w:beforeAutospacing="1" w:after="161"/>
                                    <w:rPr>
                                      <w:color w:val="000000"/>
                                      <w:szCs w:val="18"/>
                                    </w:rPr>
                                  </w:pPr>
                                  <w:r w:rsidRPr="00F2450D">
                                    <w:rPr>
                                      <w:b/>
                                      <w:bCs/>
                                      <w:color w:val="000000"/>
                                      <w:szCs w:val="18"/>
                                    </w:rPr>
                                    <w:t>char(2)</w:t>
                                  </w:r>
                                </w:p>
                              </w:tc>
                              <w:tc>
                                <w:tcPr>
                                  <w:tcW w:w="2152" w:type="pct"/>
                                  <w:tcBorders>
                                    <w:top w:val="outset" w:sz="6" w:space="0" w:color="auto"/>
                                    <w:left w:val="outset" w:sz="6" w:space="0" w:color="auto"/>
                                    <w:bottom w:val="outset" w:sz="6" w:space="0" w:color="auto"/>
                                  </w:tcBorders>
                                  <w:shd w:val="clear" w:color="auto" w:fill="CCCCCC"/>
                                  <w:vAlign w:val="center"/>
                                </w:tcPr>
                                <w:p w14:paraId="28AB31BC" w14:textId="77777777" w:rsidR="00954B72" w:rsidRDefault="00954B72">
                                  <w:pPr>
                                    <w:spacing w:before="100" w:beforeAutospacing="1" w:after="161"/>
                                    <w:rPr>
                                      <w:color w:val="000000"/>
                                      <w:szCs w:val="18"/>
                                    </w:rPr>
                                  </w:pPr>
                                  <w:r w:rsidRPr="00F2450D">
                                    <w:rPr>
                                      <w:color w:val="000000"/>
                                      <w:szCs w:val="18"/>
                                    </w:rPr>
                                    <w:t>Algorithm used with the key.</w:t>
                                  </w:r>
                                  <w:r>
                                    <w:rPr>
                                      <w:color w:val="000000"/>
                                      <w:szCs w:val="18"/>
                                    </w:rPr>
                                    <w:br/>
                                  </w:r>
                                  <w:r w:rsidRPr="00F2450D">
                                    <w:rPr>
                                      <w:color w:val="000000"/>
                                      <w:szCs w:val="18"/>
                                    </w:rPr>
                                    <w:t>1R = 512-bit RSA</w:t>
                                  </w:r>
                                  <w:r>
                                    <w:rPr>
                                      <w:color w:val="000000"/>
                                      <w:szCs w:val="18"/>
                                    </w:rPr>
                                    <w:br/>
                                  </w:r>
                                  <w:r w:rsidRPr="00F2450D">
                                    <w:rPr>
                                      <w:color w:val="000000"/>
                                      <w:szCs w:val="18"/>
                                    </w:rPr>
                                    <w:t>2R = 1024-bit RSA</w:t>
                                  </w:r>
                                  <w:r>
                                    <w:rPr>
                                      <w:color w:val="000000"/>
                                      <w:szCs w:val="18"/>
                                    </w:rPr>
                                    <w:br/>
                                  </w:r>
                                  <w:r w:rsidRPr="00F2450D">
                                    <w:rPr>
                                      <w:color w:val="000000"/>
                                      <w:szCs w:val="18"/>
                                    </w:rPr>
                                    <w:t>3R = 2048-bit RSA</w:t>
                                  </w:r>
                                </w:p>
                              </w:tc>
                            </w:tr>
                            <w:tr w:rsidR="00954B72" w:rsidRPr="00175ED6" w14:paraId="28AB31C2"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E" w14:textId="77777777" w:rsidR="00954B72" w:rsidRDefault="00954B72">
                                  <w:pPr>
                                    <w:spacing w:before="100" w:beforeAutospacing="1" w:after="161"/>
                                    <w:rPr>
                                      <w:color w:val="000000"/>
                                      <w:szCs w:val="18"/>
                                    </w:rPr>
                                  </w:pPr>
                                  <w:proofErr w:type="spellStart"/>
                                  <w:r w:rsidRPr="00F2450D">
                                    <w:rPr>
                                      <w:b/>
                                      <w:bCs/>
                                      <w:color w:val="000000"/>
                                      <w:szCs w:val="18"/>
                                    </w:rPr>
                                    <w:t>algorithm_desc</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F" w14:textId="77777777" w:rsidR="00954B72" w:rsidRDefault="00954B72">
                                  <w:pPr>
                                    <w:spacing w:before="100" w:beforeAutospacing="1" w:after="161"/>
                                    <w:rPr>
                                      <w:color w:val="000000"/>
                                      <w:szCs w:val="18"/>
                                    </w:rPr>
                                  </w:pPr>
                                  <w:proofErr w:type="spellStart"/>
                                  <w:r w:rsidRPr="00F2450D">
                                    <w:rPr>
                                      <w:b/>
                                      <w:bCs/>
                                      <w:color w:val="000000"/>
                                      <w:szCs w:val="18"/>
                                    </w:rPr>
                                    <w:t>nvarchar</w:t>
                                  </w:r>
                                  <w:proofErr w:type="spellEnd"/>
                                  <w:r w:rsidRPr="00F2450D">
                                    <w:rPr>
                                      <w:b/>
                                      <w:bCs/>
                                      <w:color w:val="000000"/>
                                      <w:szCs w:val="18"/>
                                    </w:rPr>
                                    <w:t>(60)</w:t>
                                  </w:r>
                                </w:p>
                              </w:tc>
                              <w:tc>
                                <w:tcPr>
                                  <w:tcW w:w="2152" w:type="pct"/>
                                  <w:tcBorders>
                                    <w:top w:val="outset" w:sz="6" w:space="0" w:color="auto"/>
                                    <w:left w:val="outset" w:sz="6" w:space="0" w:color="auto"/>
                                    <w:bottom w:val="outset" w:sz="6" w:space="0" w:color="auto"/>
                                  </w:tcBorders>
                                  <w:shd w:val="clear" w:color="auto" w:fill="CCCCCC"/>
                                  <w:vAlign w:val="center"/>
                                </w:tcPr>
                                <w:p w14:paraId="28AB31C0" w14:textId="77777777" w:rsidR="00954B72" w:rsidRDefault="00954B72">
                                  <w:pPr>
                                    <w:spacing w:before="100" w:beforeAutospacing="1" w:after="161"/>
                                    <w:rPr>
                                      <w:color w:val="000000"/>
                                      <w:szCs w:val="18"/>
                                    </w:rPr>
                                  </w:pPr>
                                  <w:r w:rsidRPr="00F2450D">
                                    <w:rPr>
                                      <w:color w:val="000000"/>
                                      <w:szCs w:val="18"/>
                                    </w:rPr>
                                    <w:t>Description of the algorithm used with the key.</w:t>
                                  </w:r>
                                  <w:r>
                                    <w:rPr>
                                      <w:color w:val="000000"/>
                                      <w:szCs w:val="18"/>
                                    </w:rPr>
                                    <w:br/>
                                  </w:r>
                                  <w:r w:rsidRPr="00F2450D">
                                    <w:rPr>
                                      <w:color w:val="000000"/>
                                      <w:szCs w:val="18"/>
                                    </w:rPr>
                                    <w:t>RSA_512</w:t>
                                  </w:r>
                                  <w:r>
                                    <w:rPr>
                                      <w:color w:val="000000"/>
                                      <w:szCs w:val="18"/>
                                    </w:rPr>
                                    <w:br/>
                                  </w:r>
                                  <w:r w:rsidRPr="00F2450D">
                                    <w:rPr>
                                      <w:color w:val="000000"/>
                                      <w:szCs w:val="18"/>
                                    </w:rPr>
                                    <w:t>RSA_1024</w:t>
                                  </w:r>
                                  <w:r>
                                    <w:rPr>
                                      <w:color w:val="000000"/>
                                      <w:szCs w:val="18"/>
                                    </w:rPr>
                                    <w:br/>
                                  </w:r>
                                  <w:r w:rsidRPr="00F2450D">
                                    <w:rPr>
                                      <w:color w:val="000000"/>
                                      <w:szCs w:val="18"/>
                                    </w:rPr>
                                    <w:t>RSA_2048</w:t>
                                  </w:r>
                                </w:p>
                                <w:p w14:paraId="28AB31C1" w14:textId="77777777" w:rsidR="00954B72" w:rsidRDefault="00954B72">
                                  <w:pPr>
                                    <w:spacing w:before="100" w:beforeAutospacing="1" w:after="161"/>
                                    <w:rPr>
                                      <w:color w:val="000000"/>
                                      <w:szCs w:val="18"/>
                                    </w:rPr>
                                  </w:pPr>
                                  <w:proofErr w:type="spellStart"/>
                                  <w:r w:rsidRPr="008424DA">
                                    <w:rPr>
                                      <w:color w:val="000000"/>
                                      <w:szCs w:val="18"/>
                                      <w:highlight w:val="yellow"/>
                                    </w:rPr>
                                    <w:t>Algorithm_tag</w:t>
                                  </w:r>
                                  <w:proofErr w:type="spellEnd"/>
                                  <w:r w:rsidRPr="008424DA">
                                    <w:rPr>
                                      <w:color w:val="000000"/>
                                      <w:szCs w:val="18"/>
                                      <w:highlight w:val="yellow"/>
                                    </w:rPr>
                                    <w:t xml:space="preserve"> from </w:t>
                                  </w:r>
                                  <w:proofErr w:type="spellStart"/>
                                  <w:r w:rsidRPr="008424DA">
                                    <w:rPr>
                                      <w:color w:val="000000"/>
                                      <w:szCs w:val="18"/>
                                      <w:highlight w:val="yellow"/>
                                    </w:rPr>
                                    <w:t>sys.fn_provider_algorithms</w:t>
                                  </w:r>
                                  <w:proofErr w:type="spellEnd"/>
                                </w:p>
                              </w:tc>
                            </w:tr>
                            <w:tr w:rsidR="00954B72" w:rsidRPr="00175ED6" w14:paraId="28AB31C6"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3" w14:textId="77777777" w:rsidR="00954B72" w:rsidRDefault="00954B72">
                                  <w:pPr>
                                    <w:spacing w:before="100" w:beforeAutospacing="1" w:after="161"/>
                                    <w:rPr>
                                      <w:color w:val="000000"/>
                                      <w:szCs w:val="18"/>
                                    </w:rPr>
                                  </w:pPr>
                                  <w:proofErr w:type="spellStart"/>
                                  <w:r w:rsidRPr="00F2450D">
                                    <w:rPr>
                                      <w:b/>
                                      <w:bCs/>
                                      <w:color w:val="000000"/>
                                      <w:szCs w:val="18"/>
                                    </w:rPr>
                                    <w:t>key_length</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C4" w14:textId="77777777" w:rsidR="00954B72" w:rsidRDefault="00954B72">
                                  <w:pPr>
                                    <w:spacing w:before="100" w:beforeAutospacing="1" w:after="161"/>
                                    <w:rPr>
                                      <w:color w:val="000000"/>
                                      <w:szCs w:val="18"/>
                                    </w:rPr>
                                  </w:pPr>
                                  <w:r w:rsidRPr="00F2450D">
                                    <w:rPr>
                                      <w:b/>
                                      <w:bCs/>
                                      <w:color w:val="000000"/>
                                      <w:szCs w:val="18"/>
                                    </w:rPr>
                                    <w:t>int</w:t>
                                  </w:r>
                                </w:p>
                              </w:tc>
                              <w:tc>
                                <w:tcPr>
                                  <w:tcW w:w="2152" w:type="pct"/>
                                  <w:tcBorders>
                                    <w:top w:val="outset" w:sz="6" w:space="0" w:color="auto"/>
                                    <w:left w:val="outset" w:sz="6" w:space="0" w:color="auto"/>
                                    <w:bottom w:val="outset" w:sz="6" w:space="0" w:color="auto"/>
                                  </w:tcBorders>
                                  <w:shd w:val="clear" w:color="auto" w:fill="CCCCCC"/>
                                  <w:vAlign w:val="center"/>
                                </w:tcPr>
                                <w:p w14:paraId="28AB31C5" w14:textId="77777777" w:rsidR="00954B72" w:rsidRDefault="00954B72">
                                  <w:pPr>
                                    <w:spacing w:before="100" w:beforeAutospacing="1" w:after="161"/>
                                    <w:rPr>
                                      <w:color w:val="000000"/>
                                      <w:szCs w:val="18"/>
                                    </w:rPr>
                                  </w:pPr>
                                  <w:r w:rsidRPr="00F2450D">
                                    <w:rPr>
                                      <w:color w:val="000000"/>
                                      <w:szCs w:val="18"/>
                                    </w:rPr>
                                    <w:t>Bit length of the key</w:t>
                                  </w:r>
                                </w:p>
                              </w:tc>
                            </w:tr>
                            <w:tr w:rsidR="00954B72" w:rsidRPr="00175ED6" w14:paraId="28AB31CA"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7" w14:textId="77777777" w:rsidR="00954B72" w:rsidRDefault="00954B72">
                                  <w:pPr>
                                    <w:spacing w:before="100" w:beforeAutospacing="1" w:after="161"/>
                                    <w:rPr>
                                      <w:color w:val="000000"/>
                                      <w:szCs w:val="18"/>
                                    </w:rPr>
                                  </w:pPr>
                                  <w:proofErr w:type="spellStart"/>
                                  <w:r w:rsidRPr="00F2450D">
                                    <w:rPr>
                                      <w:b/>
                                      <w:bCs/>
                                      <w:color w:val="000000"/>
                                      <w:szCs w:val="18"/>
                                    </w:rPr>
                                    <w:t>sid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C8" w14:textId="77777777" w:rsidR="00954B72" w:rsidRDefault="00954B72">
                                  <w:pPr>
                                    <w:spacing w:before="100" w:beforeAutospacing="1" w:after="161"/>
                                    <w:rPr>
                                      <w:color w:val="000000"/>
                                      <w:szCs w:val="18"/>
                                    </w:rPr>
                                  </w:pPr>
                                  <w:proofErr w:type="spellStart"/>
                                  <w:r w:rsidRPr="00F2450D">
                                    <w:rPr>
                                      <w:b/>
                                      <w:bCs/>
                                      <w:color w:val="000000"/>
                                      <w:szCs w:val="18"/>
                                    </w:rPr>
                                    <w:t>varbinary</w:t>
                                  </w:r>
                                  <w:proofErr w:type="spellEnd"/>
                                  <w:r w:rsidRPr="00F2450D">
                                    <w:rPr>
                                      <w:b/>
                                      <w:bCs/>
                                      <w:color w:val="000000"/>
                                      <w:szCs w:val="18"/>
                                    </w:rPr>
                                    <w:t>(85)</w:t>
                                  </w:r>
                                </w:p>
                              </w:tc>
                              <w:tc>
                                <w:tcPr>
                                  <w:tcW w:w="2152" w:type="pct"/>
                                  <w:tcBorders>
                                    <w:top w:val="outset" w:sz="6" w:space="0" w:color="auto"/>
                                    <w:left w:val="outset" w:sz="6" w:space="0" w:color="auto"/>
                                    <w:bottom w:val="outset" w:sz="6" w:space="0" w:color="auto"/>
                                  </w:tcBorders>
                                  <w:shd w:val="clear" w:color="auto" w:fill="CCCCCC"/>
                                  <w:vAlign w:val="center"/>
                                </w:tcPr>
                                <w:p w14:paraId="28AB31C9" w14:textId="77777777" w:rsidR="00954B72" w:rsidRDefault="00954B72">
                                  <w:pPr>
                                    <w:spacing w:before="100" w:beforeAutospacing="1" w:after="161"/>
                                    <w:rPr>
                                      <w:color w:val="000000"/>
                                      <w:szCs w:val="18"/>
                                    </w:rPr>
                                  </w:pPr>
                                  <w:r w:rsidRPr="00F2450D">
                                    <w:rPr>
                                      <w:color w:val="000000"/>
                                      <w:szCs w:val="18"/>
                                    </w:rPr>
                                    <w:t>Login SID for this key</w:t>
                                  </w:r>
                                </w:p>
                              </w:tc>
                            </w:tr>
                            <w:tr w:rsidR="00954B72" w:rsidRPr="00175ED6" w14:paraId="28AB31CE"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B" w14:textId="77777777" w:rsidR="00954B72" w:rsidRDefault="00954B72">
                                  <w:pPr>
                                    <w:spacing w:before="100" w:beforeAutospacing="1" w:after="161"/>
                                    <w:rPr>
                                      <w:color w:val="000000"/>
                                      <w:szCs w:val="18"/>
                                    </w:rPr>
                                  </w:pPr>
                                  <w:proofErr w:type="spellStart"/>
                                  <w:r w:rsidRPr="00F2450D">
                                    <w:rPr>
                                      <w:b/>
                                      <w:bCs/>
                                      <w:color w:val="000000"/>
                                      <w:szCs w:val="18"/>
                                    </w:rPr>
                                    <w:t>string_sid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CC" w14:textId="77777777" w:rsidR="00954B72" w:rsidRDefault="00954B72">
                                  <w:pPr>
                                    <w:spacing w:before="100" w:beforeAutospacing="1" w:after="161"/>
                                    <w:rPr>
                                      <w:color w:val="000000"/>
                                      <w:szCs w:val="18"/>
                                    </w:rPr>
                                  </w:pPr>
                                  <w:proofErr w:type="spellStart"/>
                                  <w:r w:rsidRPr="00F2450D">
                                    <w:rPr>
                                      <w:b/>
                                      <w:bCs/>
                                      <w:color w:val="000000"/>
                                      <w:szCs w:val="18"/>
                                    </w:rPr>
                                    <w:t>nvarchar</w:t>
                                  </w:r>
                                  <w:proofErr w:type="spellEnd"/>
                                  <w:r w:rsidRPr="00F2450D">
                                    <w:rPr>
                                      <w:b/>
                                      <w:bCs/>
                                      <w:color w:val="000000"/>
                                      <w:szCs w:val="18"/>
                                    </w:rPr>
                                    <w:t>(128)</w:t>
                                  </w:r>
                                </w:p>
                              </w:tc>
                              <w:tc>
                                <w:tcPr>
                                  <w:tcW w:w="2152" w:type="pct"/>
                                  <w:tcBorders>
                                    <w:top w:val="outset" w:sz="6" w:space="0" w:color="auto"/>
                                    <w:left w:val="outset" w:sz="6" w:space="0" w:color="auto"/>
                                    <w:bottom w:val="outset" w:sz="6" w:space="0" w:color="auto"/>
                                  </w:tcBorders>
                                  <w:shd w:val="clear" w:color="auto" w:fill="CCCCCC"/>
                                  <w:vAlign w:val="center"/>
                                </w:tcPr>
                                <w:p w14:paraId="28AB31CD" w14:textId="77777777" w:rsidR="00954B72" w:rsidRDefault="00954B72">
                                  <w:pPr>
                                    <w:spacing w:before="100" w:beforeAutospacing="1" w:after="161"/>
                                    <w:rPr>
                                      <w:color w:val="000000"/>
                                      <w:szCs w:val="18"/>
                                    </w:rPr>
                                  </w:pPr>
                                  <w:r w:rsidRPr="00F2450D">
                                    <w:rPr>
                                      <w:color w:val="000000"/>
                                      <w:szCs w:val="18"/>
                                    </w:rPr>
                                    <w:t>String representation of the login SID of the key</w:t>
                                  </w:r>
                                </w:p>
                              </w:tc>
                            </w:tr>
                            <w:tr w:rsidR="00954B72" w:rsidRPr="00175ED6" w14:paraId="28AB31D2"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F" w14:textId="77777777" w:rsidR="00954B72" w:rsidRDefault="00954B72">
                                  <w:pPr>
                                    <w:spacing w:before="100" w:beforeAutospacing="1" w:after="161"/>
                                    <w:rPr>
                                      <w:color w:val="000000"/>
                                      <w:szCs w:val="18"/>
                                    </w:rPr>
                                  </w:pPr>
                                  <w:proofErr w:type="spellStart"/>
                                  <w:r w:rsidRPr="00F2450D">
                                    <w:rPr>
                                      <w:b/>
                                      <w:bCs/>
                                      <w:color w:val="000000"/>
                                      <w:szCs w:val="18"/>
                                    </w:rPr>
                                    <w:t>public_key</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D0" w14:textId="77777777" w:rsidR="00954B72" w:rsidRDefault="00954B72">
                                  <w:pPr>
                                    <w:spacing w:before="100" w:beforeAutospacing="1" w:after="161"/>
                                    <w:rPr>
                                      <w:color w:val="000000"/>
                                      <w:szCs w:val="18"/>
                                    </w:rPr>
                                  </w:pPr>
                                  <w:proofErr w:type="spellStart"/>
                                  <w:r w:rsidRPr="00F2450D">
                                    <w:rPr>
                                      <w:b/>
                                      <w:bCs/>
                                      <w:color w:val="000000"/>
                                      <w:szCs w:val="18"/>
                                    </w:rPr>
                                    <w:t>varbinary</w:t>
                                  </w:r>
                                  <w:proofErr w:type="spellEnd"/>
                                  <w:r w:rsidRPr="00F2450D">
                                    <w:rPr>
                                      <w:b/>
                                      <w:bCs/>
                                      <w:color w:val="000000"/>
                                      <w:szCs w:val="18"/>
                                    </w:rPr>
                                    <w:t>(max)</w:t>
                                  </w:r>
                                </w:p>
                              </w:tc>
                              <w:tc>
                                <w:tcPr>
                                  <w:tcW w:w="2152" w:type="pct"/>
                                  <w:tcBorders>
                                    <w:top w:val="outset" w:sz="6" w:space="0" w:color="auto"/>
                                    <w:left w:val="outset" w:sz="6" w:space="0" w:color="auto"/>
                                    <w:bottom w:val="outset" w:sz="6" w:space="0" w:color="auto"/>
                                  </w:tcBorders>
                                  <w:shd w:val="clear" w:color="auto" w:fill="CCCCCC"/>
                                  <w:vAlign w:val="center"/>
                                </w:tcPr>
                                <w:p w14:paraId="28AB31D1" w14:textId="77777777" w:rsidR="00954B72" w:rsidRDefault="00954B72">
                                  <w:pPr>
                                    <w:spacing w:before="100" w:beforeAutospacing="1" w:after="161"/>
                                    <w:rPr>
                                      <w:color w:val="000000"/>
                                      <w:szCs w:val="18"/>
                                    </w:rPr>
                                  </w:pPr>
                                  <w:r w:rsidRPr="00F2450D">
                                    <w:rPr>
                                      <w:color w:val="000000"/>
                                      <w:szCs w:val="18"/>
                                    </w:rPr>
                                    <w:t>Public key</w:t>
                                  </w:r>
                                </w:p>
                              </w:tc>
                            </w:tr>
                            <w:tr w:rsidR="00954B72" w:rsidRPr="00175ED6" w14:paraId="28AB31D6"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D3"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provider_name</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D4"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sysname</w:t>
                                  </w:r>
                                  <w:proofErr w:type="spellEnd"/>
                                </w:p>
                              </w:tc>
                              <w:tc>
                                <w:tcPr>
                                  <w:tcW w:w="2152" w:type="pct"/>
                                  <w:tcBorders>
                                    <w:top w:val="outset" w:sz="6" w:space="0" w:color="auto"/>
                                    <w:left w:val="outset" w:sz="6" w:space="0" w:color="auto"/>
                                    <w:bottom w:val="outset" w:sz="6" w:space="0" w:color="auto"/>
                                  </w:tcBorders>
                                  <w:shd w:val="clear" w:color="auto" w:fill="CCCCCC"/>
                                  <w:vAlign w:val="center"/>
                                </w:tcPr>
                                <w:p w14:paraId="28AB31D5" w14:textId="77777777" w:rsidR="00954B72" w:rsidRDefault="00954B72">
                                  <w:pPr>
                                    <w:spacing w:before="100" w:beforeAutospacing="1" w:after="161"/>
                                    <w:rPr>
                                      <w:color w:val="000000"/>
                                      <w:szCs w:val="18"/>
                                      <w:highlight w:val="yellow"/>
                                    </w:rPr>
                                  </w:pPr>
                                  <w:r>
                                    <w:rPr>
                                      <w:color w:val="000000"/>
                                      <w:szCs w:val="18"/>
                                      <w:highlight w:val="yellow"/>
                                    </w:rPr>
                                    <w:t>name</w:t>
                                  </w:r>
                                  <w:r w:rsidRPr="00442E2E">
                                    <w:rPr>
                                      <w:color w:val="000000"/>
                                      <w:szCs w:val="18"/>
                                      <w:highlight w:val="yellow"/>
                                    </w:rPr>
                                    <w:t xml:space="preserve"> of the provider</w:t>
                                  </w:r>
                                </w:p>
                              </w:tc>
                            </w:tr>
                            <w:tr w:rsidR="00954B72" w:rsidRPr="00175ED6" w14:paraId="28AB31DA"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D7"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Provider_guid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D8"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varbinary</w:t>
                                  </w:r>
                                  <w:proofErr w:type="spellEnd"/>
                                  <w:r w:rsidRPr="00BF36D1">
                                    <w:rPr>
                                      <w:b/>
                                      <w:bCs/>
                                      <w:color w:val="000000"/>
                                      <w:szCs w:val="18"/>
                                      <w:highlight w:val="yellow"/>
                                    </w:rPr>
                                    <w:t>(16)</w:t>
                                  </w:r>
                                </w:p>
                              </w:tc>
                              <w:tc>
                                <w:tcPr>
                                  <w:tcW w:w="2152" w:type="pct"/>
                                  <w:tcBorders>
                                    <w:top w:val="outset" w:sz="6" w:space="0" w:color="auto"/>
                                    <w:left w:val="outset" w:sz="6" w:space="0" w:color="auto"/>
                                    <w:bottom w:val="outset" w:sz="6" w:space="0" w:color="auto"/>
                                  </w:tcBorders>
                                  <w:shd w:val="clear" w:color="auto" w:fill="CCCCCC"/>
                                  <w:vAlign w:val="center"/>
                                </w:tcPr>
                                <w:p w14:paraId="28AB31D9" w14:textId="77777777" w:rsidR="00954B72" w:rsidRDefault="00954B72">
                                  <w:pPr>
                                    <w:spacing w:before="100" w:beforeAutospacing="1" w:after="161"/>
                                    <w:rPr>
                                      <w:color w:val="000000"/>
                                      <w:szCs w:val="18"/>
                                      <w:highlight w:val="yellow"/>
                                    </w:rPr>
                                  </w:pPr>
                                  <w:r w:rsidRPr="00BF36D1">
                                    <w:rPr>
                                      <w:color w:val="000000"/>
                                      <w:szCs w:val="18"/>
                                      <w:highlight w:val="yellow"/>
                                    </w:rPr>
                                    <w:t>GUID of the provider</w:t>
                                  </w:r>
                                </w:p>
                              </w:tc>
                            </w:tr>
                            <w:tr w:rsidR="00954B72" w:rsidRPr="00175ED6" w14:paraId="28AB31DE"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tcPr>
                                <w:p w14:paraId="28AB31DB" w14:textId="77777777" w:rsidR="00954B72" w:rsidRDefault="00954B72">
                                  <w:pPr>
                                    <w:rPr>
                                      <w:b/>
                                      <w:szCs w:val="18"/>
                                      <w:highlight w:val="yellow"/>
                                    </w:rPr>
                                  </w:pPr>
                                  <w:proofErr w:type="spellStart"/>
                                  <w:r w:rsidRPr="00190207">
                                    <w:rPr>
                                      <w:b/>
                                      <w:szCs w:val="18"/>
                                      <w:highlight w:val="yellow"/>
                                    </w:rPr>
                                    <w:t>Provider_version</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tcPr>
                                <w:p w14:paraId="28AB31DC" w14:textId="77777777" w:rsidR="00954B72" w:rsidRDefault="00954B72">
                                  <w:pPr>
                                    <w:rPr>
                                      <w:b/>
                                      <w:szCs w:val="18"/>
                                      <w:highlight w:val="yellow"/>
                                    </w:rPr>
                                  </w:pPr>
                                  <w:r>
                                    <w:rPr>
                                      <w:b/>
                                      <w:szCs w:val="18"/>
                                      <w:highlight w:val="yellow"/>
                                    </w:rPr>
                                    <w:t>INT</w:t>
                                  </w:r>
                                </w:p>
                              </w:tc>
                              <w:tc>
                                <w:tcPr>
                                  <w:tcW w:w="2152" w:type="pct"/>
                                  <w:tcBorders>
                                    <w:top w:val="outset" w:sz="6" w:space="0" w:color="auto"/>
                                    <w:left w:val="outset" w:sz="6" w:space="0" w:color="auto"/>
                                    <w:bottom w:val="outset" w:sz="6" w:space="0" w:color="auto"/>
                                  </w:tcBorders>
                                  <w:shd w:val="clear" w:color="auto" w:fill="CCCCCC"/>
                                </w:tcPr>
                                <w:p w14:paraId="28AB31DD" w14:textId="77777777" w:rsidR="00954B72" w:rsidRDefault="00954B72">
                                  <w:pPr>
                                    <w:rPr>
                                      <w:b/>
                                      <w:szCs w:val="18"/>
                                      <w:highlight w:val="yellow"/>
                                    </w:rPr>
                                  </w:pPr>
                                  <w:r w:rsidRPr="00190207">
                                    <w:rPr>
                                      <w:b/>
                                      <w:szCs w:val="18"/>
                                      <w:highlight w:val="yellow"/>
                                    </w:rPr>
                                    <w:t>Version information on the provider</w:t>
                                  </w:r>
                                </w:p>
                              </w:tc>
                            </w:tr>
                            <w:tr w:rsidR="00954B72" w:rsidRPr="00175ED6" w14:paraId="28AB31E2"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DF"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provider_</w:t>
                                  </w:r>
                                  <w:r w:rsidRPr="00442E2E">
                                    <w:rPr>
                                      <w:b/>
                                      <w:bCs/>
                                      <w:color w:val="000000"/>
                                      <w:szCs w:val="18"/>
                                      <w:highlight w:val="yellow"/>
                                    </w:rPr>
                                    <w:t>key_name</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E0" w14:textId="77777777" w:rsidR="00954B72" w:rsidRDefault="00954B72">
                                  <w:pPr>
                                    <w:spacing w:before="100" w:beforeAutospacing="1" w:after="161"/>
                                    <w:rPr>
                                      <w:b/>
                                      <w:bCs/>
                                      <w:color w:val="000000"/>
                                      <w:szCs w:val="18"/>
                                      <w:highlight w:val="yellow"/>
                                    </w:rPr>
                                  </w:pPr>
                                  <w:proofErr w:type="spellStart"/>
                                  <w:r w:rsidRPr="00442E2E">
                                    <w:rPr>
                                      <w:b/>
                                      <w:bCs/>
                                      <w:color w:val="000000"/>
                                      <w:szCs w:val="18"/>
                                      <w:highlight w:val="yellow"/>
                                    </w:rPr>
                                    <w:t>nvarchar</w:t>
                                  </w:r>
                                  <w:proofErr w:type="spellEnd"/>
                                  <w:r w:rsidRPr="00442E2E">
                                    <w:rPr>
                                      <w:b/>
                                      <w:bCs/>
                                      <w:color w:val="000000"/>
                                      <w:szCs w:val="18"/>
                                      <w:highlight w:val="yellow"/>
                                    </w:rPr>
                                    <w:t>(</w:t>
                                  </w:r>
                                  <w:r>
                                    <w:rPr>
                                      <w:b/>
                                      <w:bCs/>
                                      <w:color w:val="000000"/>
                                      <w:szCs w:val="18"/>
                                      <w:highlight w:val="yellow"/>
                                    </w:rPr>
                                    <w:t>512</w:t>
                                  </w:r>
                                  <w:r w:rsidRPr="00442E2E">
                                    <w:rPr>
                                      <w:b/>
                                      <w:bCs/>
                                      <w:color w:val="000000"/>
                                      <w:szCs w:val="18"/>
                                      <w:highlight w:val="yellow"/>
                                    </w:rPr>
                                    <w:t>)</w:t>
                                  </w:r>
                                </w:p>
                              </w:tc>
                              <w:tc>
                                <w:tcPr>
                                  <w:tcW w:w="2152" w:type="pct"/>
                                  <w:tcBorders>
                                    <w:top w:val="outset" w:sz="6" w:space="0" w:color="auto"/>
                                    <w:left w:val="outset" w:sz="6" w:space="0" w:color="auto"/>
                                    <w:bottom w:val="outset" w:sz="6" w:space="0" w:color="auto"/>
                                  </w:tcBorders>
                                  <w:shd w:val="clear" w:color="auto" w:fill="CCCCCC"/>
                                  <w:vAlign w:val="center"/>
                                </w:tcPr>
                                <w:p w14:paraId="28AB31E1" w14:textId="77777777" w:rsidR="00954B72" w:rsidRDefault="00954B72">
                                  <w:pPr>
                                    <w:spacing w:before="100" w:beforeAutospacing="1" w:after="161"/>
                                    <w:rPr>
                                      <w:color w:val="000000"/>
                                      <w:szCs w:val="18"/>
                                      <w:highlight w:val="yellow"/>
                                    </w:rPr>
                                  </w:pPr>
                                  <w:r w:rsidRPr="00442E2E">
                                    <w:rPr>
                                      <w:color w:val="000000"/>
                                      <w:szCs w:val="18"/>
                                      <w:highlight w:val="yellow"/>
                                    </w:rPr>
                                    <w:t xml:space="preserve">Key name inside </w:t>
                                  </w:r>
                                  <w:r>
                                    <w:rPr>
                                      <w:color w:val="000000"/>
                                      <w:szCs w:val="18"/>
                                      <w:highlight w:val="yellow"/>
                                    </w:rPr>
                                    <w:t>EKM device</w:t>
                                  </w:r>
                                </w:p>
                              </w:tc>
                            </w:tr>
                          </w:tbl>
                          <w:p w14:paraId="28AB31E3" w14:textId="77777777" w:rsidR="00954B72" w:rsidRDefault="00954B72">
                            <w:pPr>
                              <w:rPr>
                                <w:szCs w:val="18"/>
                              </w:rPr>
                            </w:pPr>
                          </w:p>
                        </w:txbxContent>
                      </wps:txbx>
                      <wps:bodyPr rot="0" vert="horz" wrap="square" lIns="91440" tIns="45720" rIns="91440" bIns="45720" anchor="t" anchorCtr="0" upright="1">
                        <a:noAutofit/>
                      </wps:bodyPr>
                    </wps:wsp>
                  </a:graphicData>
                </a:graphic>
              </wp:inline>
            </w:drawing>
          </mc:Choice>
          <mc:Fallback>
            <w:pict>
              <v:shape w14:anchorId="28AB30C8" id="Text Box 31" o:spid="_x0000_s1036" type="#_x0000_t202" style="width:449.5pt;height:69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" fillcolor="#f2f2f2" strokecolor="white">
                <v:textbox>
                  <w:txbxContent>
                    <w:p w14:paraId="28AB319D" w14:textId="77777777" w:rsidR="00954B72" w:rsidRDefault="00954B72">
                      <w:pPr>
                        <w:rPr>
                          <w:szCs w:val="18"/>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3242"/>
                        <w:gridCol w:w="1706"/>
                        <w:gridCol w:w="3739"/>
                      </w:tblGrid>
                      <w:tr w:rsidR="00954B72" w:rsidRPr="00175ED6" w14:paraId="28AB31A1"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9E" w14:textId="77777777" w:rsidR="00954B72" w:rsidRDefault="00954B72">
                            <w:pPr>
                              <w:jc w:val="center"/>
                              <w:rPr>
                                <w:b/>
                                <w:bCs/>
                                <w:color w:val="000000"/>
                                <w:szCs w:val="18"/>
                              </w:rPr>
                            </w:pPr>
                            <w:r w:rsidRPr="00F2450D">
                              <w:rPr>
                                <w:b/>
                                <w:bCs/>
                                <w:color w:val="000000"/>
                                <w:szCs w:val="18"/>
                              </w:rPr>
                              <w:t xml:space="preserve">Column Name </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9F" w14:textId="77777777" w:rsidR="00954B72" w:rsidRDefault="00954B72">
                            <w:pPr>
                              <w:jc w:val="center"/>
                              <w:rPr>
                                <w:b/>
                                <w:bCs/>
                                <w:color w:val="000000"/>
                                <w:szCs w:val="18"/>
                              </w:rPr>
                            </w:pPr>
                            <w:r w:rsidRPr="00F2450D">
                              <w:rPr>
                                <w:b/>
                                <w:bCs/>
                                <w:color w:val="000000"/>
                                <w:szCs w:val="18"/>
                              </w:rPr>
                              <w:t xml:space="preserve">Data Type </w:t>
                            </w:r>
                          </w:p>
                        </w:tc>
                        <w:tc>
                          <w:tcPr>
                            <w:tcW w:w="2152" w:type="pct"/>
                            <w:tcBorders>
                              <w:top w:val="outset" w:sz="6" w:space="0" w:color="auto"/>
                              <w:left w:val="outset" w:sz="6" w:space="0" w:color="auto"/>
                              <w:bottom w:val="outset" w:sz="6" w:space="0" w:color="auto"/>
                            </w:tcBorders>
                            <w:shd w:val="clear" w:color="auto" w:fill="CCCCCC"/>
                            <w:vAlign w:val="center"/>
                          </w:tcPr>
                          <w:p w14:paraId="28AB31A0" w14:textId="77777777" w:rsidR="00954B72" w:rsidRDefault="00954B72">
                            <w:pPr>
                              <w:jc w:val="center"/>
                              <w:rPr>
                                <w:b/>
                                <w:bCs/>
                                <w:color w:val="000000"/>
                                <w:szCs w:val="18"/>
                              </w:rPr>
                            </w:pPr>
                            <w:r w:rsidRPr="00F2450D">
                              <w:rPr>
                                <w:b/>
                                <w:bCs/>
                                <w:color w:val="000000"/>
                                <w:szCs w:val="18"/>
                              </w:rPr>
                              <w:t xml:space="preserve">Description </w:t>
                            </w:r>
                          </w:p>
                        </w:tc>
                      </w:tr>
                      <w:tr w:rsidR="00954B72" w:rsidRPr="00175ED6" w14:paraId="28AB31A5" w14:textId="77777777" w:rsidTr="00FF58C8">
                        <w:trPr>
                          <w:trHeight w:val="493"/>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2" w14:textId="77777777" w:rsidR="00954B72" w:rsidRDefault="00954B72">
                            <w:pPr>
                              <w:spacing w:before="100" w:beforeAutospacing="1" w:after="161"/>
                              <w:rPr>
                                <w:color w:val="000000"/>
                                <w:szCs w:val="18"/>
                              </w:rPr>
                            </w:pPr>
                            <w:r w:rsidRPr="00F2450D">
                              <w:rPr>
                                <w:b/>
                                <w:bCs/>
                                <w:color w:val="000000"/>
                                <w:szCs w:val="18"/>
                              </w:rPr>
                              <w:t>name</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3" w14:textId="77777777" w:rsidR="00954B72" w:rsidRDefault="00954B72">
                            <w:pPr>
                              <w:spacing w:before="100" w:beforeAutospacing="1" w:after="161"/>
                              <w:rPr>
                                <w:color w:val="000000"/>
                                <w:szCs w:val="18"/>
                              </w:rPr>
                            </w:pPr>
                            <w:proofErr w:type="spellStart"/>
                            <w:r w:rsidRPr="00F2450D">
                              <w:rPr>
                                <w:b/>
                                <w:bCs/>
                                <w:color w:val="000000"/>
                                <w:szCs w:val="18"/>
                              </w:rPr>
                              <w:t>sysname</w:t>
                            </w:r>
                            <w:proofErr w:type="spellEnd"/>
                          </w:p>
                        </w:tc>
                        <w:tc>
                          <w:tcPr>
                            <w:tcW w:w="2152" w:type="pct"/>
                            <w:tcBorders>
                              <w:top w:val="outset" w:sz="6" w:space="0" w:color="auto"/>
                              <w:left w:val="outset" w:sz="6" w:space="0" w:color="auto"/>
                              <w:bottom w:val="outset" w:sz="6" w:space="0" w:color="auto"/>
                            </w:tcBorders>
                            <w:shd w:val="clear" w:color="auto" w:fill="CCCCCC"/>
                            <w:vAlign w:val="center"/>
                          </w:tcPr>
                          <w:p w14:paraId="28AB31A4" w14:textId="77777777" w:rsidR="00954B72" w:rsidRDefault="00954B72">
                            <w:pPr>
                              <w:spacing w:before="100" w:beforeAutospacing="1" w:after="161"/>
                              <w:rPr>
                                <w:color w:val="000000"/>
                                <w:szCs w:val="18"/>
                              </w:rPr>
                            </w:pPr>
                            <w:r w:rsidRPr="00F2450D">
                              <w:rPr>
                                <w:color w:val="000000"/>
                                <w:szCs w:val="18"/>
                              </w:rPr>
                              <w:t>Name of the key. Is unique within the database.</w:t>
                            </w:r>
                          </w:p>
                        </w:tc>
                      </w:tr>
                      <w:tr w:rsidR="00954B72" w:rsidRPr="00175ED6" w14:paraId="28AB31A9"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6" w14:textId="77777777" w:rsidR="00954B72" w:rsidRDefault="00954B72">
                            <w:pPr>
                              <w:spacing w:before="100" w:beforeAutospacing="1" w:after="161"/>
                              <w:rPr>
                                <w:color w:val="000000"/>
                                <w:szCs w:val="18"/>
                              </w:rPr>
                            </w:pPr>
                            <w:proofErr w:type="spellStart"/>
                            <w:r w:rsidRPr="00F2450D">
                              <w:rPr>
                                <w:b/>
                                <w:bCs/>
                                <w:color w:val="000000"/>
                                <w:szCs w:val="18"/>
                              </w:rPr>
                              <w:t>principal_id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7" w14:textId="77777777" w:rsidR="00954B72" w:rsidRDefault="00954B72">
                            <w:pPr>
                              <w:spacing w:before="100" w:beforeAutospacing="1" w:after="161"/>
                              <w:rPr>
                                <w:color w:val="000000"/>
                                <w:szCs w:val="18"/>
                              </w:rPr>
                            </w:pPr>
                            <w:r w:rsidRPr="00F2450D">
                              <w:rPr>
                                <w:b/>
                                <w:bCs/>
                                <w:color w:val="000000"/>
                                <w:szCs w:val="18"/>
                              </w:rPr>
                              <w:t>int</w:t>
                            </w:r>
                          </w:p>
                        </w:tc>
                        <w:tc>
                          <w:tcPr>
                            <w:tcW w:w="2152" w:type="pct"/>
                            <w:tcBorders>
                              <w:top w:val="outset" w:sz="6" w:space="0" w:color="auto"/>
                              <w:left w:val="outset" w:sz="6" w:space="0" w:color="auto"/>
                              <w:bottom w:val="outset" w:sz="6" w:space="0" w:color="auto"/>
                            </w:tcBorders>
                            <w:shd w:val="clear" w:color="auto" w:fill="CCCCCC"/>
                            <w:vAlign w:val="center"/>
                          </w:tcPr>
                          <w:p w14:paraId="28AB31A8" w14:textId="77777777" w:rsidR="00954B72" w:rsidRDefault="00954B72">
                            <w:pPr>
                              <w:spacing w:before="100" w:beforeAutospacing="1" w:after="161"/>
                              <w:rPr>
                                <w:color w:val="000000"/>
                                <w:szCs w:val="18"/>
                              </w:rPr>
                            </w:pPr>
                            <w:r w:rsidRPr="00F2450D">
                              <w:rPr>
                                <w:color w:val="000000"/>
                                <w:szCs w:val="18"/>
                              </w:rPr>
                              <w:t>ID of the database principal that owns the key.</w:t>
                            </w:r>
                          </w:p>
                        </w:tc>
                      </w:tr>
                      <w:tr w:rsidR="00954B72" w:rsidRPr="00175ED6" w14:paraId="28AB31AD"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A" w14:textId="77777777" w:rsidR="00954B72" w:rsidRDefault="00954B72">
                            <w:pPr>
                              <w:spacing w:before="100" w:beforeAutospacing="1" w:after="161"/>
                              <w:rPr>
                                <w:color w:val="000000"/>
                                <w:szCs w:val="18"/>
                              </w:rPr>
                            </w:pPr>
                            <w:proofErr w:type="spellStart"/>
                            <w:r w:rsidRPr="00F2450D">
                              <w:rPr>
                                <w:b/>
                                <w:bCs/>
                                <w:color w:val="000000"/>
                                <w:szCs w:val="18"/>
                              </w:rPr>
                              <w:t>asymmetric_key_id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B" w14:textId="77777777" w:rsidR="00954B72" w:rsidRDefault="00954B72">
                            <w:pPr>
                              <w:spacing w:before="100" w:beforeAutospacing="1" w:after="161"/>
                              <w:rPr>
                                <w:color w:val="000000"/>
                                <w:szCs w:val="18"/>
                              </w:rPr>
                            </w:pPr>
                            <w:r w:rsidRPr="00F2450D">
                              <w:rPr>
                                <w:b/>
                                <w:bCs/>
                                <w:color w:val="000000"/>
                                <w:szCs w:val="18"/>
                              </w:rPr>
                              <w:t>int</w:t>
                            </w:r>
                          </w:p>
                        </w:tc>
                        <w:tc>
                          <w:tcPr>
                            <w:tcW w:w="2152" w:type="pct"/>
                            <w:tcBorders>
                              <w:top w:val="outset" w:sz="6" w:space="0" w:color="auto"/>
                              <w:left w:val="outset" w:sz="6" w:space="0" w:color="auto"/>
                              <w:bottom w:val="outset" w:sz="6" w:space="0" w:color="auto"/>
                            </w:tcBorders>
                            <w:shd w:val="clear" w:color="auto" w:fill="CCCCCC"/>
                            <w:vAlign w:val="center"/>
                          </w:tcPr>
                          <w:p w14:paraId="28AB31AC" w14:textId="77777777" w:rsidR="00954B72" w:rsidRDefault="00954B72">
                            <w:pPr>
                              <w:spacing w:before="100" w:beforeAutospacing="1" w:after="161"/>
                              <w:rPr>
                                <w:color w:val="000000"/>
                                <w:szCs w:val="18"/>
                              </w:rPr>
                            </w:pPr>
                            <w:r w:rsidRPr="00F2450D">
                              <w:rPr>
                                <w:color w:val="000000"/>
                                <w:szCs w:val="18"/>
                              </w:rPr>
                              <w:t>ID of the key. Is unique within the database.</w:t>
                            </w:r>
                          </w:p>
                        </w:tc>
                      </w:tr>
                      <w:tr w:rsidR="00954B72" w:rsidRPr="00175ED6" w14:paraId="28AB31B1"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AE" w14:textId="77777777" w:rsidR="00954B72" w:rsidRDefault="00954B72">
                            <w:pPr>
                              <w:spacing w:before="100" w:beforeAutospacing="1" w:after="161"/>
                              <w:rPr>
                                <w:color w:val="000000"/>
                                <w:szCs w:val="18"/>
                              </w:rPr>
                            </w:pPr>
                            <w:proofErr w:type="spellStart"/>
                            <w:r w:rsidRPr="00F2450D">
                              <w:rPr>
                                <w:b/>
                                <w:bCs/>
                                <w:color w:val="000000"/>
                                <w:szCs w:val="18"/>
                              </w:rPr>
                              <w:t>pvt_key_encryption_type</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AF" w14:textId="77777777" w:rsidR="00954B72" w:rsidRDefault="00954B72">
                            <w:pPr>
                              <w:spacing w:before="100" w:beforeAutospacing="1" w:after="161"/>
                              <w:rPr>
                                <w:color w:val="000000"/>
                                <w:szCs w:val="18"/>
                              </w:rPr>
                            </w:pPr>
                            <w:r w:rsidRPr="00F2450D">
                              <w:rPr>
                                <w:b/>
                                <w:bCs/>
                                <w:color w:val="000000"/>
                                <w:szCs w:val="18"/>
                              </w:rPr>
                              <w:t>char(2)</w:t>
                            </w:r>
                          </w:p>
                        </w:tc>
                        <w:tc>
                          <w:tcPr>
                            <w:tcW w:w="2152" w:type="pct"/>
                            <w:tcBorders>
                              <w:top w:val="outset" w:sz="6" w:space="0" w:color="auto"/>
                              <w:left w:val="outset" w:sz="6" w:space="0" w:color="auto"/>
                              <w:bottom w:val="outset" w:sz="6" w:space="0" w:color="auto"/>
                            </w:tcBorders>
                            <w:shd w:val="clear" w:color="auto" w:fill="CCCCCC"/>
                            <w:vAlign w:val="center"/>
                          </w:tcPr>
                          <w:p w14:paraId="28AB31B0" w14:textId="77777777" w:rsidR="00954B72" w:rsidRDefault="00954B72">
                            <w:pPr>
                              <w:spacing w:before="100" w:beforeAutospacing="1" w:after="161"/>
                              <w:rPr>
                                <w:color w:val="000000"/>
                                <w:szCs w:val="18"/>
                              </w:rPr>
                            </w:pPr>
                            <w:r w:rsidRPr="00F2450D">
                              <w:rPr>
                                <w:color w:val="000000"/>
                                <w:szCs w:val="18"/>
                              </w:rPr>
                              <w:t>How the key is encrypted.</w:t>
                            </w:r>
                            <w:r>
                              <w:rPr>
                                <w:color w:val="000000"/>
                                <w:szCs w:val="18"/>
                              </w:rPr>
                              <w:br/>
                            </w:r>
                            <w:r w:rsidRPr="00F2450D">
                              <w:rPr>
                                <w:color w:val="000000"/>
                                <w:szCs w:val="18"/>
                              </w:rPr>
                              <w:t>NA = Not encrypted</w:t>
                            </w:r>
                            <w:r>
                              <w:rPr>
                                <w:color w:val="000000"/>
                                <w:szCs w:val="18"/>
                              </w:rPr>
                              <w:br/>
                            </w:r>
                            <w:r w:rsidRPr="00F2450D">
                              <w:rPr>
                                <w:color w:val="000000"/>
                                <w:szCs w:val="18"/>
                              </w:rPr>
                              <w:t>MK = Key is encrypted by the master key</w:t>
                            </w:r>
                            <w:r>
                              <w:rPr>
                                <w:color w:val="000000"/>
                                <w:szCs w:val="18"/>
                              </w:rPr>
                              <w:br/>
                            </w:r>
                            <w:r w:rsidRPr="00F2450D">
                              <w:rPr>
                                <w:color w:val="000000"/>
                                <w:szCs w:val="18"/>
                              </w:rPr>
                              <w:t>PW = Key is encrypted by a user-defined password</w:t>
                            </w:r>
                            <w:r>
                              <w:rPr>
                                <w:color w:val="000000"/>
                                <w:szCs w:val="18"/>
                              </w:rPr>
                              <w:br/>
                            </w:r>
                            <w:r w:rsidRPr="00F2450D">
                              <w:rPr>
                                <w:color w:val="000000"/>
                                <w:szCs w:val="18"/>
                              </w:rPr>
                              <w:t>SK = Key is encrypted by service master key.</w:t>
                            </w:r>
                            <w:r>
                              <w:rPr>
                                <w:color w:val="000000"/>
                                <w:szCs w:val="18"/>
                              </w:rPr>
                              <w:br/>
                            </w:r>
                            <w:r w:rsidRPr="00442E2E">
                              <w:rPr>
                                <w:color w:val="000000"/>
                                <w:szCs w:val="18"/>
                                <w:highlight w:val="yellow"/>
                              </w:rPr>
                              <w:t>PV = Encryption by provider</w:t>
                            </w:r>
                          </w:p>
                        </w:tc>
                      </w:tr>
                      <w:tr w:rsidR="00954B72" w:rsidRPr="00175ED6" w14:paraId="28AB31B5"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2" w14:textId="77777777" w:rsidR="00954B72" w:rsidRDefault="00954B72">
                            <w:pPr>
                              <w:spacing w:before="100" w:beforeAutospacing="1" w:after="161"/>
                              <w:rPr>
                                <w:color w:val="000000"/>
                                <w:szCs w:val="18"/>
                              </w:rPr>
                            </w:pPr>
                            <w:proofErr w:type="spellStart"/>
                            <w:r w:rsidRPr="00F2450D">
                              <w:rPr>
                                <w:b/>
                                <w:bCs/>
                                <w:color w:val="000000"/>
                                <w:szCs w:val="18"/>
                              </w:rPr>
                              <w:t>pvt_key_encryption_type_desc</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3" w14:textId="77777777" w:rsidR="00954B72" w:rsidRDefault="00954B72">
                            <w:pPr>
                              <w:spacing w:before="100" w:beforeAutospacing="1" w:after="161"/>
                              <w:rPr>
                                <w:color w:val="000000"/>
                                <w:szCs w:val="18"/>
                              </w:rPr>
                            </w:pPr>
                            <w:proofErr w:type="spellStart"/>
                            <w:r w:rsidRPr="00F2450D">
                              <w:rPr>
                                <w:b/>
                                <w:bCs/>
                                <w:color w:val="000000"/>
                                <w:szCs w:val="18"/>
                              </w:rPr>
                              <w:t>nvarchar</w:t>
                            </w:r>
                            <w:proofErr w:type="spellEnd"/>
                            <w:r w:rsidRPr="00F2450D">
                              <w:rPr>
                                <w:b/>
                                <w:bCs/>
                                <w:color w:val="000000"/>
                                <w:szCs w:val="18"/>
                              </w:rPr>
                              <w:t>(60)</w:t>
                            </w:r>
                          </w:p>
                        </w:tc>
                        <w:tc>
                          <w:tcPr>
                            <w:tcW w:w="2152" w:type="pct"/>
                            <w:tcBorders>
                              <w:top w:val="outset" w:sz="6" w:space="0" w:color="auto"/>
                              <w:left w:val="outset" w:sz="6" w:space="0" w:color="auto"/>
                              <w:bottom w:val="outset" w:sz="6" w:space="0" w:color="auto"/>
                            </w:tcBorders>
                            <w:shd w:val="clear" w:color="auto" w:fill="CCCCCC"/>
                            <w:vAlign w:val="center"/>
                          </w:tcPr>
                          <w:p w14:paraId="28AB31B4" w14:textId="77777777" w:rsidR="00954B72" w:rsidRDefault="00954B72">
                            <w:pPr>
                              <w:spacing w:before="100" w:beforeAutospacing="1" w:after="161"/>
                              <w:rPr>
                                <w:color w:val="000000"/>
                                <w:szCs w:val="18"/>
                              </w:rPr>
                            </w:pPr>
                            <w:r w:rsidRPr="00F2450D">
                              <w:rPr>
                                <w:color w:val="000000"/>
                                <w:szCs w:val="18"/>
                              </w:rPr>
                              <w:t>Description of how the private key is encrypted.</w:t>
                            </w:r>
                            <w:r>
                              <w:rPr>
                                <w:color w:val="000000"/>
                                <w:szCs w:val="18"/>
                              </w:rPr>
                              <w:br/>
                            </w:r>
                            <w:r w:rsidRPr="00F2450D">
                              <w:rPr>
                                <w:color w:val="000000"/>
                                <w:szCs w:val="18"/>
                              </w:rPr>
                              <w:t>NO_PRIVATE_KEY</w:t>
                            </w:r>
                            <w:r>
                              <w:rPr>
                                <w:color w:val="000000"/>
                                <w:szCs w:val="18"/>
                              </w:rPr>
                              <w:br/>
                            </w:r>
                            <w:r w:rsidRPr="00F2450D">
                              <w:rPr>
                                <w:color w:val="000000"/>
                                <w:szCs w:val="18"/>
                              </w:rPr>
                              <w:t>ENCRYPTED_BY_MASTER_KEY</w:t>
                            </w:r>
                            <w:r>
                              <w:rPr>
                                <w:color w:val="000000"/>
                                <w:szCs w:val="18"/>
                              </w:rPr>
                              <w:br/>
                            </w:r>
                            <w:r w:rsidRPr="00F2450D">
                              <w:rPr>
                                <w:color w:val="000000"/>
                                <w:szCs w:val="18"/>
                              </w:rPr>
                              <w:t>ENCRYPTED_BY_PASSWORD</w:t>
                            </w:r>
                            <w:r>
                              <w:rPr>
                                <w:color w:val="000000"/>
                                <w:szCs w:val="18"/>
                              </w:rPr>
                              <w:br/>
                            </w:r>
                            <w:r w:rsidRPr="00F2450D">
                              <w:rPr>
                                <w:color w:val="000000"/>
                                <w:szCs w:val="18"/>
                              </w:rPr>
                              <w:t>ENCRYPTED_BY_SERVICE_MASTER_KEY</w:t>
                            </w:r>
                            <w:r>
                              <w:rPr>
                                <w:color w:val="000000"/>
                                <w:szCs w:val="18"/>
                              </w:rPr>
                              <w:br/>
                            </w:r>
                            <w:r w:rsidRPr="00442E2E">
                              <w:rPr>
                                <w:color w:val="000000"/>
                                <w:szCs w:val="18"/>
                                <w:highlight w:val="yellow"/>
                              </w:rPr>
                              <w:t>PROVIDER</w:t>
                            </w:r>
                          </w:p>
                        </w:tc>
                      </w:tr>
                      <w:tr w:rsidR="00954B72" w:rsidRPr="00175ED6" w14:paraId="28AB31B9"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6" w14:textId="77777777" w:rsidR="00954B72" w:rsidRDefault="00954B72">
                            <w:pPr>
                              <w:spacing w:before="100" w:beforeAutospacing="1" w:after="161"/>
                              <w:rPr>
                                <w:color w:val="000000"/>
                                <w:szCs w:val="18"/>
                              </w:rPr>
                            </w:pPr>
                            <w:r w:rsidRPr="00F2450D">
                              <w:rPr>
                                <w:b/>
                                <w:bCs/>
                                <w:color w:val="000000"/>
                                <w:szCs w:val="18"/>
                              </w:rPr>
                              <w:t>thumbprint</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7" w14:textId="77777777" w:rsidR="00954B72" w:rsidRDefault="00954B72">
                            <w:pPr>
                              <w:spacing w:before="100" w:beforeAutospacing="1" w:after="161"/>
                              <w:rPr>
                                <w:color w:val="000000"/>
                                <w:szCs w:val="18"/>
                              </w:rPr>
                            </w:pPr>
                            <w:proofErr w:type="spellStart"/>
                            <w:r w:rsidRPr="00F2450D">
                              <w:rPr>
                                <w:b/>
                                <w:bCs/>
                                <w:color w:val="000000"/>
                                <w:szCs w:val="18"/>
                              </w:rPr>
                              <w:t>varbinary</w:t>
                            </w:r>
                            <w:proofErr w:type="spellEnd"/>
                            <w:r w:rsidRPr="00F2450D">
                              <w:rPr>
                                <w:b/>
                                <w:bCs/>
                                <w:color w:val="000000"/>
                                <w:szCs w:val="18"/>
                              </w:rPr>
                              <w:t>(32)</w:t>
                            </w:r>
                          </w:p>
                        </w:tc>
                        <w:tc>
                          <w:tcPr>
                            <w:tcW w:w="2152" w:type="pct"/>
                            <w:tcBorders>
                              <w:top w:val="outset" w:sz="6" w:space="0" w:color="auto"/>
                              <w:left w:val="outset" w:sz="6" w:space="0" w:color="auto"/>
                              <w:bottom w:val="outset" w:sz="6" w:space="0" w:color="auto"/>
                            </w:tcBorders>
                            <w:shd w:val="clear" w:color="auto" w:fill="CCCCCC"/>
                            <w:vAlign w:val="center"/>
                          </w:tcPr>
                          <w:p w14:paraId="28AB31B8" w14:textId="77777777" w:rsidR="00954B72" w:rsidRDefault="00954B72">
                            <w:pPr>
                              <w:spacing w:before="100" w:beforeAutospacing="1" w:after="161"/>
                              <w:rPr>
                                <w:color w:val="000000"/>
                                <w:szCs w:val="18"/>
                              </w:rPr>
                            </w:pPr>
                            <w:r w:rsidRPr="00F2450D">
                              <w:rPr>
                                <w:color w:val="000000"/>
                                <w:szCs w:val="18"/>
                              </w:rPr>
                              <w:t>SHA-1 hash of the key. The hash is globally unique.</w:t>
                            </w:r>
                            <w:r>
                              <w:rPr>
                                <w:color w:val="000000"/>
                                <w:szCs w:val="18"/>
                              </w:rPr>
                              <w:br/>
                              <w:t>OR</w:t>
                            </w:r>
                            <w:r>
                              <w:rPr>
                                <w:color w:val="000000"/>
                                <w:szCs w:val="18"/>
                              </w:rPr>
                              <w:br/>
                            </w:r>
                            <w:r w:rsidRPr="003E5336">
                              <w:rPr>
                                <w:color w:val="000000"/>
                                <w:szCs w:val="18"/>
                                <w:highlight w:val="yellow"/>
                              </w:rPr>
                              <w:t xml:space="preserve">Key </w:t>
                            </w:r>
                            <w:proofErr w:type="spellStart"/>
                            <w:r w:rsidRPr="003E5336">
                              <w:rPr>
                                <w:color w:val="000000"/>
                                <w:szCs w:val="18"/>
                                <w:highlight w:val="yellow"/>
                              </w:rPr>
                              <w:t>guid</w:t>
                            </w:r>
                            <w:proofErr w:type="spellEnd"/>
                            <w:r w:rsidRPr="003E5336">
                              <w:rPr>
                                <w:color w:val="000000"/>
                                <w:szCs w:val="18"/>
                                <w:highlight w:val="yellow"/>
                              </w:rPr>
                              <w:t xml:space="preserve"> or id inside EKM device</w:t>
                            </w:r>
                          </w:p>
                        </w:tc>
                      </w:tr>
                      <w:tr w:rsidR="00954B72" w:rsidRPr="00175ED6" w14:paraId="28AB31BD"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A" w14:textId="77777777" w:rsidR="00954B72" w:rsidRDefault="00954B72">
                            <w:pPr>
                              <w:spacing w:before="100" w:beforeAutospacing="1" w:after="161"/>
                              <w:rPr>
                                <w:color w:val="000000"/>
                                <w:szCs w:val="18"/>
                              </w:rPr>
                            </w:pPr>
                            <w:r w:rsidRPr="00F2450D">
                              <w:rPr>
                                <w:b/>
                                <w:bCs/>
                                <w:color w:val="000000"/>
                                <w:szCs w:val="18"/>
                              </w:rPr>
                              <w:t>algorithm</w:t>
                            </w:r>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B" w14:textId="77777777" w:rsidR="00954B72" w:rsidRDefault="00954B72">
                            <w:pPr>
                              <w:spacing w:before="100" w:beforeAutospacing="1" w:after="161"/>
                              <w:rPr>
                                <w:color w:val="000000"/>
                                <w:szCs w:val="18"/>
                              </w:rPr>
                            </w:pPr>
                            <w:r w:rsidRPr="00F2450D">
                              <w:rPr>
                                <w:b/>
                                <w:bCs/>
                                <w:color w:val="000000"/>
                                <w:szCs w:val="18"/>
                              </w:rPr>
                              <w:t>char(2)</w:t>
                            </w:r>
                          </w:p>
                        </w:tc>
                        <w:tc>
                          <w:tcPr>
                            <w:tcW w:w="2152" w:type="pct"/>
                            <w:tcBorders>
                              <w:top w:val="outset" w:sz="6" w:space="0" w:color="auto"/>
                              <w:left w:val="outset" w:sz="6" w:space="0" w:color="auto"/>
                              <w:bottom w:val="outset" w:sz="6" w:space="0" w:color="auto"/>
                            </w:tcBorders>
                            <w:shd w:val="clear" w:color="auto" w:fill="CCCCCC"/>
                            <w:vAlign w:val="center"/>
                          </w:tcPr>
                          <w:p w14:paraId="28AB31BC" w14:textId="77777777" w:rsidR="00954B72" w:rsidRDefault="00954B72">
                            <w:pPr>
                              <w:spacing w:before="100" w:beforeAutospacing="1" w:after="161"/>
                              <w:rPr>
                                <w:color w:val="000000"/>
                                <w:szCs w:val="18"/>
                              </w:rPr>
                            </w:pPr>
                            <w:r w:rsidRPr="00F2450D">
                              <w:rPr>
                                <w:color w:val="000000"/>
                                <w:szCs w:val="18"/>
                              </w:rPr>
                              <w:t>Algorithm used with the key.</w:t>
                            </w:r>
                            <w:r>
                              <w:rPr>
                                <w:color w:val="000000"/>
                                <w:szCs w:val="18"/>
                              </w:rPr>
                              <w:br/>
                            </w:r>
                            <w:r w:rsidRPr="00F2450D">
                              <w:rPr>
                                <w:color w:val="000000"/>
                                <w:szCs w:val="18"/>
                              </w:rPr>
                              <w:t>1R = 512-bit RSA</w:t>
                            </w:r>
                            <w:r>
                              <w:rPr>
                                <w:color w:val="000000"/>
                                <w:szCs w:val="18"/>
                              </w:rPr>
                              <w:br/>
                            </w:r>
                            <w:r w:rsidRPr="00F2450D">
                              <w:rPr>
                                <w:color w:val="000000"/>
                                <w:szCs w:val="18"/>
                              </w:rPr>
                              <w:t>2R = 1024-bit RSA</w:t>
                            </w:r>
                            <w:r>
                              <w:rPr>
                                <w:color w:val="000000"/>
                                <w:szCs w:val="18"/>
                              </w:rPr>
                              <w:br/>
                            </w:r>
                            <w:r w:rsidRPr="00F2450D">
                              <w:rPr>
                                <w:color w:val="000000"/>
                                <w:szCs w:val="18"/>
                              </w:rPr>
                              <w:t>3R = 2048-bit RSA</w:t>
                            </w:r>
                          </w:p>
                        </w:tc>
                      </w:tr>
                      <w:tr w:rsidR="00954B72" w:rsidRPr="00175ED6" w14:paraId="28AB31C2"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BE" w14:textId="77777777" w:rsidR="00954B72" w:rsidRDefault="00954B72">
                            <w:pPr>
                              <w:spacing w:before="100" w:beforeAutospacing="1" w:after="161"/>
                              <w:rPr>
                                <w:color w:val="000000"/>
                                <w:szCs w:val="18"/>
                              </w:rPr>
                            </w:pPr>
                            <w:proofErr w:type="spellStart"/>
                            <w:r w:rsidRPr="00F2450D">
                              <w:rPr>
                                <w:b/>
                                <w:bCs/>
                                <w:color w:val="000000"/>
                                <w:szCs w:val="18"/>
                              </w:rPr>
                              <w:t>algorithm_desc</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BF" w14:textId="77777777" w:rsidR="00954B72" w:rsidRDefault="00954B72">
                            <w:pPr>
                              <w:spacing w:before="100" w:beforeAutospacing="1" w:after="161"/>
                              <w:rPr>
                                <w:color w:val="000000"/>
                                <w:szCs w:val="18"/>
                              </w:rPr>
                            </w:pPr>
                            <w:proofErr w:type="spellStart"/>
                            <w:r w:rsidRPr="00F2450D">
                              <w:rPr>
                                <w:b/>
                                <w:bCs/>
                                <w:color w:val="000000"/>
                                <w:szCs w:val="18"/>
                              </w:rPr>
                              <w:t>nvarchar</w:t>
                            </w:r>
                            <w:proofErr w:type="spellEnd"/>
                            <w:r w:rsidRPr="00F2450D">
                              <w:rPr>
                                <w:b/>
                                <w:bCs/>
                                <w:color w:val="000000"/>
                                <w:szCs w:val="18"/>
                              </w:rPr>
                              <w:t>(60)</w:t>
                            </w:r>
                          </w:p>
                        </w:tc>
                        <w:tc>
                          <w:tcPr>
                            <w:tcW w:w="2152" w:type="pct"/>
                            <w:tcBorders>
                              <w:top w:val="outset" w:sz="6" w:space="0" w:color="auto"/>
                              <w:left w:val="outset" w:sz="6" w:space="0" w:color="auto"/>
                              <w:bottom w:val="outset" w:sz="6" w:space="0" w:color="auto"/>
                            </w:tcBorders>
                            <w:shd w:val="clear" w:color="auto" w:fill="CCCCCC"/>
                            <w:vAlign w:val="center"/>
                          </w:tcPr>
                          <w:p w14:paraId="28AB31C0" w14:textId="77777777" w:rsidR="00954B72" w:rsidRDefault="00954B72">
                            <w:pPr>
                              <w:spacing w:before="100" w:beforeAutospacing="1" w:after="161"/>
                              <w:rPr>
                                <w:color w:val="000000"/>
                                <w:szCs w:val="18"/>
                              </w:rPr>
                            </w:pPr>
                            <w:r w:rsidRPr="00F2450D">
                              <w:rPr>
                                <w:color w:val="000000"/>
                                <w:szCs w:val="18"/>
                              </w:rPr>
                              <w:t>Description of the algorithm used with the key.</w:t>
                            </w:r>
                            <w:r>
                              <w:rPr>
                                <w:color w:val="000000"/>
                                <w:szCs w:val="18"/>
                              </w:rPr>
                              <w:br/>
                            </w:r>
                            <w:r w:rsidRPr="00F2450D">
                              <w:rPr>
                                <w:color w:val="000000"/>
                                <w:szCs w:val="18"/>
                              </w:rPr>
                              <w:t>RSA_512</w:t>
                            </w:r>
                            <w:r>
                              <w:rPr>
                                <w:color w:val="000000"/>
                                <w:szCs w:val="18"/>
                              </w:rPr>
                              <w:br/>
                            </w:r>
                            <w:r w:rsidRPr="00F2450D">
                              <w:rPr>
                                <w:color w:val="000000"/>
                                <w:szCs w:val="18"/>
                              </w:rPr>
                              <w:t>RSA_1024</w:t>
                            </w:r>
                            <w:r>
                              <w:rPr>
                                <w:color w:val="000000"/>
                                <w:szCs w:val="18"/>
                              </w:rPr>
                              <w:br/>
                            </w:r>
                            <w:r w:rsidRPr="00F2450D">
                              <w:rPr>
                                <w:color w:val="000000"/>
                                <w:szCs w:val="18"/>
                              </w:rPr>
                              <w:t>RSA_2048</w:t>
                            </w:r>
                          </w:p>
                          <w:p w14:paraId="28AB31C1" w14:textId="77777777" w:rsidR="00954B72" w:rsidRDefault="00954B72">
                            <w:pPr>
                              <w:spacing w:before="100" w:beforeAutospacing="1" w:after="161"/>
                              <w:rPr>
                                <w:color w:val="000000"/>
                                <w:szCs w:val="18"/>
                              </w:rPr>
                            </w:pPr>
                            <w:proofErr w:type="spellStart"/>
                            <w:r w:rsidRPr="008424DA">
                              <w:rPr>
                                <w:color w:val="000000"/>
                                <w:szCs w:val="18"/>
                                <w:highlight w:val="yellow"/>
                              </w:rPr>
                              <w:t>Algorithm_tag</w:t>
                            </w:r>
                            <w:proofErr w:type="spellEnd"/>
                            <w:r w:rsidRPr="008424DA">
                              <w:rPr>
                                <w:color w:val="000000"/>
                                <w:szCs w:val="18"/>
                                <w:highlight w:val="yellow"/>
                              </w:rPr>
                              <w:t xml:space="preserve"> from </w:t>
                            </w:r>
                            <w:proofErr w:type="spellStart"/>
                            <w:r w:rsidRPr="008424DA">
                              <w:rPr>
                                <w:color w:val="000000"/>
                                <w:szCs w:val="18"/>
                                <w:highlight w:val="yellow"/>
                              </w:rPr>
                              <w:t>sys.fn_provider_algorithms</w:t>
                            </w:r>
                            <w:proofErr w:type="spellEnd"/>
                          </w:p>
                        </w:tc>
                      </w:tr>
                      <w:tr w:rsidR="00954B72" w:rsidRPr="00175ED6" w14:paraId="28AB31C6"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3" w14:textId="77777777" w:rsidR="00954B72" w:rsidRDefault="00954B72">
                            <w:pPr>
                              <w:spacing w:before="100" w:beforeAutospacing="1" w:after="161"/>
                              <w:rPr>
                                <w:color w:val="000000"/>
                                <w:szCs w:val="18"/>
                              </w:rPr>
                            </w:pPr>
                            <w:proofErr w:type="spellStart"/>
                            <w:r w:rsidRPr="00F2450D">
                              <w:rPr>
                                <w:b/>
                                <w:bCs/>
                                <w:color w:val="000000"/>
                                <w:szCs w:val="18"/>
                              </w:rPr>
                              <w:t>key_length</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C4" w14:textId="77777777" w:rsidR="00954B72" w:rsidRDefault="00954B72">
                            <w:pPr>
                              <w:spacing w:before="100" w:beforeAutospacing="1" w:after="161"/>
                              <w:rPr>
                                <w:color w:val="000000"/>
                                <w:szCs w:val="18"/>
                              </w:rPr>
                            </w:pPr>
                            <w:r w:rsidRPr="00F2450D">
                              <w:rPr>
                                <w:b/>
                                <w:bCs/>
                                <w:color w:val="000000"/>
                                <w:szCs w:val="18"/>
                              </w:rPr>
                              <w:t>int</w:t>
                            </w:r>
                          </w:p>
                        </w:tc>
                        <w:tc>
                          <w:tcPr>
                            <w:tcW w:w="2152" w:type="pct"/>
                            <w:tcBorders>
                              <w:top w:val="outset" w:sz="6" w:space="0" w:color="auto"/>
                              <w:left w:val="outset" w:sz="6" w:space="0" w:color="auto"/>
                              <w:bottom w:val="outset" w:sz="6" w:space="0" w:color="auto"/>
                            </w:tcBorders>
                            <w:shd w:val="clear" w:color="auto" w:fill="CCCCCC"/>
                            <w:vAlign w:val="center"/>
                          </w:tcPr>
                          <w:p w14:paraId="28AB31C5" w14:textId="77777777" w:rsidR="00954B72" w:rsidRDefault="00954B72">
                            <w:pPr>
                              <w:spacing w:before="100" w:beforeAutospacing="1" w:after="161"/>
                              <w:rPr>
                                <w:color w:val="000000"/>
                                <w:szCs w:val="18"/>
                              </w:rPr>
                            </w:pPr>
                            <w:r w:rsidRPr="00F2450D">
                              <w:rPr>
                                <w:color w:val="000000"/>
                                <w:szCs w:val="18"/>
                              </w:rPr>
                              <w:t>Bit length of the key</w:t>
                            </w:r>
                          </w:p>
                        </w:tc>
                      </w:tr>
                      <w:tr w:rsidR="00954B72" w:rsidRPr="00175ED6" w14:paraId="28AB31CA"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7" w14:textId="77777777" w:rsidR="00954B72" w:rsidRDefault="00954B72">
                            <w:pPr>
                              <w:spacing w:before="100" w:beforeAutospacing="1" w:after="161"/>
                              <w:rPr>
                                <w:color w:val="000000"/>
                                <w:szCs w:val="18"/>
                              </w:rPr>
                            </w:pPr>
                            <w:proofErr w:type="spellStart"/>
                            <w:r w:rsidRPr="00F2450D">
                              <w:rPr>
                                <w:b/>
                                <w:bCs/>
                                <w:color w:val="000000"/>
                                <w:szCs w:val="18"/>
                              </w:rPr>
                              <w:t>sid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C8" w14:textId="77777777" w:rsidR="00954B72" w:rsidRDefault="00954B72">
                            <w:pPr>
                              <w:spacing w:before="100" w:beforeAutospacing="1" w:after="161"/>
                              <w:rPr>
                                <w:color w:val="000000"/>
                                <w:szCs w:val="18"/>
                              </w:rPr>
                            </w:pPr>
                            <w:proofErr w:type="spellStart"/>
                            <w:r w:rsidRPr="00F2450D">
                              <w:rPr>
                                <w:b/>
                                <w:bCs/>
                                <w:color w:val="000000"/>
                                <w:szCs w:val="18"/>
                              </w:rPr>
                              <w:t>varbinary</w:t>
                            </w:r>
                            <w:proofErr w:type="spellEnd"/>
                            <w:r w:rsidRPr="00F2450D">
                              <w:rPr>
                                <w:b/>
                                <w:bCs/>
                                <w:color w:val="000000"/>
                                <w:szCs w:val="18"/>
                              </w:rPr>
                              <w:t>(85)</w:t>
                            </w:r>
                          </w:p>
                        </w:tc>
                        <w:tc>
                          <w:tcPr>
                            <w:tcW w:w="2152" w:type="pct"/>
                            <w:tcBorders>
                              <w:top w:val="outset" w:sz="6" w:space="0" w:color="auto"/>
                              <w:left w:val="outset" w:sz="6" w:space="0" w:color="auto"/>
                              <w:bottom w:val="outset" w:sz="6" w:space="0" w:color="auto"/>
                            </w:tcBorders>
                            <w:shd w:val="clear" w:color="auto" w:fill="CCCCCC"/>
                            <w:vAlign w:val="center"/>
                          </w:tcPr>
                          <w:p w14:paraId="28AB31C9" w14:textId="77777777" w:rsidR="00954B72" w:rsidRDefault="00954B72">
                            <w:pPr>
                              <w:spacing w:before="100" w:beforeAutospacing="1" w:after="161"/>
                              <w:rPr>
                                <w:color w:val="000000"/>
                                <w:szCs w:val="18"/>
                              </w:rPr>
                            </w:pPr>
                            <w:r w:rsidRPr="00F2450D">
                              <w:rPr>
                                <w:color w:val="000000"/>
                                <w:szCs w:val="18"/>
                              </w:rPr>
                              <w:t>Login SID for this key</w:t>
                            </w:r>
                          </w:p>
                        </w:tc>
                      </w:tr>
                      <w:tr w:rsidR="00954B72" w:rsidRPr="00175ED6" w14:paraId="28AB31CE"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B" w14:textId="77777777" w:rsidR="00954B72" w:rsidRDefault="00954B72">
                            <w:pPr>
                              <w:spacing w:before="100" w:beforeAutospacing="1" w:after="161"/>
                              <w:rPr>
                                <w:color w:val="000000"/>
                                <w:szCs w:val="18"/>
                              </w:rPr>
                            </w:pPr>
                            <w:proofErr w:type="spellStart"/>
                            <w:r w:rsidRPr="00F2450D">
                              <w:rPr>
                                <w:b/>
                                <w:bCs/>
                                <w:color w:val="000000"/>
                                <w:szCs w:val="18"/>
                              </w:rPr>
                              <w:t>string_sid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CC" w14:textId="77777777" w:rsidR="00954B72" w:rsidRDefault="00954B72">
                            <w:pPr>
                              <w:spacing w:before="100" w:beforeAutospacing="1" w:after="161"/>
                              <w:rPr>
                                <w:color w:val="000000"/>
                                <w:szCs w:val="18"/>
                              </w:rPr>
                            </w:pPr>
                            <w:proofErr w:type="spellStart"/>
                            <w:r w:rsidRPr="00F2450D">
                              <w:rPr>
                                <w:b/>
                                <w:bCs/>
                                <w:color w:val="000000"/>
                                <w:szCs w:val="18"/>
                              </w:rPr>
                              <w:t>nvarchar</w:t>
                            </w:r>
                            <w:proofErr w:type="spellEnd"/>
                            <w:r w:rsidRPr="00F2450D">
                              <w:rPr>
                                <w:b/>
                                <w:bCs/>
                                <w:color w:val="000000"/>
                                <w:szCs w:val="18"/>
                              </w:rPr>
                              <w:t>(128)</w:t>
                            </w:r>
                          </w:p>
                        </w:tc>
                        <w:tc>
                          <w:tcPr>
                            <w:tcW w:w="2152" w:type="pct"/>
                            <w:tcBorders>
                              <w:top w:val="outset" w:sz="6" w:space="0" w:color="auto"/>
                              <w:left w:val="outset" w:sz="6" w:space="0" w:color="auto"/>
                              <w:bottom w:val="outset" w:sz="6" w:space="0" w:color="auto"/>
                            </w:tcBorders>
                            <w:shd w:val="clear" w:color="auto" w:fill="CCCCCC"/>
                            <w:vAlign w:val="center"/>
                          </w:tcPr>
                          <w:p w14:paraId="28AB31CD" w14:textId="77777777" w:rsidR="00954B72" w:rsidRDefault="00954B72">
                            <w:pPr>
                              <w:spacing w:before="100" w:beforeAutospacing="1" w:after="161"/>
                              <w:rPr>
                                <w:color w:val="000000"/>
                                <w:szCs w:val="18"/>
                              </w:rPr>
                            </w:pPr>
                            <w:r w:rsidRPr="00F2450D">
                              <w:rPr>
                                <w:color w:val="000000"/>
                                <w:szCs w:val="18"/>
                              </w:rPr>
                              <w:t>String representation of the login SID of the key</w:t>
                            </w:r>
                          </w:p>
                        </w:tc>
                      </w:tr>
                      <w:tr w:rsidR="00954B72" w:rsidRPr="00175ED6" w14:paraId="28AB31D2"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CF" w14:textId="77777777" w:rsidR="00954B72" w:rsidRDefault="00954B72">
                            <w:pPr>
                              <w:spacing w:before="100" w:beforeAutospacing="1" w:after="161"/>
                              <w:rPr>
                                <w:color w:val="000000"/>
                                <w:szCs w:val="18"/>
                              </w:rPr>
                            </w:pPr>
                            <w:proofErr w:type="spellStart"/>
                            <w:r w:rsidRPr="00F2450D">
                              <w:rPr>
                                <w:b/>
                                <w:bCs/>
                                <w:color w:val="000000"/>
                                <w:szCs w:val="18"/>
                              </w:rPr>
                              <w:t>public_key</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D0" w14:textId="77777777" w:rsidR="00954B72" w:rsidRDefault="00954B72">
                            <w:pPr>
                              <w:spacing w:before="100" w:beforeAutospacing="1" w:after="161"/>
                              <w:rPr>
                                <w:color w:val="000000"/>
                                <w:szCs w:val="18"/>
                              </w:rPr>
                            </w:pPr>
                            <w:proofErr w:type="spellStart"/>
                            <w:r w:rsidRPr="00F2450D">
                              <w:rPr>
                                <w:b/>
                                <w:bCs/>
                                <w:color w:val="000000"/>
                                <w:szCs w:val="18"/>
                              </w:rPr>
                              <w:t>varbinary</w:t>
                            </w:r>
                            <w:proofErr w:type="spellEnd"/>
                            <w:r w:rsidRPr="00F2450D">
                              <w:rPr>
                                <w:b/>
                                <w:bCs/>
                                <w:color w:val="000000"/>
                                <w:szCs w:val="18"/>
                              </w:rPr>
                              <w:t>(max)</w:t>
                            </w:r>
                          </w:p>
                        </w:tc>
                        <w:tc>
                          <w:tcPr>
                            <w:tcW w:w="2152" w:type="pct"/>
                            <w:tcBorders>
                              <w:top w:val="outset" w:sz="6" w:space="0" w:color="auto"/>
                              <w:left w:val="outset" w:sz="6" w:space="0" w:color="auto"/>
                              <w:bottom w:val="outset" w:sz="6" w:space="0" w:color="auto"/>
                            </w:tcBorders>
                            <w:shd w:val="clear" w:color="auto" w:fill="CCCCCC"/>
                            <w:vAlign w:val="center"/>
                          </w:tcPr>
                          <w:p w14:paraId="28AB31D1" w14:textId="77777777" w:rsidR="00954B72" w:rsidRDefault="00954B72">
                            <w:pPr>
                              <w:spacing w:before="100" w:beforeAutospacing="1" w:after="161"/>
                              <w:rPr>
                                <w:color w:val="000000"/>
                                <w:szCs w:val="18"/>
                              </w:rPr>
                            </w:pPr>
                            <w:r w:rsidRPr="00F2450D">
                              <w:rPr>
                                <w:color w:val="000000"/>
                                <w:szCs w:val="18"/>
                              </w:rPr>
                              <w:t>Public key</w:t>
                            </w:r>
                          </w:p>
                        </w:tc>
                      </w:tr>
                      <w:tr w:rsidR="00954B72" w:rsidRPr="00175ED6" w14:paraId="28AB31D6"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D3"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provider_name</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D4"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sysname</w:t>
                            </w:r>
                            <w:proofErr w:type="spellEnd"/>
                          </w:p>
                        </w:tc>
                        <w:tc>
                          <w:tcPr>
                            <w:tcW w:w="2152" w:type="pct"/>
                            <w:tcBorders>
                              <w:top w:val="outset" w:sz="6" w:space="0" w:color="auto"/>
                              <w:left w:val="outset" w:sz="6" w:space="0" w:color="auto"/>
                              <w:bottom w:val="outset" w:sz="6" w:space="0" w:color="auto"/>
                            </w:tcBorders>
                            <w:shd w:val="clear" w:color="auto" w:fill="CCCCCC"/>
                            <w:vAlign w:val="center"/>
                          </w:tcPr>
                          <w:p w14:paraId="28AB31D5" w14:textId="77777777" w:rsidR="00954B72" w:rsidRDefault="00954B72">
                            <w:pPr>
                              <w:spacing w:before="100" w:beforeAutospacing="1" w:after="161"/>
                              <w:rPr>
                                <w:color w:val="000000"/>
                                <w:szCs w:val="18"/>
                                <w:highlight w:val="yellow"/>
                              </w:rPr>
                            </w:pPr>
                            <w:r>
                              <w:rPr>
                                <w:color w:val="000000"/>
                                <w:szCs w:val="18"/>
                                <w:highlight w:val="yellow"/>
                              </w:rPr>
                              <w:t>name</w:t>
                            </w:r>
                            <w:r w:rsidRPr="00442E2E">
                              <w:rPr>
                                <w:color w:val="000000"/>
                                <w:szCs w:val="18"/>
                                <w:highlight w:val="yellow"/>
                              </w:rPr>
                              <w:t xml:space="preserve"> of the provider</w:t>
                            </w:r>
                          </w:p>
                        </w:tc>
                      </w:tr>
                      <w:tr w:rsidR="00954B72" w:rsidRPr="00175ED6" w14:paraId="28AB31DA"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D7"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Provider_guid</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D8"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varbinary</w:t>
                            </w:r>
                            <w:proofErr w:type="spellEnd"/>
                            <w:r w:rsidRPr="00BF36D1">
                              <w:rPr>
                                <w:b/>
                                <w:bCs/>
                                <w:color w:val="000000"/>
                                <w:szCs w:val="18"/>
                                <w:highlight w:val="yellow"/>
                              </w:rPr>
                              <w:t>(16)</w:t>
                            </w:r>
                          </w:p>
                        </w:tc>
                        <w:tc>
                          <w:tcPr>
                            <w:tcW w:w="2152" w:type="pct"/>
                            <w:tcBorders>
                              <w:top w:val="outset" w:sz="6" w:space="0" w:color="auto"/>
                              <w:left w:val="outset" w:sz="6" w:space="0" w:color="auto"/>
                              <w:bottom w:val="outset" w:sz="6" w:space="0" w:color="auto"/>
                            </w:tcBorders>
                            <w:shd w:val="clear" w:color="auto" w:fill="CCCCCC"/>
                            <w:vAlign w:val="center"/>
                          </w:tcPr>
                          <w:p w14:paraId="28AB31D9" w14:textId="77777777" w:rsidR="00954B72" w:rsidRDefault="00954B72">
                            <w:pPr>
                              <w:spacing w:before="100" w:beforeAutospacing="1" w:after="161"/>
                              <w:rPr>
                                <w:color w:val="000000"/>
                                <w:szCs w:val="18"/>
                                <w:highlight w:val="yellow"/>
                              </w:rPr>
                            </w:pPr>
                            <w:r w:rsidRPr="00BF36D1">
                              <w:rPr>
                                <w:color w:val="000000"/>
                                <w:szCs w:val="18"/>
                                <w:highlight w:val="yellow"/>
                              </w:rPr>
                              <w:t>GUID of the provider</w:t>
                            </w:r>
                          </w:p>
                        </w:tc>
                      </w:tr>
                      <w:tr w:rsidR="00954B72" w:rsidRPr="00175ED6" w14:paraId="28AB31DE"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tcPr>
                          <w:p w14:paraId="28AB31DB" w14:textId="77777777" w:rsidR="00954B72" w:rsidRDefault="00954B72">
                            <w:pPr>
                              <w:rPr>
                                <w:b/>
                                <w:szCs w:val="18"/>
                                <w:highlight w:val="yellow"/>
                              </w:rPr>
                            </w:pPr>
                            <w:proofErr w:type="spellStart"/>
                            <w:r w:rsidRPr="00190207">
                              <w:rPr>
                                <w:b/>
                                <w:szCs w:val="18"/>
                                <w:highlight w:val="yellow"/>
                              </w:rPr>
                              <w:t>Provider_version</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tcPr>
                          <w:p w14:paraId="28AB31DC" w14:textId="77777777" w:rsidR="00954B72" w:rsidRDefault="00954B72">
                            <w:pPr>
                              <w:rPr>
                                <w:b/>
                                <w:szCs w:val="18"/>
                                <w:highlight w:val="yellow"/>
                              </w:rPr>
                            </w:pPr>
                            <w:r>
                              <w:rPr>
                                <w:b/>
                                <w:szCs w:val="18"/>
                                <w:highlight w:val="yellow"/>
                              </w:rPr>
                              <w:t>INT</w:t>
                            </w:r>
                          </w:p>
                        </w:tc>
                        <w:tc>
                          <w:tcPr>
                            <w:tcW w:w="2152" w:type="pct"/>
                            <w:tcBorders>
                              <w:top w:val="outset" w:sz="6" w:space="0" w:color="auto"/>
                              <w:left w:val="outset" w:sz="6" w:space="0" w:color="auto"/>
                              <w:bottom w:val="outset" w:sz="6" w:space="0" w:color="auto"/>
                            </w:tcBorders>
                            <w:shd w:val="clear" w:color="auto" w:fill="CCCCCC"/>
                          </w:tcPr>
                          <w:p w14:paraId="28AB31DD" w14:textId="77777777" w:rsidR="00954B72" w:rsidRDefault="00954B72">
                            <w:pPr>
                              <w:rPr>
                                <w:b/>
                                <w:szCs w:val="18"/>
                                <w:highlight w:val="yellow"/>
                              </w:rPr>
                            </w:pPr>
                            <w:r w:rsidRPr="00190207">
                              <w:rPr>
                                <w:b/>
                                <w:szCs w:val="18"/>
                                <w:highlight w:val="yellow"/>
                              </w:rPr>
                              <w:t>Version information on the provider</w:t>
                            </w:r>
                          </w:p>
                        </w:tc>
                      </w:tr>
                      <w:tr w:rsidR="00954B72" w:rsidRPr="00175ED6" w14:paraId="28AB31E2" w14:textId="77777777" w:rsidTr="00FF58C8">
                        <w:trPr>
                          <w:tblCellSpacing w:w="0" w:type="dxa"/>
                          <w:jc w:val="center"/>
                        </w:trPr>
                        <w:tc>
                          <w:tcPr>
                            <w:tcW w:w="0" w:type="auto"/>
                            <w:tcBorders>
                              <w:top w:val="outset" w:sz="6" w:space="0" w:color="auto"/>
                              <w:bottom w:val="outset" w:sz="6" w:space="0" w:color="auto"/>
                              <w:right w:val="outset" w:sz="6" w:space="0" w:color="auto"/>
                            </w:tcBorders>
                            <w:shd w:val="clear" w:color="auto" w:fill="CCCCCC"/>
                            <w:vAlign w:val="center"/>
                          </w:tcPr>
                          <w:p w14:paraId="28AB31DF"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provider_</w:t>
                            </w:r>
                            <w:r w:rsidRPr="00442E2E">
                              <w:rPr>
                                <w:b/>
                                <w:bCs/>
                                <w:color w:val="000000"/>
                                <w:szCs w:val="18"/>
                                <w:highlight w:val="yellow"/>
                              </w:rPr>
                              <w:t>key_name</w:t>
                            </w:r>
                            <w:proofErr w:type="spellEnd"/>
                          </w:p>
                        </w:tc>
                        <w:tc>
                          <w:tcPr>
                            <w:tcW w:w="982" w:type="pct"/>
                            <w:tcBorders>
                              <w:top w:val="outset" w:sz="6" w:space="0" w:color="auto"/>
                              <w:left w:val="outset" w:sz="6" w:space="0" w:color="auto"/>
                              <w:bottom w:val="outset" w:sz="6" w:space="0" w:color="auto"/>
                              <w:right w:val="outset" w:sz="6" w:space="0" w:color="auto"/>
                            </w:tcBorders>
                            <w:shd w:val="clear" w:color="auto" w:fill="CCCCCC"/>
                            <w:vAlign w:val="center"/>
                          </w:tcPr>
                          <w:p w14:paraId="28AB31E0" w14:textId="77777777" w:rsidR="00954B72" w:rsidRDefault="00954B72">
                            <w:pPr>
                              <w:spacing w:before="100" w:beforeAutospacing="1" w:after="161"/>
                              <w:rPr>
                                <w:b/>
                                <w:bCs/>
                                <w:color w:val="000000"/>
                                <w:szCs w:val="18"/>
                                <w:highlight w:val="yellow"/>
                              </w:rPr>
                            </w:pPr>
                            <w:proofErr w:type="spellStart"/>
                            <w:r w:rsidRPr="00442E2E">
                              <w:rPr>
                                <w:b/>
                                <w:bCs/>
                                <w:color w:val="000000"/>
                                <w:szCs w:val="18"/>
                                <w:highlight w:val="yellow"/>
                              </w:rPr>
                              <w:t>nvarchar</w:t>
                            </w:r>
                            <w:proofErr w:type="spellEnd"/>
                            <w:r w:rsidRPr="00442E2E">
                              <w:rPr>
                                <w:b/>
                                <w:bCs/>
                                <w:color w:val="000000"/>
                                <w:szCs w:val="18"/>
                                <w:highlight w:val="yellow"/>
                              </w:rPr>
                              <w:t>(</w:t>
                            </w:r>
                            <w:r>
                              <w:rPr>
                                <w:b/>
                                <w:bCs/>
                                <w:color w:val="000000"/>
                                <w:szCs w:val="18"/>
                                <w:highlight w:val="yellow"/>
                              </w:rPr>
                              <w:t>512</w:t>
                            </w:r>
                            <w:r w:rsidRPr="00442E2E">
                              <w:rPr>
                                <w:b/>
                                <w:bCs/>
                                <w:color w:val="000000"/>
                                <w:szCs w:val="18"/>
                                <w:highlight w:val="yellow"/>
                              </w:rPr>
                              <w:t>)</w:t>
                            </w:r>
                          </w:p>
                        </w:tc>
                        <w:tc>
                          <w:tcPr>
                            <w:tcW w:w="2152" w:type="pct"/>
                            <w:tcBorders>
                              <w:top w:val="outset" w:sz="6" w:space="0" w:color="auto"/>
                              <w:left w:val="outset" w:sz="6" w:space="0" w:color="auto"/>
                              <w:bottom w:val="outset" w:sz="6" w:space="0" w:color="auto"/>
                            </w:tcBorders>
                            <w:shd w:val="clear" w:color="auto" w:fill="CCCCCC"/>
                            <w:vAlign w:val="center"/>
                          </w:tcPr>
                          <w:p w14:paraId="28AB31E1" w14:textId="77777777" w:rsidR="00954B72" w:rsidRDefault="00954B72">
                            <w:pPr>
                              <w:spacing w:before="100" w:beforeAutospacing="1" w:after="161"/>
                              <w:rPr>
                                <w:color w:val="000000"/>
                                <w:szCs w:val="18"/>
                                <w:highlight w:val="yellow"/>
                              </w:rPr>
                            </w:pPr>
                            <w:r w:rsidRPr="00442E2E">
                              <w:rPr>
                                <w:color w:val="000000"/>
                                <w:szCs w:val="18"/>
                                <w:highlight w:val="yellow"/>
                              </w:rPr>
                              <w:t xml:space="preserve">Key name inside </w:t>
                            </w:r>
                            <w:r>
                              <w:rPr>
                                <w:color w:val="000000"/>
                                <w:szCs w:val="18"/>
                                <w:highlight w:val="yellow"/>
                              </w:rPr>
                              <w:t>EKM device</w:t>
                            </w:r>
                          </w:p>
                        </w:tc>
                      </w:tr>
                    </w:tbl>
                    <w:p w14:paraId="28AB31E3" w14:textId="77777777" w:rsidR="00954B72" w:rsidRDefault="00954B72">
                      <w:pPr>
                        <w:rPr>
                          <w:szCs w:val="18"/>
                        </w:rPr>
                      </w:pPr>
                    </w:p>
                  </w:txbxContent>
                </v:textbox>
                <w10:anchorlock/>
              </v:shape>
            </w:pict>
          </mc:Fallback>
        </mc:AlternateContent>
      </w:r>
    </w:p>
    <w:p w14:paraId="28AB2D9F" w14:textId="77777777" w:rsidR="00774023" w:rsidRDefault="00774023"/>
    <w:p w14:paraId="28AB2DA0" w14:textId="77777777" w:rsidR="00774023" w:rsidRDefault="00774023"/>
    <w:p w14:paraId="28AB2DA1" w14:textId="77777777" w:rsidR="00774023" w:rsidRDefault="00D97503">
      <w:pPr>
        <w:pStyle w:val="Heading3"/>
      </w:pPr>
      <w:bookmarkStart w:id="47" w:name="_Toc155173647"/>
      <w:r>
        <w:t>Symmetric Keys</w:t>
      </w:r>
      <w:bookmarkEnd w:id="47"/>
    </w:p>
    <w:p w14:paraId="28AB2DA2" w14:textId="77777777" w:rsidR="00774023" w:rsidRDefault="00774023"/>
    <w:p w14:paraId="28AB2DA3" w14:textId="77777777" w:rsidR="00774023" w:rsidRDefault="00B338D1">
      <w:pPr>
        <w:pStyle w:val="Heading4"/>
      </w:pPr>
      <w:r>
        <w:t>CREATE SYMMETRIC KEY</w:t>
      </w:r>
    </w:p>
    <w:p w14:paraId="28AB2DA4" w14:textId="77777777" w:rsidR="00774023" w:rsidRDefault="00774023"/>
    <w:p w14:paraId="28AB2DA5" w14:textId="77777777" w:rsidR="00774023" w:rsidRDefault="00774023"/>
    <w:p w14:paraId="28AB2DA6" w14:textId="03D11F7D" w:rsidR="00774023" w:rsidRDefault="0055410A">
      <w:r>
        <w:rPr>
          <w:noProof/>
        </w:rPr>
        <mc:AlternateContent>
          <mc:Choice Requires="wps">
            <w:drawing>
              <wp:inline distT="0" distB="0" distL="0" distR="0" wp14:anchorId="28AB30CA" wp14:editId="3D230705">
                <wp:extent cx="6640830" cy="5035550"/>
                <wp:effectExtent l="9525" t="8890" r="7620" b="13335"/>
                <wp:docPr id="8893076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0830" cy="5035550"/>
                        </a:xfrm>
                        <a:prstGeom prst="rect">
                          <a:avLst/>
                        </a:prstGeom>
                        <a:solidFill>
                          <a:srgbClr val="F2F2F2"/>
                        </a:solidFill>
                        <a:ln w="9525">
                          <a:solidFill>
                            <a:srgbClr val="FFFFFF"/>
                          </a:solidFill>
                          <a:miter lim="800000"/>
                          <a:headEnd/>
                          <a:tailEnd/>
                        </a:ln>
                      </wps:spPr>
                      <wps:txbx>
                        <w:txbxContent>
                          <w:p w14:paraId="28AB31E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CREATE SYMMETRIC KEY </w:t>
                            </w:r>
                            <w:proofErr w:type="spellStart"/>
                            <w:r w:rsidRPr="00920607">
                              <w:rPr>
                                <w:rFonts w:ascii="Courier New" w:hAnsi="Courier New" w:cs="Courier New"/>
                                <w:i/>
                                <w:iCs/>
                                <w:color w:val="000000"/>
                                <w:sz w:val="20"/>
                              </w:rPr>
                              <w:t>key_name</w:t>
                            </w:r>
                            <w:proofErr w:type="spellEnd"/>
                            <w:r w:rsidRPr="00920607">
                              <w:rPr>
                                <w:rFonts w:ascii="Courier New" w:hAnsi="Courier New" w:cs="Courier New"/>
                                <w:color w:val="000000"/>
                                <w:sz w:val="20"/>
                              </w:rPr>
                              <w:t xml:space="preserve"> [ AUTHORIZATION </w:t>
                            </w:r>
                            <w:proofErr w:type="spellStart"/>
                            <w:r w:rsidRPr="00920607">
                              <w:rPr>
                                <w:rFonts w:ascii="Courier New" w:hAnsi="Courier New" w:cs="Courier New"/>
                                <w:i/>
                                <w:iCs/>
                                <w:color w:val="000000"/>
                                <w:sz w:val="20"/>
                              </w:rPr>
                              <w:t>owner_</w:t>
                            </w:r>
                            <w:proofErr w:type="gramStart"/>
                            <w:r w:rsidRPr="00920607">
                              <w:rPr>
                                <w:rFonts w:ascii="Courier New" w:hAnsi="Courier New" w:cs="Courier New"/>
                                <w:i/>
                                <w:iCs/>
                                <w:color w:val="000000"/>
                                <w:sz w:val="20"/>
                              </w:rPr>
                              <w:t>name</w:t>
                            </w:r>
                            <w:proofErr w:type="spellEnd"/>
                            <w:r w:rsidRPr="00920607">
                              <w:rPr>
                                <w:rFonts w:ascii="Courier New" w:hAnsi="Courier New" w:cs="Courier New"/>
                                <w:color w:val="000000"/>
                                <w:sz w:val="20"/>
                              </w:rPr>
                              <w:t xml:space="preserve"> ]</w:t>
                            </w:r>
                            <w:proofErr w:type="gramEnd"/>
                          </w:p>
                          <w:p w14:paraId="28AB31E5"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E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r w:rsidR="0037622E">
                              <w:rPr>
                                <w:rFonts w:ascii="Courier New" w:hAnsi="Courier New" w:cs="Courier New"/>
                                <w:color w:val="000000"/>
                                <w:sz w:val="20"/>
                              </w:rPr>
                              <w:tab/>
                            </w:r>
                            <w:r w:rsidRPr="00920607">
                              <w:rPr>
                                <w:rFonts w:ascii="Courier New" w:hAnsi="Courier New" w:cs="Courier New"/>
                                <w:color w:val="000000"/>
                                <w:sz w:val="20"/>
                              </w:rPr>
                              <w:t>WITH &lt;</w:t>
                            </w:r>
                            <w:proofErr w:type="spellStart"/>
                            <w:r w:rsidRPr="00920607">
                              <w:rPr>
                                <w:rFonts w:ascii="Courier New" w:hAnsi="Courier New" w:cs="Courier New"/>
                                <w:color w:val="000000"/>
                                <w:sz w:val="20"/>
                              </w:rPr>
                              <w:t>key_options</w:t>
                            </w:r>
                            <w:proofErr w:type="spellEnd"/>
                            <w:r w:rsidRPr="00920607">
                              <w:rPr>
                                <w:rFonts w:ascii="Courier New" w:hAnsi="Courier New" w:cs="Courier New"/>
                                <w:color w:val="000000"/>
                                <w:sz w:val="20"/>
                              </w:rPr>
                              <w:t xml:space="preserve">&gt; </w:t>
                            </w:r>
                            <w:proofErr w:type="gramStart"/>
                            <w:r w:rsidRPr="00920607">
                              <w:rPr>
                                <w:rFonts w:ascii="Courier New" w:hAnsi="Courier New" w:cs="Courier New"/>
                                <w:color w:val="000000"/>
                                <w:sz w:val="20"/>
                              </w:rPr>
                              <w:t xml:space="preserve">[ </w:t>
                            </w:r>
                            <w:r w:rsidRPr="00920607">
                              <w:rPr>
                                <w:rFonts w:ascii="Courier New" w:hAnsi="Courier New" w:cs="Courier New"/>
                                <w:b/>
                                <w:bCs/>
                                <w:color w:val="000000"/>
                                <w:sz w:val="20"/>
                              </w:rPr>
                              <w:t>,</w:t>
                            </w:r>
                            <w:proofErr w:type="gramEnd"/>
                            <w:r w:rsidRPr="00920607">
                              <w:rPr>
                                <w:rFonts w:ascii="Courier New" w:hAnsi="Courier New" w:cs="Courier New"/>
                                <w:color w:val="000000"/>
                                <w:sz w:val="20"/>
                              </w:rPr>
                              <w:t xml:space="preserve"> ... </w:t>
                            </w:r>
                            <w:proofErr w:type="gramStart"/>
                            <w:r w:rsidRPr="00920607">
                              <w:rPr>
                                <w:rFonts w:ascii="Courier New" w:hAnsi="Courier New" w:cs="Courier New"/>
                                <w:i/>
                                <w:iCs/>
                                <w:color w:val="000000"/>
                                <w:sz w:val="20"/>
                              </w:rPr>
                              <w:t>n</w:t>
                            </w:r>
                            <w:r w:rsidRPr="00920607">
                              <w:rPr>
                                <w:rFonts w:ascii="Courier New" w:hAnsi="Courier New" w:cs="Courier New"/>
                                <w:color w:val="000000"/>
                                <w:sz w:val="20"/>
                              </w:rPr>
                              <w:t xml:space="preserve"> ]</w:t>
                            </w:r>
                            <w:proofErr w:type="gramEnd"/>
                          </w:p>
                          <w:p w14:paraId="28AB31E7"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w:t>
                            </w:r>
                          </w:p>
                          <w:p w14:paraId="28AB31E8"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96442D">
                              <w:rPr>
                                <w:rFonts w:ascii="Courier New" w:hAnsi="Courier New" w:cs="Courier New"/>
                                <w:color w:val="000000"/>
                                <w:sz w:val="20"/>
                                <w:highlight w:val="yellow"/>
                              </w:rPr>
                              <w:t xml:space="preserve">FROM PROVIDER </w:t>
                            </w:r>
                            <w:proofErr w:type="spellStart"/>
                            <w:r w:rsidRPr="00594575">
                              <w:rPr>
                                <w:rFonts w:ascii="Courier New" w:hAnsi="Courier New" w:cs="Courier New"/>
                                <w:i/>
                                <w:iCs/>
                                <w:color w:val="000000"/>
                                <w:sz w:val="20"/>
                                <w:highlight w:val="yellow"/>
                              </w:rPr>
                              <w:t>Provider_Name</w:t>
                            </w:r>
                            <w:proofErr w:type="spellEnd"/>
                            <w:r w:rsidRPr="00594575">
                              <w:rPr>
                                <w:rFonts w:ascii="Courier New" w:hAnsi="Courier New" w:cs="Courier New"/>
                                <w:i/>
                                <w:iCs/>
                                <w:color w:val="000000"/>
                                <w:sz w:val="20"/>
                                <w:highlight w:val="yellow"/>
                              </w:rPr>
                              <w:t xml:space="preserve"> </w:t>
                            </w:r>
                            <w:r>
                              <w:rPr>
                                <w:rFonts w:ascii="Courier New" w:hAnsi="Courier New" w:cs="Courier New"/>
                                <w:iCs/>
                                <w:color w:val="000000"/>
                                <w:sz w:val="20"/>
                                <w:highlight w:val="yellow"/>
                              </w:rPr>
                              <w:t xml:space="preserve">[WITH </w:t>
                            </w:r>
                            <w:r w:rsidRPr="00594575">
                              <w:rPr>
                                <w:rFonts w:ascii="Courier New" w:hAnsi="Courier New" w:cs="Courier New"/>
                                <w:iCs/>
                                <w:color w:val="000000"/>
                                <w:sz w:val="20"/>
                                <w:highlight w:val="yellow"/>
                              </w:rPr>
                              <w:t>&lt;</w:t>
                            </w:r>
                            <w:proofErr w:type="spellStart"/>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proofErr w:type="gramStart"/>
                            <w:r w:rsidRPr="00594575">
                              <w:rPr>
                                <w:rFonts w:ascii="Courier New" w:hAnsi="Courier New" w:cs="Courier New"/>
                                <w:iCs/>
                                <w:color w:val="000000"/>
                                <w:sz w:val="20"/>
                                <w:highlight w:val="yellow"/>
                              </w:rPr>
                              <w:t>[,&lt;</w:t>
                            </w:r>
                            <w:proofErr w:type="spellStart"/>
                            <w:proofErr w:type="gramEnd"/>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r>
                              <w:rPr>
                                <w:rFonts w:ascii="Courier New" w:hAnsi="Courier New" w:cs="Courier New"/>
                                <w:iCs/>
                                <w:color w:val="000000"/>
                                <w:sz w:val="20"/>
                                <w:highlight w:val="yellow"/>
                              </w:rPr>
                              <w:t>]</w:t>
                            </w:r>
                            <w:r w:rsidRPr="00594575">
                              <w:rPr>
                                <w:rFonts w:ascii="Courier New" w:hAnsi="Courier New" w:cs="Courier New"/>
                                <w:iCs/>
                                <w:color w:val="000000"/>
                                <w:sz w:val="20"/>
                                <w:highlight w:val="yellow"/>
                              </w:rPr>
                              <w:t>]</w:t>
                            </w:r>
                          </w:p>
                          <w:p w14:paraId="28AB31E9"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EA" w14:textId="77777777" w:rsidR="0096442D" w:rsidRDefault="00954B72"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ENCRYPTION BY &lt;</w:t>
                            </w:r>
                            <w:proofErr w:type="spellStart"/>
                            <w:r w:rsidRPr="00920607">
                              <w:rPr>
                                <w:rFonts w:ascii="Courier New" w:hAnsi="Courier New" w:cs="Courier New"/>
                                <w:color w:val="000000"/>
                                <w:sz w:val="20"/>
                              </w:rPr>
                              <w:t>encrypting_mechanism</w:t>
                            </w:r>
                            <w:proofErr w:type="spellEnd"/>
                            <w:r w:rsidRPr="00920607">
                              <w:rPr>
                                <w:rFonts w:ascii="Courier New" w:hAnsi="Courier New" w:cs="Courier New"/>
                                <w:color w:val="000000"/>
                                <w:sz w:val="20"/>
                              </w:rPr>
                              <w:t xml:space="preserve">&gt; </w:t>
                            </w:r>
                            <w:proofErr w:type="gramStart"/>
                            <w:r w:rsidRPr="00920607">
                              <w:rPr>
                                <w:rFonts w:ascii="Courier New" w:hAnsi="Courier New" w:cs="Courier New"/>
                                <w:color w:val="000000"/>
                                <w:sz w:val="20"/>
                              </w:rPr>
                              <w:t xml:space="preserve">[ </w:t>
                            </w:r>
                            <w:r w:rsidRPr="00920607">
                              <w:rPr>
                                <w:rFonts w:ascii="Courier New" w:hAnsi="Courier New" w:cs="Courier New"/>
                                <w:b/>
                                <w:bCs/>
                                <w:color w:val="000000"/>
                                <w:sz w:val="20"/>
                              </w:rPr>
                              <w:t>,</w:t>
                            </w:r>
                            <w:proofErr w:type="gramEnd"/>
                            <w:r w:rsidRPr="00920607">
                              <w:rPr>
                                <w:rFonts w:ascii="Courier New" w:hAnsi="Courier New" w:cs="Courier New"/>
                                <w:color w:val="000000"/>
                                <w:sz w:val="20"/>
                              </w:rPr>
                              <w:t xml:space="preserve"> ... </w:t>
                            </w:r>
                            <w:proofErr w:type="gramStart"/>
                            <w:r w:rsidRPr="00920607">
                              <w:rPr>
                                <w:rFonts w:ascii="Courier New" w:hAnsi="Courier New" w:cs="Courier New"/>
                                <w:i/>
                                <w:iCs/>
                                <w:color w:val="000000"/>
                                <w:sz w:val="20"/>
                              </w:rPr>
                              <w:t xml:space="preserve">n </w:t>
                            </w:r>
                            <w:r w:rsidRPr="00920607">
                              <w:rPr>
                                <w:rFonts w:ascii="Courier New" w:hAnsi="Courier New" w:cs="Courier New"/>
                                <w:color w:val="000000"/>
                                <w:sz w:val="20"/>
                              </w:rPr>
                              <w:t>]</w:t>
                            </w:r>
                            <w:proofErr w:type="gramEnd"/>
                          </w:p>
                          <w:p w14:paraId="28AB31EB" w14:textId="77777777" w:rsidR="0096442D" w:rsidRPr="009B3F9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1EC"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r>
                            <w:r w:rsidR="00FF510C">
                              <w:rPr>
                                <w:rFonts w:ascii="Courier New" w:hAnsi="Courier New" w:cs="Courier New"/>
                                <w:color w:val="000000"/>
                                <w:sz w:val="20"/>
                                <w:highlight w:val="yellow"/>
                              </w:rPr>
                              <w:t>PROVIDER_</w:t>
                            </w:r>
                            <w:r>
                              <w:rPr>
                                <w:rFonts w:ascii="Courier New" w:hAnsi="Courier New" w:cs="Courier New"/>
                                <w:color w:val="000000"/>
                                <w:sz w:val="20"/>
                                <w:highlight w:val="yellow"/>
                              </w:rPr>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1ED"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w:t>
                            </w:r>
                          </w:p>
                          <w:p w14:paraId="28AB31EE"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highlight w:val="yellow"/>
                              </w:rPr>
                              <w:tab/>
                              <w:t xml:space="preserve">CREATION_DISPOSITION = </w:t>
                            </w:r>
                            <w:proofErr w:type="gramStart"/>
                            <w:r>
                              <w:rPr>
                                <w:rFonts w:ascii="Courier New" w:hAnsi="Courier New" w:cs="Courier New"/>
                                <w:color w:val="000000"/>
                                <w:sz w:val="20"/>
                                <w:highlight w:val="yellow"/>
                              </w:rPr>
                              <w:t>{ CREATE</w:t>
                            </w:r>
                            <w:proofErr w:type="gramEnd"/>
                            <w:r>
                              <w:rPr>
                                <w:rFonts w:ascii="Courier New" w:hAnsi="Courier New" w:cs="Courier New"/>
                                <w:color w:val="000000"/>
                                <w:sz w:val="20"/>
                                <w:highlight w:val="yellow"/>
                              </w:rPr>
                              <w:t>_NEW | OPEN_</w:t>
                            </w:r>
                            <w:proofErr w:type="gramStart"/>
                            <w:r>
                              <w:rPr>
                                <w:rFonts w:ascii="Courier New" w:hAnsi="Courier New" w:cs="Courier New"/>
                                <w:color w:val="000000"/>
                                <w:sz w:val="20"/>
                                <w:highlight w:val="yellow"/>
                              </w:rPr>
                              <w:t>EXISTING }</w:t>
                            </w:r>
                            <w:proofErr w:type="gramEnd"/>
                          </w:p>
                          <w:p w14:paraId="28AB31EF" w14:textId="77777777" w:rsidR="0096442D" w:rsidRPr="00594575"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rPr>
                              <w:tab/>
                            </w:r>
                            <w:r w:rsidRPr="00594575">
                              <w:rPr>
                                <w:rFonts w:ascii="Courier New" w:hAnsi="Courier New" w:cs="Courier New"/>
                                <w:color w:val="000000"/>
                                <w:sz w:val="20"/>
                                <w:highlight w:val="yellow"/>
                              </w:rPr>
                              <w:t>|</w:t>
                            </w:r>
                          </w:p>
                          <w:p w14:paraId="28AB31F0"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594575">
                              <w:rPr>
                                <w:rFonts w:ascii="Courier New" w:hAnsi="Courier New" w:cs="Courier New"/>
                                <w:color w:val="000000"/>
                                <w:sz w:val="20"/>
                                <w:highlight w:val="yellow"/>
                              </w:rPr>
                              <w:tab/>
                              <w:t>ALGORITHM = ‘algorithm’</w:t>
                            </w:r>
                          </w:p>
                          <w:p w14:paraId="28AB31F1" w14:textId="77777777" w:rsidR="0096442D" w:rsidRDefault="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b/>
                                <w:bCs/>
                                <w:color w:val="000000"/>
                                <w:sz w:val="20"/>
                              </w:rPr>
                              <w:t>&lt;</w:t>
                            </w:r>
                            <w:proofErr w:type="spellStart"/>
                            <w:r w:rsidRPr="00920607">
                              <w:rPr>
                                <w:rFonts w:ascii="Courier New" w:hAnsi="Courier New" w:cs="Courier New"/>
                                <w:b/>
                                <w:bCs/>
                                <w:color w:val="000000"/>
                                <w:sz w:val="20"/>
                              </w:rPr>
                              <w:t>encrypting_mechanism</w:t>
                            </w:r>
                            <w:proofErr w:type="spellEnd"/>
                            <w:proofErr w:type="gramStart"/>
                            <w:r w:rsidRPr="00920607">
                              <w:rPr>
                                <w:rFonts w:ascii="Courier New" w:hAnsi="Courier New" w:cs="Courier New"/>
                                <w:b/>
                                <w:bCs/>
                                <w:color w:val="000000"/>
                                <w:sz w:val="20"/>
                              </w:rPr>
                              <w:t>&gt;::</w:t>
                            </w:r>
                            <w:proofErr w:type="gramEnd"/>
                            <w:r w:rsidRPr="00920607">
                              <w:rPr>
                                <w:rFonts w:ascii="Courier New" w:hAnsi="Courier New" w:cs="Courier New"/>
                                <w:b/>
                                <w:bCs/>
                                <w:color w:val="000000"/>
                                <w:sz w:val="20"/>
                              </w:rPr>
                              <w:t>=</w:t>
                            </w:r>
                          </w:p>
                          <w:p w14:paraId="28AB31F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CERTIFICATE </w:t>
                            </w:r>
                            <w:proofErr w:type="spellStart"/>
                            <w:r w:rsidRPr="00920607">
                              <w:rPr>
                                <w:rFonts w:ascii="Courier New" w:hAnsi="Courier New" w:cs="Courier New"/>
                                <w:i/>
                                <w:iCs/>
                                <w:color w:val="000000"/>
                                <w:sz w:val="20"/>
                              </w:rPr>
                              <w:t>certificate_name</w:t>
                            </w:r>
                            <w:proofErr w:type="spellEnd"/>
                            <w:r w:rsidRPr="00920607">
                              <w:rPr>
                                <w:rFonts w:ascii="Courier New" w:hAnsi="Courier New" w:cs="Courier New"/>
                                <w:i/>
                                <w:iCs/>
                                <w:color w:val="000000"/>
                                <w:sz w:val="20"/>
                              </w:rPr>
                              <w:t xml:space="preserve"> </w:t>
                            </w:r>
                          </w:p>
                          <w:p w14:paraId="28AB31F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PASSWORD </w:t>
                            </w:r>
                            <w:r w:rsidRPr="00920607">
                              <w:rPr>
                                <w:rFonts w:ascii="Courier New" w:hAnsi="Courier New" w:cs="Courier New"/>
                                <w:b/>
                                <w:bCs/>
                                <w:color w:val="000000"/>
                                <w:sz w:val="20"/>
                              </w:rPr>
                              <w:t>=</w:t>
                            </w:r>
                            <w:r w:rsidRPr="00920607">
                              <w:rPr>
                                <w:rFonts w:ascii="Courier New" w:hAnsi="Courier New" w:cs="Courier New"/>
                                <w:color w:val="000000"/>
                                <w:sz w:val="20"/>
                              </w:rPr>
                              <w:t xml:space="preserve"> </w:t>
                            </w:r>
                            <w:r w:rsidRPr="00920607">
                              <w:rPr>
                                <w:rFonts w:ascii="Courier New" w:hAnsi="Courier New" w:cs="Courier New"/>
                                <w:b/>
                                <w:bCs/>
                                <w:color w:val="000000"/>
                                <w:sz w:val="20"/>
                              </w:rPr>
                              <w:t>'</w:t>
                            </w:r>
                            <w:r w:rsidRPr="00920607">
                              <w:rPr>
                                <w:rFonts w:ascii="Courier New" w:hAnsi="Courier New" w:cs="Courier New"/>
                                <w:i/>
                                <w:iCs/>
                                <w:color w:val="000000"/>
                                <w:sz w:val="20"/>
                              </w:rPr>
                              <w:t>password</w:t>
                            </w:r>
                            <w:r w:rsidRPr="00920607">
                              <w:rPr>
                                <w:rFonts w:ascii="Courier New" w:hAnsi="Courier New" w:cs="Courier New"/>
                                <w:b/>
                                <w:bCs/>
                                <w:color w:val="000000"/>
                                <w:sz w:val="20"/>
                              </w:rPr>
                              <w:t>'</w:t>
                            </w:r>
                            <w:r w:rsidRPr="00920607">
                              <w:rPr>
                                <w:rFonts w:ascii="Courier New" w:hAnsi="Courier New" w:cs="Courier New"/>
                                <w:color w:val="000000"/>
                                <w:sz w:val="20"/>
                              </w:rPr>
                              <w:t xml:space="preserve"> </w:t>
                            </w:r>
                          </w:p>
                          <w:p w14:paraId="28AB31F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SYMMETRIC KEY </w:t>
                            </w:r>
                            <w:proofErr w:type="spellStart"/>
                            <w:r w:rsidRPr="00920607">
                              <w:rPr>
                                <w:rFonts w:ascii="Courier New" w:hAnsi="Courier New" w:cs="Courier New"/>
                                <w:i/>
                                <w:iCs/>
                                <w:color w:val="000000"/>
                                <w:sz w:val="20"/>
                              </w:rPr>
                              <w:t>symmetric_key_name</w:t>
                            </w:r>
                            <w:proofErr w:type="spellEnd"/>
                            <w:r w:rsidRPr="00920607">
                              <w:rPr>
                                <w:rFonts w:ascii="Courier New" w:hAnsi="Courier New" w:cs="Courier New"/>
                                <w:i/>
                                <w:iCs/>
                                <w:color w:val="000000"/>
                                <w:sz w:val="20"/>
                              </w:rPr>
                              <w:t xml:space="preserve"> </w:t>
                            </w:r>
                          </w:p>
                          <w:p w14:paraId="28AB31F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ASYMMETRIC KEY </w:t>
                            </w:r>
                            <w:proofErr w:type="spellStart"/>
                            <w:r w:rsidRPr="00920607">
                              <w:rPr>
                                <w:rFonts w:ascii="Courier New" w:hAnsi="Courier New" w:cs="Courier New"/>
                                <w:i/>
                                <w:iCs/>
                                <w:color w:val="000000"/>
                                <w:sz w:val="20"/>
                              </w:rPr>
                              <w:t>asym_key_name</w:t>
                            </w:r>
                            <w:proofErr w:type="spellEnd"/>
                            <w:r w:rsidRPr="00920607">
                              <w:rPr>
                                <w:rFonts w:ascii="Courier New" w:hAnsi="Courier New" w:cs="Courier New"/>
                                <w:color w:val="000000"/>
                                <w:sz w:val="20"/>
                              </w:rPr>
                              <w:t xml:space="preserve"> </w:t>
                            </w:r>
                          </w:p>
                          <w:p w14:paraId="28AB31F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920607">
                              <w:rPr>
                                <w:rFonts w:ascii="Courier New" w:hAnsi="Courier New" w:cs="Courier New"/>
                                <w:color w:val="000000"/>
                                <w:sz w:val="20"/>
                              </w:rPr>
                              <w:t xml:space="preserve">    </w:t>
                            </w:r>
                            <w:r w:rsidRPr="00920607">
                              <w:rPr>
                                <w:rFonts w:ascii="Courier New" w:hAnsi="Courier New" w:cs="Courier New"/>
                                <w:sz w:val="20"/>
                                <w:highlight w:val="yellow"/>
                              </w:rPr>
                              <w:t>PROVIDER</w:t>
                            </w:r>
                            <w:r w:rsidRPr="00920607">
                              <w:rPr>
                                <w:rFonts w:ascii="Courier New" w:hAnsi="Courier New" w:cs="Courier New"/>
                                <w:sz w:val="20"/>
                              </w:rPr>
                              <w:t xml:space="preserve">   </w:t>
                            </w:r>
                          </w:p>
                          <w:p w14:paraId="28AB31F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20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highlight w:val="yellow"/>
                              </w:rPr>
                            </w:pPr>
                            <w:r w:rsidRPr="00920607">
                              <w:rPr>
                                <w:rFonts w:ascii="Courier New" w:hAnsi="Courier New" w:cs="Courier New"/>
                                <w:sz w:val="20"/>
                                <w:highlight w:val="yellow"/>
                              </w:rPr>
                              <w:t xml:space="preserve">    </w:t>
                            </w:r>
                          </w:p>
                          <w:p w14:paraId="28AB320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20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203" w14:textId="77777777" w:rsidR="00954B72" w:rsidRDefault="00954B72">
                            <w:pPr>
                              <w:rPr>
                                <w:sz w:val="20"/>
                              </w:rPr>
                            </w:pPr>
                          </w:p>
                        </w:txbxContent>
                      </wps:txbx>
                      <wps:bodyPr rot="0" vert="horz" wrap="square" lIns="91440" tIns="45720" rIns="91440" bIns="45720" anchor="t" anchorCtr="0" upright="1">
                        <a:noAutofit/>
                      </wps:bodyPr>
                    </wps:wsp>
                  </a:graphicData>
                </a:graphic>
              </wp:inline>
            </w:drawing>
          </mc:Choice>
          <mc:Fallback>
            <w:pict>
              <v:shape w14:anchorId="28AB30CA" id="Text Box 30" o:spid="_x0000_s1037" type="#_x0000_t202" style="width:522.9pt;height:3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" fillcolor="#f2f2f2" strokecolor="white">
                <v:textbox>
                  <w:txbxContent>
                    <w:p w14:paraId="28AB31E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CREATE SYMMETRIC KEY </w:t>
                      </w:r>
                      <w:proofErr w:type="spellStart"/>
                      <w:r w:rsidRPr="00920607">
                        <w:rPr>
                          <w:rFonts w:ascii="Courier New" w:hAnsi="Courier New" w:cs="Courier New"/>
                          <w:i/>
                          <w:iCs/>
                          <w:color w:val="000000"/>
                          <w:sz w:val="20"/>
                        </w:rPr>
                        <w:t>key_name</w:t>
                      </w:r>
                      <w:proofErr w:type="spellEnd"/>
                      <w:r w:rsidRPr="00920607">
                        <w:rPr>
                          <w:rFonts w:ascii="Courier New" w:hAnsi="Courier New" w:cs="Courier New"/>
                          <w:color w:val="000000"/>
                          <w:sz w:val="20"/>
                        </w:rPr>
                        <w:t xml:space="preserve"> [ AUTHORIZATION </w:t>
                      </w:r>
                      <w:proofErr w:type="spellStart"/>
                      <w:r w:rsidRPr="00920607">
                        <w:rPr>
                          <w:rFonts w:ascii="Courier New" w:hAnsi="Courier New" w:cs="Courier New"/>
                          <w:i/>
                          <w:iCs/>
                          <w:color w:val="000000"/>
                          <w:sz w:val="20"/>
                        </w:rPr>
                        <w:t>owner_</w:t>
                      </w:r>
                      <w:proofErr w:type="gramStart"/>
                      <w:r w:rsidRPr="00920607">
                        <w:rPr>
                          <w:rFonts w:ascii="Courier New" w:hAnsi="Courier New" w:cs="Courier New"/>
                          <w:i/>
                          <w:iCs/>
                          <w:color w:val="000000"/>
                          <w:sz w:val="20"/>
                        </w:rPr>
                        <w:t>name</w:t>
                      </w:r>
                      <w:proofErr w:type="spellEnd"/>
                      <w:r w:rsidRPr="00920607">
                        <w:rPr>
                          <w:rFonts w:ascii="Courier New" w:hAnsi="Courier New" w:cs="Courier New"/>
                          <w:color w:val="000000"/>
                          <w:sz w:val="20"/>
                        </w:rPr>
                        <w:t xml:space="preserve"> ]</w:t>
                      </w:r>
                      <w:proofErr w:type="gramEnd"/>
                    </w:p>
                    <w:p w14:paraId="28AB31E5"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E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r w:rsidR="0037622E">
                        <w:rPr>
                          <w:rFonts w:ascii="Courier New" w:hAnsi="Courier New" w:cs="Courier New"/>
                          <w:color w:val="000000"/>
                          <w:sz w:val="20"/>
                        </w:rPr>
                        <w:tab/>
                      </w:r>
                      <w:r w:rsidRPr="00920607">
                        <w:rPr>
                          <w:rFonts w:ascii="Courier New" w:hAnsi="Courier New" w:cs="Courier New"/>
                          <w:color w:val="000000"/>
                          <w:sz w:val="20"/>
                        </w:rPr>
                        <w:t>WITH &lt;</w:t>
                      </w:r>
                      <w:proofErr w:type="spellStart"/>
                      <w:r w:rsidRPr="00920607">
                        <w:rPr>
                          <w:rFonts w:ascii="Courier New" w:hAnsi="Courier New" w:cs="Courier New"/>
                          <w:color w:val="000000"/>
                          <w:sz w:val="20"/>
                        </w:rPr>
                        <w:t>key_options</w:t>
                      </w:r>
                      <w:proofErr w:type="spellEnd"/>
                      <w:r w:rsidRPr="00920607">
                        <w:rPr>
                          <w:rFonts w:ascii="Courier New" w:hAnsi="Courier New" w:cs="Courier New"/>
                          <w:color w:val="000000"/>
                          <w:sz w:val="20"/>
                        </w:rPr>
                        <w:t xml:space="preserve">&gt; </w:t>
                      </w:r>
                      <w:proofErr w:type="gramStart"/>
                      <w:r w:rsidRPr="00920607">
                        <w:rPr>
                          <w:rFonts w:ascii="Courier New" w:hAnsi="Courier New" w:cs="Courier New"/>
                          <w:color w:val="000000"/>
                          <w:sz w:val="20"/>
                        </w:rPr>
                        <w:t xml:space="preserve">[ </w:t>
                      </w:r>
                      <w:r w:rsidRPr="00920607">
                        <w:rPr>
                          <w:rFonts w:ascii="Courier New" w:hAnsi="Courier New" w:cs="Courier New"/>
                          <w:b/>
                          <w:bCs/>
                          <w:color w:val="000000"/>
                          <w:sz w:val="20"/>
                        </w:rPr>
                        <w:t>,</w:t>
                      </w:r>
                      <w:proofErr w:type="gramEnd"/>
                      <w:r w:rsidRPr="00920607">
                        <w:rPr>
                          <w:rFonts w:ascii="Courier New" w:hAnsi="Courier New" w:cs="Courier New"/>
                          <w:color w:val="000000"/>
                          <w:sz w:val="20"/>
                        </w:rPr>
                        <w:t xml:space="preserve"> ... </w:t>
                      </w:r>
                      <w:proofErr w:type="gramStart"/>
                      <w:r w:rsidRPr="00920607">
                        <w:rPr>
                          <w:rFonts w:ascii="Courier New" w:hAnsi="Courier New" w:cs="Courier New"/>
                          <w:i/>
                          <w:iCs/>
                          <w:color w:val="000000"/>
                          <w:sz w:val="20"/>
                        </w:rPr>
                        <w:t>n</w:t>
                      </w:r>
                      <w:r w:rsidRPr="00920607">
                        <w:rPr>
                          <w:rFonts w:ascii="Courier New" w:hAnsi="Courier New" w:cs="Courier New"/>
                          <w:color w:val="000000"/>
                          <w:sz w:val="20"/>
                        </w:rPr>
                        <w:t xml:space="preserve"> ]</w:t>
                      </w:r>
                      <w:proofErr w:type="gramEnd"/>
                    </w:p>
                    <w:p w14:paraId="28AB31E7"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t>|</w:t>
                      </w:r>
                    </w:p>
                    <w:p w14:paraId="28AB31E8"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ab/>
                      </w:r>
                      <w:r w:rsidRPr="0096442D">
                        <w:rPr>
                          <w:rFonts w:ascii="Courier New" w:hAnsi="Courier New" w:cs="Courier New"/>
                          <w:color w:val="000000"/>
                          <w:sz w:val="20"/>
                          <w:highlight w:val="yellow"/>
                        </w:rPr>
                        <w:t xml:space="preserve">FROM PROVIDER </w:t>
                      </w:r>
                      <w:proofErr w:type="spellStart"/>
                      <w:r w:rsidRPr="00594575">
                        <w:rPr>
                          <w:rFonts w:ascii="Courier New" w:hAnsi="Courier New" w:cs="Courier New"/>
                          <w:i/>
                          <w:iCs/>
                          <w:color w:val="000000"/>
                          <w:sz w:val="20"/>
                          <w:highlight w:val="yellow"/>
                        </w:rPr>
                        <w:t>Provider_Name</w:t>
                      </w:r>
                      <w:proofErr w:type="spellEnd"/>
                      <w:r w:rsidRPr="00594575">
                        <w:rPr>
                          <w:rFonts w:ascii="Courier New" w:hAnsi="Courier New" w:cs="Courier New"/>
                          <w:i/>
                          <w:iCs/>
                          <w:color w:val="000000"/>
                          <w:sz w:val="20"/>
                          <w:highlight w:val="yellow"/>
                        </w:rPr>
                        <w:t xml:space="preserve"> </w:t>
                      </w:r>
                      <w:r>
                        <w:rPr>
                          <w:rFonts w:ascii="Courier New" w:hAnsi="Courier New" w:cs="Courier New"/>
                          <w:iCs/>
                          <w:color w:val="000000"/>
                          <w:sz w:val="20"/>
                          <w:highlight w:val="yellow"/>
                        </w:rPr>
                        <w:t xml:space="preserve">[WITH </w:t>
                      </w:r>
                      <w:r w:rsidRPr="00594575">
                        <w:rPr>
                          <w:rFonts w:ascii="Courier New" w:hAnsi="Courier New" w:cs="Courier New"/>
                          <w:iCs/>
                          <w:color w:val="000000"/>
                          <w:sz w:val="20"/>
                          <w:highlight w:val="yellow"/>
                        </w:rPr>
                        <w:t>&lt;</w:t>
                      </w:r>
                      <w:proofErr w:type="spellStart"/>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proofErr w:type="gramStart"/>
                      <w:r w:rsidRPr="00594575">
                        <w:rPr>
                          <w:rFonts w:ascii="Courier New" w:hAnsi="Courier New" w:cs="Courier New"/>
                          <w:iCs/>
                          <w:color w:val="000000"/>
                          <w:sz w:val="20"/>
                          <w:highlight w:val="yellow"/>
                        </w:rPr>
                        <w:t>[,&lt;</w:t>
                      </w:r>
                      <w:proofErr w:type="spellStart"/>
                      <w:proofErr w:type="gramEnd"/>
                      <w:r w:rsidRPr="00594575">
                        <w:rPr>
                          <w:rFonts w:ascii="Courier New" w:hAnsi="Courier New" w:cs="Courier New"/>
                          <w:iCs/>
                          <w:color w:val="000000"/>
                          <w:sz w:val="20"/>
                          <w:highlight w:val="yellow"/>
                        </w:rPr>
                        <w:t>provider_option</w:t>
                      </w:r>
                      <w:proofErr w:type="spellEnd"/>
                      <w:r w:rsidRPr="00594575">
                        <w:rPr>
                          <w:rFonts w:ascii="Courier New" w:hAnsi="Courier New" w:cs="Courier New"/>
                          <w:iCs/>
                          <w:color w:val="000000"/>
                          <w:sz w:val="20"/>
                          <w:highlight w:val="yellow"/>
                        </w:rPr>
                        <w:t>&gt;</w:t>
                      </w:r>
                      <w:r>
                        <w:rPr>
                          <w:rFonts w:ascii="Courier New" w:hAnsi="Courier New" w:cs="Courier New"/>
                          <w:iCs/>
                          <w:color w:val="000000"/>
                          <w:sz w:val="20"/>
                          <w:highlight w:val="yellow"/>
                        </w:rPr>
                        <w:t>]</w:t>
                      </w:r>
                      <w:r w:rsidRPr="00594575">
                        <w:rPr>
                          <w:rFonts w:ascii="Courier New" w:hAnsi="Courier New" w:cs="Courier New"/>
                          <w:iCs/>
                          <w:color w:val="000000"/>
                          <w:sz w:val="20"/>
                          <w:highlight w:val="yellow"/>
                        </w:rPr>
                        <w:t>]</w:t>
                      </w:r>
                    </w:p>
                    <w:p w14:paraId="28AB31E9" w14:textId="77777777" w:rsidR="0037622E" w:rsidRDefault="00376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p>
                    <w:p w14:paraId="28AB31EA" w14:textId="77777777" w:rsidR="0096442D" w:rsidRDefault="00954B72"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ENCRYPTION BY &lt;</w:t>
                      </w:r>
                      <w:proofErr w:type="spellStart"/>
                      <w:r w:rsidRPr="00920607">
                        <w:rPr>
                          <w:rFonts w:ascii="Courier New" w:hAnsi="Courier New" w:cs="Courier New"/>
                          <w:color w:val="000000"/>
                          <w:sz w:val="20"/>
                        </w:rPr>
                        <w:t>encrypting_mechanism</w:t>
                      </w:r>
                      <w:proofErr w:type="spellEnd"/>
                      <w:r w:rsidRPr="00920607">
                        <w:rPr>
                          <w:rFonts w:ascii="Courier New" w:hAnsi="Courier New" w:cs="Courier New"/>
                          <w:color w:val="000000"/>
                          <w:sz w:val="20"/>
                        </w:rPr>
                        <w:t xml:space="preserve">&gt; </w:t>
                      </w:r>
                      <w:proofErr w:type="gramStart"/>
                      <w:r w:rsidRPr="00920607">
                        <w:rPr>
                          <w:rFonts w:ascii="Courier New" w:hAnsi="Courier New" w:cs="Courier New"/>
                          <w:color w:val="000000"/>
                          <w:sz w:val="20"/>
                        </w:rPr>
                        <w:t xml:space="preserve">[ </w:t>
                      </w:r>
                      <w:r w:rsidRPr="00920607">
                        <w:rPr>
                          <w:rFonts w:ascii="Courier New" w:hAnsi="Courier New" w:cs="Courier New"/>
                          <w:b/>
                          <w:bCs/>
                          <w:color w:val="000000"/>
                          <w:sz w:val="20"/>
                        </w:rPr>
                        <w:t>,</w:t>
                      </w:r>
                      <w:proofErr w:type="gramEnd"/>
                      <w:r w:rsidRPr="00920607">
                        <w:rPr>
                          <w:rFonts w:ascii="Courier New" w:hAnsi="Courier New" w:cs="Courier New"/>
                          <w:color w:val="000000"/>
                          <w:sz w:val="20"/>
                        </w:rPr>
                        <w:t xml:space="preserve"> ... </w:t>
                      </w:r>
                      <w:proofErr w:type="gramStart"/>
                      <w:r w:rsidRPr="00920607">
                        <w:rPr>
                          <w:rFonts w:ascii="Courier New" w:hAnsi="Courier New" w:cs="Courier New"/>
                          <w:i/>
                          <w:iCs/>
                          <w:color w:val="000000"/>
                          <w:sz w:val="20"/>
                        </w:rPr>
                        <w:t xml:space="preserve">n </w:t>
                      </w:r>
                      <w:r w:rsidRPr="00920607">
                        <w:rPr>
                          <w:rFonts w:ascii="Courier New" w:hAnsi="Courier New" w:cs="Courier New"/>
                          <w:color w:val="000000"/>
                          <w:sz w:val="20"/>
                        </w:rPr>
                        <w:t>]</w:t>
                      </w:r>
                      <w:proofErr w:type="gramEnd"/>
                    </w:p>
                    <w:p w14:paraId="28AB31EB" w14:textId="77777777" w:rsidR="0096442D" w:rsidRPr="009B3F9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1EC"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r>
                      <w:r w:rsidR="00FF510C">
                        <w:rPr>
                          <w:rFonts w:ascii="Courier New" w:hAnsi="Courier New" w:cs="Courier New"/>
                          <w:color w:val="000000"/>
                          <w:sz w:val="20"/>
                          <w:highlight w:val="yellow"/>
                        </w:rPr>
                        <w:t>PROVIDER_</w:t>
                      </w:r>
                      <w:r>
                        <w:rPr>
                          <w:rFonts w:ascii="Courier New" w:hAnsi="Courier New" w:cs="Courier New"/>
                          <w:color w:val="000000"/>
                          <w:sz w:val="20"/>
                          <w:highlight w:val="yellow"/>
                        </w:rPr>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1ED"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t>|</w:t>
                      </w:r>
                    </w:p>
                    <w:p w14:paraId="28AB31EE"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highlight w:val="yellow"/>
                        </w:rPr>
                        <w:tab/>
                        <w:t xml:space="preserve">CREATION_DISPOSITION = </w:t>
                      </w:r>
                      <w:proofErr w:type="gramStart"/>
                      <w:r>
                        <w:rPr>
                          <w:rFonts w:ascii="Courier New" w:hAnsi="Courier New" w:cs="Courier New"/>
                          <w:color w:val="000000"/>
                          <w:sz w:val="20"/>
                          <w:highlight w:val="yellow"/>
                        </w:rPr>
                        <w:t>{ CREATE</w:t>
                      </w:r>
                      <w:proofErr w:type="gramEnd"/>
                      <w:r>
                        <w:rPr>
                          <w:rFonts w:ascii="Courier New" w:hAnsi="Courier New" w:cs="Courier New"/>
                          <w:color w:val="000000"/>
                          <w:sz w:val="20"/>
                          <w:highlight w:val="yellow"/>
                        </w:rPr>
                        <w:t>_NEW | OPEN_</w:t>
                      </w:r>
                      <w:proofErr w:type="gramStart"/>
                      <w:r>
                        <w:rPr>
                          <w:rFonts w:ascii="Courier New" w:hAnsi="Courier New" w:cs="Courier New"/>
                          <w:color w:val="000000"/>
                          <w:sz w:val="20"/>
                          <w:highlight w:val="yellow"/>
                        </w:rPr>
                        <w:t>EXISTING }</w:t>
                      </w:r>
                      <w:proofErr w:type="gramEnd"/>
                    </w:p>
                    <w:p w14:paraId="28AB31EF" w14:textId="77777777" w:rsidR="0096442D" w:rsidRPr="00594575"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rPr>
                        <w:tab/>
                      </w:r>
                      <w:r w:rsidRPr="00594575">
                        <w:rPr>
                          <w:rFonts w:ascii="Courier New" w:hAnsi="Courier New" w:cs="Courier New"/>
                          <w:color w:val="000000"/>
                          <w:sz w:val="20"/>
                          <w:highlight w:val="yellow"/>
                        </w:rPr>
                        <w:t>|</w:t>
                      </w:r>
                    </w:p>
                    <w:p w14:paraId="28AB31F0" w14:textId="77777777" w:rsid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594575">
                        <w:rPr>
                          <w:rFonts w:ascii="Courier New" w:hAnsi="Courier New" w:cs="Courier New"/>
                          <w:color w:val="000000"/>
                          <w:sz w:val="20"/>
                          <w:highlight w:val="yellow"/>
                        </w:rPr>
                        <w:tab/>
                        <w:t>ALGORITHM = ‘algorithm’</w:t>
                      </w:r>
                    </w:p>
                    <w:p w14:paraId="28AB31F1" w14:textId="77777777" w:rsidR="0096442D" w:rsidRDefault="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b/>
                          <w:bCs/>
                          <w:color w:val="000000"/>
                          <w:sz w:val="20"/>
                        </w:rPr>
                        <w:t>&lt;</w:t>
                      </w:r>
                      <w:proofErr w:type="spellStart"/>
                      <w:r w:rsidRPr="00920607">
                        <w:rPr>
                          <w:rFonts w:ascii="Courier New" w:hAnsi="Courier New" w:cs="Courier New"/>
                          <w:b/>
                          <w:bCs/>
                          <w:color w:val="000000"/>
                          <w:sz w:val="20"/>
                        </w:rPr>
                        <w:t>encrypting_mechanism</w:t>
                      </w:r>
                      <w:proofErr w:type="spellEnd"/>
                      <w:proofErr w:type="gramStart"/>
                      <w:r w:rsidRPr="00920607">
                        <w:rPr>
                          <w:rFonts w:ascii="Courier New" w:hAnsi="Courier New" w:cs="Courier New"/>
                          <w:b/>
                          <w:bCs/>
                          <w:color w:val="000000"/>
                          <w:sz w:val="20"/>
                        </w:rPr>
                        <w:t>&gt;::</w:t>
                      </w:r>
                      <w:proofErr w:type="gramEnd"/>
                      <w:r w:rsidRPr="00920607">
                        <w:rPr>
                          <w:rFonts w:ascii="Courier New" w:hAnsi="Courier New" w:cs="Courier New"/>
                          <w:b/>
                          <w:bCs/>
                          <w:color w:val="000000"/>
                          <w:sz w:val="20"/>
                        </w:rPr>
                        <w:t>=</w:t>
                      </w:r>
                    </w:p>
                    <w:p w14:paraId="28AB31F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CERTIFICATE </w:t>
                      </w:r>
                      <w:proofErr w:type="spellStart"/>
                      <w:r w:rsidRPr="00920607">
                        <w:rPr>
                          <w:rFonts w:ascii="Courier New" w:hAnsi="Courier New" w:cs="Courier New"/>
                          <w:i/>
                          <w:iCs/>
                          <w:color w:val="000000"/>
                          <w:sz w:val="20"/>
                        </w:rPr>
                        <w:t>certificate_name</w:t>
                      </w:r>
                      <w:proofErr w:type="spellEnd"/>
                      <w:r w:rsidRPr="00920607">
                        <w:rPr>
                          <w:rFonts w:ascii="Courier New" w:hAnsi="Courier New" w:cs="Courier New"/>
                          <w:i/>
                          <w:iCs/>
                          <w:color w:val="000000"/>
                          <w:sz w:val="20"/>
                        </w:rPr>
                        <w:t xml:space="preserve"> </w:t>
                      </w:r>
                    </w:p>
                    <w:p w14:paraId="28AB31F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PASSWORD </w:t>
                      </w:r>
                      <w:r w:rsidRPr="00920607">
                        <w:rPr>
                          <w:rFonts w:ascii="Courier New" w:hAnsi="Courier New" w:cs="Courier New"/>
                          <w:b/>
                          <w:bCs/>
                          <w:color w:val="000000"/>
                          <w:sz w:val="20"/>
                        </w:rPr>
                        <w:t>=</w:t>
                      </w:r>
                      <w:r w:rsidRPr="00920607">
                        <w:rPr>
                          <w:rFonts w:ascii="Courier New" w:hAnsi="Courier New" w:cs="Courier New"/>
                          <w:color w:val="000000"/>
                          <w:sz w:val="20"/>
                        </w:rPr>
                        <w:t xml:space="preserve"> </w:t>
                      </w:r>
                      <w:r w:rsidRPr="00920607">
                        <w:rPr>
                          <w:rFonts w:ascii="Courier New" w:hAnsi="Courier New" w:cs="Courier New"/>
                          <w:b/>
                          <w:bCs/>
                          <w:color w:val="000000"/>
                          <w:sz w:val="20"/>
                        </w:rPr>
                        <w:t>'</w:t>
                      </w:r>
                      <w:r w:rsidRPr="00920607">
                        <w:rPr>
                          <w:rFonts w:ascii="Courier New" w:hAnsi="Courier New" w:cs="Courier New"/>
                          <w:i/>
                          <w:iCs/>
                          <w:color w:val="000000"/>
                          <w:sz w:val="20"/>
                        </w:rPr>
                        <w:t>password</w:t>
                      </w:r>
                      <w:r w:rsidRPr="00920607">
                        <w:rPr>
                          <w:rFonts w:ascii="Courier New" w:hAnsi="Courier New" w:cs="Courier New"/>
                          <w:b/>
                          <w:bCs/>
                          <w:color w:val="000000"/>
                          <w:sz w:val="20"/>
                        </w:rPr>
                        <w:t>'</w:t>
                      </w:r>
                      <w:r w:rsidRPr="00920607">
                        <w:rPr>
                          <w:rFonts w:ascii="Courier New" w:hAnsi="Courier New" w:cs="Courier New"/>
                          <w:color w:val="000000"/>
                          <w:sz w:val="20"/>
                        </w:rPr>
                        <w:t xml:space="preserve"> </w:t>
                      </w:r>
                    </w:p>
                    <w:p w14:paraId="28AB31F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SYMMETRIC KEY </w:t>
                      </w:r>
                      <w:proofErr w:type="spellStart"/>
                      <w:r w:rsidRPr="00920607">
                        <w:rPr>
                          <w:rFonts w:ascii="Courier New" w:hAnsi="Courier New" w:cs="Courier New"/>
                          <w:i/>
                          <w:iCs/>
                          <w:color w:val="000000"/>
                          <w:sz w:val="20"/>
                        </w:rPr>
                        <w:t>symmetric_key_name</w:t>
                      </w:r>
                      <w:proofErr w:type="spellEnd"/>
                      <w:r w:rsidRPr="00920607">
                        <w:rPr>
                          <w:rFonts w:ascii="Courier New" w:hAnsi="Courier New" w:cs="Courier New"/>
                          <w:i/>
                          <w:iCs/>
                          <w:color w:val="000000"/>
                          <w:sz w:val="20"/>
                        </w:rPr>
                        <w:t xml:space="preserve"> </w:t>
                      </w:r>
                    </w:p>
                    <w:p w14:paraId="28AB31F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A"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ASYMMETRIC KEY </w:t>
                      </w:r>
                      <w:proofErr w:type="spellStart"/>
                      <w:r w:rsidRPr="00920607">
                        <w:rPr>
                          <w:rFonts w:ascii="Courier New" w:hAnsi="Courier New" w:cs="Courier New"/>
                          <w:i/>
                          <w:iCs/>
                          <w:color w:val="000000"/>
                          <w:sz w:val="20"/>
                        </w:rPr>
                        <w:t>asym_key_name</w:t>
                      </w:r>
                      <w:proofErr w:type="spellEnd"/>
                      <w:r w:rsidRPr="00920607">
                        <w:rPr>
                          <w:rFonts w:ascii="Courier New" w:hAnsi="Courier New" w:cs="Courier New"/>
                          <w:color w:val="000000"/>
                          <w:sz w:val="20"/>
                        </w:rPr>
                        <w:t xml:space="preserve"> </w:t>
                      </w:r>
                    </w:p>
                    <w:p w14:paraId="28AB31FB"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1FC"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rPr>
                      </w:pPr>
                      <w:r w:rsidRPr="00920607">
                        <w:rPr>
                          <w:rFonts w:ascii="Courier New" w:hAnsi="Courier New" w:cs="Courier New"/>
                          <w:color w:val="000000"/>
                          <w:sz w:val="20"/>
                        </w:rPr>
                        <w:t xml:space="preserve">    </w:t>
                      </w:r>
                      <w:r w:rsidRPr="00920607">
                        <w:rPr>
                          <w:rFonts w:ascii="Courier New" w:hAnsi="Courier New" w:cs="Courier New"/>
                          <w:sz w:val="20"/>
                          <w:highlight w:val="yellow"/>
                        </w:rPr>
                        <w:t>PROVIDER</w:t>
                      </w:r>
                      <w:r w:rsidRPr="00920607">
                        <w:rPr>
                          <w:rFonts w:ascii="Courier New" w:hAnsi="Courier New" w:cs="Courier New"/>
                          <w:sz w:val="20"/>
                        </w:rPr>
                        <w:t xml:space="preserve">   </w:t>
                      </w:r>
                    </w:p>
                    <w:p w14:paraId="28AB31FD"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1FF"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20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highlight w:val="yellow"/>
                        </w:rPr>
                      </w:pPr>
                      <w:r w:rsidRPr="00920607">
                        <w:rPr>
                          <w:rFonts w:ascii="Courier New" w:hAnsi="Courier New" w:cs="Courier New"/>
                          <w:sz w:val="20"/>
                          <w:highlight w:val="yellow"/>
                        </w:rPr>
                        <w:t xml:space="preserve">    </w:t>
                      </w:r>
                    </w:p>
                    <w:p w14:paraId="28AB320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20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920607">
                        <w:rPr>
                          <w:rFonts w:ascii="Courier New" w:hAnsi="Courier New" w:cs="Courier New"/>
                          <w:color w:val="000000"/>
                          <w:sz w:val="20"/>
                        </w:rPr>
                        <w:t xml:space="preserve">    </w:t>
                      </w:r>
                    </w:p>
                    <w:p w14:paraId="28AB3203" w14:textId="77777777" w:rsidR="00954B72" w:rsidRDefault="00954B72">
                      <w:pPr>
                        <w:rPr>
                          <w:sz w:val="20"/>
                        </w:rPr>
                      </w:pPr>
                    </w:p>
                  </w:txbxContent>
                </v:textbox>
                <w10:anchorlock/>
              </v:shape>
            </w:pict>
          </mc:Fallback>
        </mc:AlternateContent>
      </w:r>
    </w:p>
    <w:p w14:paraId="28AB2DA7" w14:textId="77777777" w:rsidR="00774023" w:rsidRDefault="00774023"/>
    <w:p w14:paraId="28AB2DA8" w14:textId="77777777" w:rsidR="00774023" w:rsidRDefault="00774023"/>
    <w:p w14:paraId="28AB2DA9" w14:textId="77777777" w:rsidR="00774023" w:rsidRDefault="00774023"/>
    <w:p w14:paraId="28AB2DAA" w14:textId="77777777" w:rsidR="00774023" w:rsidRDefault="00774023"/>
    <w:p w14:paraId="28AB2DAB" w14:textId="77777777" w:rsidR="00774023" w:rsidRDefault="00B338D1">
      <w:r>
        <w:t>Notes:</w:t>
      </w:r>
    </w:p>
    <w:p w14:paraId="28AB2DAC" w14:textId="77777777" w:rsidR="00774023" w:rsidRDefault="00B338D1" w:rsidP="00DA7A35">
      <w:pPr>
        <w:pStyle w:val="ListParagraph"/>
        <w:numPr>
          <w:ilvl w:val="0"/>
          <w:numId w:val="15"/>
        </w:numPr>
      </w:pPr>
      <w:r>
        <w:t>If a key exportability is not allowed by EKM device</w:t>
      </w:r>
      <w:r w:rsidRPr="00322907">
        <w:t>, the only encryption possible is BY PROVIDER.</w:t>
      </w:r>
    </w:p>
    <w:p w14:paraId="28AB2DAD" w14:textId="77777777" w:rsidR="00774023" w:rsidRDefault="00B338D1" w:rsidP="00DA7A35">
      <w:pPr>
        <w:pStyle w:val="ListParagraph"/>
        <w:numPr>
          <w:ilvl w:val="0"/>
          <w:numId w:val="15"/>
        </w:numPr>
      </w:pPr>
      <w:r w:rsidRPr="00322907">
        <w:lastRenderedPageBreak/>
        <w:t xml:space="preserve">If a key is exportable and encryption type is anything, but BY PROVIDER, the key </w:t>
      </w:r>
      <w:r>
        <w:t>created in the provider, marked for export, then</w:t>
      </w:r>
      <w:r w:rsidRPr="00322907">
        <w:t xml:space="preserve"> exported from a provider, removed from it and stored in a database. This key usage patter is similar to what SQL Server 2005 implements.</w:t>
      </w:r>
    </w:p>
    <w:p w14:paraId="28AB2DAE" w14:textId="77777777" w:rsidR="00774023" w:rsidRDefault="00B338D1" w:rsidP="00DA7A35">
      <w:pPr>
        <w:pStyle w:val="ListParagraph"/>
        <w:numPr>
          <w:ilvl w:val="0"/>
          <w:numId w:val="15"/>
        </w:numPr>
      </w:pPr>
      <w:r w:rsidRPr="00322907">
        <w:t>For simplicity we only support 2 modes: a key is either stored inside a provider (ENCRYPTED BY PROVIDER option) or in database (all other ENCRYPTED BY options). Such selection is made at key creation time and can</w:t>
      </w:r>
      <w:r>
        <w:t>not</w:t>
      </w:r>
      <w:r w:rsidRPr="00322907">
        <w:t xml:space="preserve"> be changed later, i.e. key encrypted by provider can’t later become encrypted by password and vice-verse.</w:t>
      </w:r>
      <w:r>
        <w:t xml:space="preserve"> If encryption type is ENCRYPTED BY PROVIDER the key will be created in EKM device as non-exportable.</w:t>
      </w:r>
    </w:p>
    <w:p w14:paraId="28AB2DAF" w14:textId="77777777" w:rsidR="00774023" w:rsidRDefault="00B338D1" w:rsidP="00DA7A35">
      <w:pPr>
        <w:pStyle w:val="ListParagraph"/>
        <w:numPr>
          <w:ilvl w:val="0"/>
          <w:numId w:val="15"/>
        </w:numPr>
      </w:pPr>
      <w:r w:rsidRPr="00322907">
        <w:t>We don’t support temporary keys persisted in provider (ENCRYPTION BY PROVIDER will fail for such keys)</w:t>
      </w:r>
    </w:p>
    <w:p w14:paraId="28AB2DB0" w14:textId="77777777" w:rsidR="00774023" w:rsidRDefault="00774023"/>
    <w:p w14:paraId="28AB2DB1" w14:textId="77777777" w:rsidR="00774023" w:rsidRDefault="00774023">
      <w:pPr>
        <w:pStyle w:val="CommentText"/>
        <w:ind w:left="720"/>
      </w:pPr>
    </w:p>
    <w:p w14:paraId="28AB2DB2" w14:textId="77777777" w:rsidR="00774023" w:rsidRDefault="00B338D1">
      <w:pPr>
        <w:pStyle w:val="Heading4"/>
      </w:pPr>
      <w:r>
        <w:t>ALTER SYMMETRIC KEY</w:t>
      </w:r>
    </w:p>
    <w:p w14:paraId="28AB2DB3" w14:textId="77777777" w:rsidR="00774023" w:rsidRDefault="00774023"/>
    <w:p w14:paraId="28AB2DB4" w14:textId="6DEA0927" w:rsidR="00774023" w:rsidRDefault="0055410A">
      <w:r>
        <w:rPr>
          <w:noProof/>
        </w:rPr>
        <mc:AlternateContent>
          <mc:Choice Requires="wps">
            <w:drawing>
              <wp:inline distT="0" distB="0" distL="0" distR="0" wp14:anchorId="28AB30CC" wp14:editId="400A8055">
                <wp:extent cx="5772785" cy="2136140"/>
                <wp:effectExtent l="9525" t="12700" r="8890" b="13335"/>
                <wp:docPr id="83299482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2136140"/>
                        </a:xfrm>
                        <a:prstGeom prst="rect">
                          <a:avLst/>
                        </a:prstGeom>
                        <a:solidFill>
                          <a:srgbClr val="F2F2F2"/>
                        </a:solidFill>
                        <a:ln w="9525">
                          <a:solidFill>
                            <a:srgbClr val="FFFFFF"/>
                          </a:solidFill>
                          <a:miter lim="800000"/>
                          <a:headEnd/>
                          <a:tailEnd/>
                        </a:ln>
                      </wps:spPr>
                      <wps:txbx>
                        <w:txbxContent>
                          <w:p w14:paraId="28AB320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ALTER SYMMETRIC KEY </w:t>
                            </w:r>
                            <w:proofErr w:type="spellStart"/>
                            <w:r w:rsidRPr="00FC2DB1">
                              <w:rPr>
                                <w:rFonts w:ascii="Courier New" w:hAnsi="Courier New" w:cs="Courier New"/>
                                <w:i/>
                                <w:iCs/>
                                <w:color w:val="000000"/>
                                <w:sz w:val="20"/>
                              </w:rPr>
                              <w:t>Key_name</w:t>
                            </w:r>
                            <w:proofErr w:type="spellEnd"/>
                            <w:r w:rsidRPr="00FC2DB1">
                              <w:rPr>
                                <w:rFonts w:ascii="Courier New" w:hAnsi="Courier New" w:cs="Courier New"/>
                                <w:color w:val="000000"/>
                                <w:sz w:val="20"/>
                              </w:rPr>
                              <w:t xml:space="preserve"> &lt;</w:t>
                            </w:r>
                            <w:proofErr w:type="spellStart"/>
                            <w:r w:rsidRPr="00FC2DB1">
                              <w:rPr>
                                <w:rFonts w:ascii="Courier New" w:hAnsi="Courier New" w:cs="Courier New"/>
                                <w:color w:val="000000"/>
                                <w:sz w:val="20"/>
                              </w:rPr>
                              <w:t>alter_option</w:t>
                            </w:r>
                            <w:proofErr w:type="spellEnd"/>
                            <w:r w:rsidRPr="00FC2DB1">
                              <w:rPr>
                                <w:rFonts w:ascii="Courier New" w:hAnsi="Courier New" w:cs="Courier New"/>
                                <w:color w:val="000000"/>
                                <w:sz w:val="20"/>
                              </w:rPr>
                              <w:t>&gt;</w:t>
                            </w:r>
                          </w:p>
                          <w:p w14:paraId="28AB320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0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b/>
                                <w:bCs/>
                                <w:color w:val="000000"/>
                                <w:sz w:val="20"/>
                              </w:rPr>
                              <w:t>&lt;</w:t>
                            </w:r>
                            <w:proofErr w:type="spellStart"/>
                            <w:r w:rsidRPr="00FC2DB1">
                              <w:rPr>
                                <w:rFonts w:ascii="Courier New" w:hAnsi="Courier New" w:cs="Courier New"/>
                                <w:b/>
                                <w:bCs/>
                                <w:color w:val="000000"/>
                                <w:sz w:val="20"/>
                              </w:rPr>
                              <w:t>alter_option</w:t>
                            </w:r>
                            <w:proofErr w:type="spellEnd"/>
                            <w:proofErr w:type="gramStart"/>
                            <w:r w:rsidRPr="00FC2DB1">
                              <w:rPr>
                                <w:rFonts w:ascii="Courier New" w:hAnsi="Courier New" w:cs="Courier New"/>
                                <w:b/>
                                <w:bCs/>
                                <w:color w:val="000000"/>
                                <w:sz w:val="20"/>
                              </w:rPr>
                              <w:t>&gt;::</w:t>
                            </w:r>
                            <w:proofErr w:type="gramEnd"/>
                            <w:r w:rsidRPr="00FC2DB1">
                              <w:rPr>
                                <w:rFonts w:ascii="Courier New" w:hAnsi="Courier New" w:cs="Courier New"/>
                                <w:b/>
                                <w:bCs/>
                                <w:color w:val="000000"/>
                                <w:sz w:val="20"/>
                              </w:rPr>
                              <w:t>=</w:t>
                            </w:r>
                          </w:p>
                          <w:p w14:paraId="28AB320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ADD ENCRYPTION BY &lt;</w:t>
                            </w:r>
                            <w:proofErr w:type="spellStart"/>
                            <w:r w:rsidRPr="00FC2DB1">
                              <w:rPr>
                                <w:rFonts w:ascii="Courier New" w:hAnsi="Courier New" w:cs="Courier New"/>
                                <w:color w:val="000000"/>
                                <w:sz w:val="20"/>
                              </w:rPr>
                              <w:t>encrypting_mechanism</w:t>
                            </w:r>
                            <w:proofErr w:type="spellEnd"/>
                            <w:r w:rsidRPr="00FC2DB1">
                              <w:rPr>
                                <w:rFonts w:ascii="Courier New" w:hAnsi="Courier New" w:cs="Courier New"/>
                                <w:color w:val="000000"/>
                                <w:sz w:val="20"/>
                              </w:rPr>
                              <w:t xml:space="preserve">&gt; </w:t>
                            </w:r>
                            <w:proofErr w:type="gramStart"/>
                            <w:r w:rsidRPr="00FC2DB1">
                              <w:rPr>
                                <w:rFonts w:ascii="Courier New" w:hAnsi="Courier New" w:cs="Courier New"/>
                                <w:color w:val="000000"/>
                                <w:sz w:val="20"/>
                              </w:rPr>
                              <w:t xml:space="preserve">[ </w:t>
                            </w:r>
                            <w:r w:rsidRPr="00FC2DB1">
                              <w:rPr>
                                <w:rFonts w:ascii="Courier New" w:hAnsi="Courier New" w:cs="Courier New"/>
                                <w:b/>
                                <w:bCs/>
                                <w:color w:val="000000"/>
                                <w:sz w:val="20"/>
                              </w:rPr>
                              <w:t>,</w:t>
                            </w:r>
                            <w:proofErr w:type="gramEnd"/>
                            <w:r w:rsidRPr="00FC2DB1">
                              <w:rPr>
                                <w:rFonts w:ascii="Courier New" w:hAnsi="Courier New" w:cs="Courier New"/>
                                <w:color w:val="000000"/>
                                <w:sz w:val="20"/>
                              </w:rPr>
                              <w:t xml:space="preserve"> ... </w:t>
                            </w:r>
                            <w:proofErr w:type="gramStart"/>
                            <w:r w:rsidRPr="00FC2DB1">
                              <w:rPr>
                                <w:rFonts w:ascii="Courier New" w:hAnsi="Courier New" w:cs="Courier New"/>
                                <w:i/>
                                <w:iCs/>
                                <w:color w:val="000000"/>
                                <w:sz w:val="20"/>
                              </w:rPr>
                              <w:t>n</w:t>
                            </w:r>
                            <w:r w:rsidRPr="00FC2DB1">
                              <w:rPr>
                                <w:rFonts w:ascii="Courier New" w:hAnsi="Courier New" w:cs="Courier New"/>
                                <w:color w:val="000000"/>
                                <w:sz w:val="20"/>
                              </w:rPr>
                              <w:t xml:space="preserve"> ]</w:t>
                            </w:r>
                            <w:proofErr w:type="gramEnd"/>
                          </w:p>
                          <w:p w14:paraId="28AB320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 </w:t>
                            </w:r>
                          </w:p>
                          <w:p w14:paraId="28AB320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DROP ENCRYPTION BY &lt;</w:t>
                            </w:r>
                            <w:proofErr w:type="spellStart"/>
                            <w:r w:rsidRPr="00FC2DB1">
                              <w:rPr>
                                <w:rFonts w:ascii="Courier New" w:hAnsi="Courier New" w:cs="Courier New"/>
                                <w:color w:val="000000"/>
                                <w:sz w:val="20"/>
                              </w:rPr>
                              <w:t>encrypting_mechanism</w:t>
                            </w:r>
                            <w:proofErr w:type="spellEnd"/>
                            <w:r w:rsidRPr="00FC2DB1">
                              <w:rPr>
                                <w:rFonts w:ascii="Courier New" w:hAnsi="Courier New" w:cs="Courier New"/>
                                <w:color w:val="000000"/>
                                <w:sz w:val="20"/>
                              </w:rPr>
                              <w:t xml:space="preserve">&gt; </w:t>
                            </w:r>
                            <w:proofErr w:type="gramStart"/>
                            <w:r w:rsidRPr="00FC2DB1">
                              <w:rPr>
                                <w:rFonts w:ascii="Courier New" w:hAnsi="Courier New" w:cs="Courier New"/>
                                <w:color w:val="000000"/>
                                <w:sz w:val="20"/>
                              </w:rPr>
                              <w:t xml:space="preserve">[ </w:t>
                            </w:r>
                            <w:r w:rsidRPr="00FC2DB1">
                              <w:rPr>
                                <w:rFonts w:ascii="Courier New" w:hAnsi="Courier New" w:cs="Courier New"/>
                                <w:b/>
                                <w:bCs/>
                                <w:color w:val="000000"/>
                                <w:sz w:val="20"/>
                              </w:rPr>
                              <w:t>,</w:t>
                            </w:r>
                            <w:proofErr w:type="gramEnd"/>
                            <w:r w:rsidRPr="00FC2DB1">
                              <w:rPr>
                                <w:rFonts w:ascii="Courier New" w:hAnsi="Courier New" w:cs="Courier New"/>
                                <w:color w:val="000000"/>
                                <w:sz w:val="20"/>
                              </w:rPr>
                              <w:t xml:space="preserve"> ... </w:t>
                            </w:r>
                            <w:proofErr w:type="gramStart"/>
                            <w:r w:rsidRPr="00FC2DB1">
                              <w:rPr>
                                <w:rFonts w:ascii="Courier New" w:hAnsi="Courier New" w:cs="Courier New"/>
                                <w:i/>
                                <w:iCs/>
                                <w:color w:val="000000"/>
                                <w:sz w:val="20"/>
                              </w:rPr>
                              <w:t>n</w:t>
                            </w:r>
                            <w:r w:rsidRPr="00FC2DB1">
                              <w:rPr>
                                <w:rFonts w:ascii="Courier New" w:hAnsi="Courier New" w:cs="Courier New"/>
                                <w:color w:val="000000"/>
                                <w:sz w:val="20"/>
                              </w:rPr>
                              <w:t xml:space="preserve"> ]</w:t>
                            </w:r>
                            <w:proofErr w:type="gramEnd"/>
                          </w:p>
                          <w:p w14:paraId="28AB320A" w14:textId="77777777" w:rsidR="0096442D" w:rsidRDefault="00954B72"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w:t>
                            </w:r>
                          </w:p>
                          <w:p w14:paraId="28AB320B" w14:textId="77777777" w:rsidR="0096442D" w:rsidRP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r w:rsidR="00FF43B6">
                              <w:rPr>
                                <w:rFonts w:ascii="Courier New" w:hAnsi="Courier New" w:cs="Courier New"/>
                                <w:color w:val="000000"/>
                                <w:sz w:val="20"/>
                                <w:highlight w:val="yellow"/>
                              </w:rPr>
                              <w:t xml:space="preserve">WITH </w:t>
                            </w:r>
                            <w:r w:rsidRPr="0096442D">
                              <w:rPr>
                                <w:rFonts w:ascii="Courier New" w:hAnsi="Courier New" w:cs="Courier New"/>
                                <w:color w:val="000000"/>
                                <w:sz w:val="20"/>
                                <w:highlight w:val="yellow"/>
                              </w:rPr>
                              <w:t>&lt;</w:t>
                            </w:r>
                            <w:proofErr w:type="spellStart"/>
                            <w:r w:rsidRPr="0096442D">
                              <w:rPr>
                                <w:rFonts w:ascii="Courier New" w:hAnsi="Courier New" w:cs="Courier New"/>
                                <w:color w:val="000000"/>
                                <w:sz w:val="20"/>
                                <w:highlight w:val="yellow"/>
                              </w:rPr>
                              <w:t>prov</w:t>
                            </w:r>
                            <w:r w:rsidR="00FF43B6">
                              <w:rPr>
                                <w:rFonts w:ascii="Courier New" w:hAnsi="Courier New" w:cs="Courier New"/>
                                <w:color w:val="000000"/>
                                <w:sz w:val="20"/>
                                <w:highlight w:val="yellow"/>
                              </w:rPr>
                              <w:t>ider_option</w:t>
                            </w:r>
                            <w:proofErr w:type="spellEnd"/>
                            <w:r w:rsidR="00FF43B6">
                              <w:rPr>
                                <w:rFonts w:ascii="Courier New" w:hAnsi="Courier New" w:cs="Courier New"/>
                                <w:color w:val="000000"/>
                                <w:sz w:val="20"/>
                                <w:highlight w:val="yellow"/>
                              </w:rPr>
                              <w:t>&gt;</w:t>
                            </w:r>
                          </w:p>
                          <w:p w14:paraId="28AB320C" w14:textId="77777777" w:rsidR="0096442D" w:rsidRPr="009B3F9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Pr>
                                <w:rFonts w:ascii="Courier New" w:hAnsi="Courier New" w:cs="Courier New"/>
                                <w:b/>
                                <w:iCs/>
                                <w:color w:val="000000"/>
                                <w:sz w:val="20"/>
                                <w:highlight w:val="yellow"/>
                              </w:rPr>
                              <w:tab/>
                            </w: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20D" w14:textId="77777777" w:rsidR="0096442D" w:rsidRPr="00D51669"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r>
                            <w:r>
                              <w:rPr>
                                <w:rFonts w:ascii="Courier New" w:hAnsi="Courier New" w:cs="Courier New"/>
                                <w:color w:val="000000"/>
                                <w:sz w:val="20"/>
                                <w:highlight w:val="yellow"/>
                              </w:rPr>
                              <w:tab/>
                            </w:r>
                            <w:r w:rsidR="00FF510C">
                              <w:rPr>
                                <w:rFonts w:ascii="Courier New" w:hAnsi="Courier New" w:cs="Courier New"/>
                                <w:color w:val="000000"/>
                                <w:sz w:val="20"/>
                                <w:highlight w:val="yellow"/>
                              </w:rPr>
                              <w:t xml:space="preserve">PROVIDER </w:t>
                            </w:r>
                            <w:r>
                              <w:rPr>
                                <w:rFonts w:ascii="Courier New" w:hAnsi="Courier New" w:cs="Courier New"/>
                                <w:color w:val="000000"/>
                                <w:sz w:val="20"/>
                                <w:highlight w:val="yellow"/>
                              </w:rPr>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20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0F" w14:textId="77777777" w:rsidR="00954B72" w:rsidRDefault="00954B72">
                            <w:pPr>
                              <w:rPr>
                                <w:rFonts w:ascii="Courier New" w:hAnsi="Courier New" w:cs="Courier New"/>
                                <w:i/>
                                <w:iCs/>
                                <w:color w:val="000000"/>
                                <w:sz w:val="20"/>
                              </w:rPr>
                            </w:pPr>
                          </w:p>
                        </w:txbxContent>
                      </wps:txbx>
                      <wps:bodyPr rot="0" vert="horz" wrap="square" lIns="91440" tIns="45720" rIns="91440" bIns="45720" anchor="t" anchorCtr="0" upright="1">
                        <a:noAutofit/>
                      </wps:bodyPr>
                    </wps:wsp>
                  </a:graphicData>
                </a:graphic>
              </wp:inline>
            </w:drawing>
          </mc:Choice>
          <mc:Fallback>
            <w:pict>
              <v:shape w14:anchorId="28AB30CC" id="Text Box 29" o:spid="_x0000_s1038" type="#_x0000_t202" style="width:454.55pt;height:1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" fillcolor="#f2f2f2" strokecolor="white">
                <v:textbox>
                  <w:txbxContent>
                    <w:p w14:paraId="28AB320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ALTER SYMMETRIC KEY </w:t>
                      </w:r>
                      <w:proofErr w:type="spellStart"/>
                      <w:r w:rsidRPr="00FC2DB1">
                        <w:rPr>
                          <w:rFonts w:ascii="Courier New" w:hAnsi="Courier New" w:cs="Courier New"/>
                          <w:i/>
                          <w:iCs/>
                          <w:color w:val="000000"/>
                          <w:sz w:val="20"/>
                        </w:rPr>
                        <w:t>Key_name</w:t>
                      </w:r>
                      <w:proofErr w:type="spellEnd"/>
                      <w:r w:rsidRPr="00FC2DB1">
                        <w:rPr>
                          <w:rFonts w:ascii="Courier New" w:hAnsi="Courier New" w:cs="Courier New"/>
                          <w:color w:val="000000"/>
                          <w:sz w:val="20"/>
                        </w:rPr>
                        <w:t xml:space="preserve"> &lt;</w:t>
                      </w:r>
                      <w:proofErr w:type="spellStart"/>
                      <w:r w:rsidRPr="00FC2DB1">
                        <w:rPr>
                          <w:rFonts w:ascii="Courier New" w:hAnsi="Courier New" w:cs="Courier New"/>
                          <w:color w:val="000000"/>
                          <w:sz w:val="20"/>
                        </w:rPr>
                        <w:t>alter_option</w:t>
                      </w:r>
                      <w:proofErr w:type="spellEnd"/>
                      <w:r w:rsidRPr="00FC2DB1">
                        <w:rPr>
                          <w:rFonts w:ascii="Courier New" w:hAnsi="Courier New" w:cs="Courier New"/>
                          <w:color w:val="000000"/>
                          <w:sz w:val="20"/>
                        </w:rPr>
                        <w:t>&gt;</w:t>
                      </w:r>
                    </w:p>
                    <w:p w14:paraId="28AB320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0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b/>
                          <w:bCs/>
                          <w:color w:val="000000"/>
                          <w:sz w:val="20"/>
                        </w:rPr>
                        <w:t>&lt;</w:t>
                      </w:r>
                      <w:proofErr w:type="spellStart"/>
                      <w:r w:rsidRPr="00FC2DB1">
                        <w:rPr>
                          <w:rFonts w:ascii="Courier New" w:hAnsi="Courier New" w:cs="Courier New"/>
                          <w:b/>
                          <w:bCs/>
                          <w:color w:val="000000"/>
                          <w:sz w:val="20"/>
                        </w:rPr>
                        <w:t>alter_option</w:t>
                      </w:r>
                      <w:proofErr w:type="spellEnd"/>
                      <w:proofErr w:type="gramStart"/>
                      <w:r w:rsidRPr="00FC2DB1">
                        <w:rPr>
                          <w:rFonts w:ascii="Courier New" w:hAnsi="Courier New" w:cs="Courier New"/>
                          <w:b/>
                          <w:bCs/>
                          <w:color w:val="000000"/>
                          <w:sz w:val="20"/>
                        </w:rPr>
                        <w:t>&gt;::</w:t>
                      </w:r>
                      <w:proofErr w:type="gramEnd"/>
                      <w:r w:rsidRPr="00FC2DB1">
                        <w:rPr>
                          <w:rFonts w:ascii="Courier New" w:hAnsi="Courier New" w:cs="Courier New"/>
                          <w:b/>
                          <w:bCs/>
                          <w:color w:val="000000"/>
                          <w:sz w:val="20"/>
                        </w:rPr>
                        <w:t>=</w:t>
                      </w:r>
                    </w:p>
                    <w:p w14:paraId="28AB320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ADD ENCRYPTION BY &lt;</w:t>
                      </w:r>
                      <w:proofErr w:type="spellStart"/>
                      <w:r w:rsidRPr="00FC2DB1">
                        <w:rPr>
                          <w:rFonts w:ascii="Courier New" w:hAnsi="Courier New" w:cs="Courier New"/>
                          <w:color w:val="000000"/>
                          <w:sz w:val="20"/>
                        </w:rPr>
                        <w:t>encrypting_mechanism</w:t>
                      </w:r>
                      <w:proofErr w:type="spellEnd"/>
                      <w:r w:rsidRPr="00FC2DB1">
                        <w:rPr>
                          <w:rFonts w:ascii="Courier New" w:hAnsi="Courier New" w:cs="Courier New"/>
                          <w:color w:val="000000"/>
                          <w:sz w:val="20"/>
                        </w:rPr>
                        <w:t xml:space="preserve">&gt; </w:t>
                      </w:r>
                      <w:proofErr w:type="gramStart"/>
                      <w:r w:rsidRPr="00FC2DB1">
                        <w:rPr>
                          <w:rFonts w:ascii="Courier New" w:hAnsi="Courier New" w:cs="Courier New"/>
                          <w:color w:val="000000"/>
                          <w:sz w:val="20"/>
                        </w:rPr>
                        <w:t xml:space="preserve">[ </w:t>
                      </w:r>
                      <w:r w:rsidRPr="00FC2DB1">
                        <w:rPr>
                          <w:rFonts w:ascii="Courier New" w:hAnsi="Courier New" w:cs="Courier New"/>
                          <w:b/>
                          <w:bCs/>
                          <w:color w:val="000000"/>
                          <w:sz w:val="20"/>
                        </w:rPr>
                        <w:t>,</w:t>
                      </w:r>
                      <w:proofErr w:type="gramEnd"/>
                      <w:r w:rsidRPr="00FC2DB1">
                        <w:rPr>
                          <w:rFonts w:ascii="Courier New" w:hAnsi="Courier New" w:cs="Courier New"/>
                          <w:color w:val="000000"/>
                          <w:sz w:val="20"/>
                        </w:rPr>
                        <w:t xml:space="preserve"> ... </w:t>
                      </w:r>
                      <w:proofErr w:type="gramStart"/>
                      <w:r w:rsidRPr="00FC2DB1">
                        <w:rPr>
                          <w:rFonts w:ascii="Courier New" w:hAnsi="Courier New" w:cs="Courier New"/>
                          <w:i/>
                          <w:iCs/>
                          <w:color w:val="000000"/>
                          <w:sz w:val="20"/>
                        </w:rPr>
                        <w:t>n</w:t>
                      </w:r>
                      <w:r w:rsidRPr="00FC2DB1">
                        <w:rPr>
                          <w:rFonts w:ascii="Courier New" w:hAnsi="Courier New" w:cs="Courier New"/>
                          <w:color w:val="000000"/>
                          <w:sz w:val="20"/>
                        </w:rPr>
                        <w:t xml:space="preserve"> ]</w:t>
                      </w:r>
                      <w:proofErr w:type="gramEnd"/>
                    </w:p>
                    <w:p w14:paraId="28AB320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 </w:t>
                      </w:r>
                    </w:p>
                    <w:p w14:paraId="28AB320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DROP ENCRYPTION BY &lt;</w:t>
                      </w:r>
                      <w:proofErr w:type="spellStart"/>
                      <w:r w:rsidRPr="00FC2DB1">
                        <w:rPr>
                          <w:rFonts w:ascii="Courier New" w:hAnsi="Courier New" w:cs="Courier New"/>
                          <w:color w:val="000000"/>
                          <w:sz w:val="20"/>
                        </w:rPr>
                        <w:t>encrypting_mechanism</w:t>
                      </w:r>
                      <w:proofErr w:type="spellEnd"/>
                      <w:r w:rsidRPr="00FC2DB1">
                        <w:rPr>
                          <w:rFonts w:ascii="Courier New" w:hAnsi="Courier New" w:cs="Courier New"/>
                          <w:color w:val="000000"/>
                          <w:sz w:val="20"/>
                        </w:rPr>
                        <w:t xml:space="preserve">&gt; </w:t>
                      </w:r>
                      <w:proofErr w:type="gramStart"/>
                      <w:r w:rsidRPr="00FC2DB1">
                        <w:rPr>
                          <w:rFonts w:ascii="Courier New" w:hAnsi="Courier New" w:cs="Courier New"/>
                          <w:color w:val="000000"/>
                          <w:sz w:val="20"/>
                        </w:rPr>
                        <w:t xml:space="preserve">[ </w:t>
                      </w:r>
                      <w:r w:rsidRPr="00FC2DB1">
                        <w:rPr>
                          <w:rFonts w:ascii="Courier New" w:hAnsi="Courier New" w:cs="Courier New"/>
                          <w:b/>
                          <w:bCs/>
                          <w:color w:val="000000"/>
                          <w:sz w:val="20"/>
                        </w:rPr>
                        <w:t>,</w:t>
                      </w:r>
                      <w:proofErr w:type="gramEnd"/>
                      <w:r w:rsidRPr="00FC2DB1">
                        <w:rPr>
                          <w:rFonts w:ascii="Courier New" w:hAnsi="Courier New" w:cs="Courier New"/>
                          <w:color w:val="000000"/>
                          <w:sz w:val="20"/>
                        </w:rPr>
                        <w:t xml:space="preserve"> ... </w:t>
                      </w:r>
                      <w:proofErr w:type="gramStart"/>
                      <w:r w:rsidRPr="00FC2DB1">
                        <w:rPr>
                          <w:rFonts w:ascii="Courier New" w:hAnsi="Courier New" w:cs="Courier New"/>
                          <w:i/>
                          <w:iCs/>
                          <w:color w:val="000000"/>
                          <w:sz w:val="20"/>
                        </w:rPr>
                        <w:t>n</w:t>
                      </w:r>
                      <w:r w:rsidRPr="00FC2DB1">
                        <w:rPr>
                          <w:rFonts w:ascii="Courier New" w:hAnsi="Courier New" w:cs="Courier New"/>
                          <w:color w:val="000000"/>
                          <w:sz w:val="20"/>
                        </w:rPr>
                        <w:t xml:space="preserve"> ]</w:t>
                      </w:r>
                      <w:proofErr w:type="gramEnd"/>
                    </w:p>
                    <w:p w14:paraId="28AB320A" w14:textId="77777777" w:rsidR="0096442D" w:rsidRDefault="00954B72"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FC2DB1">
                        <w:rPr>
                          <w:rFonts w:ascii="Courier New" w:hAnsi="Courier New" w:cs="Courier New"/>
                          <w:color w:val="000000"/>
                          <w:sz w:val="20"/>
                        </w:rPr>
                        <w:t xml:space="preserve">   |</w:t>
                      </w:r>
                    </w:p>
                    <w:p w14:paraId="28AB320B" w14:textId="77777777" w:rsidR="0096442D" w:rsidRPr="0096442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   </w:t>
                      </w:r>
                      <w:r w:rsidR="00FF43B6">
                        <w:rPr>
                          <w:rFonts w:ascii="Courier New" w:hAnsi="Courier New" w:cs="Courier New"/>
                          <w:color w:val="000000"/>
                          <w:sz w:val="20"/>
                          <w:highlight w:val="yellow"/>
                        </w:rPr>
                        <w:t xml:space="preserve">WITH </w:t>
                      </w:r>
                      <w:r w:rsidRPr="0096442D">
                        <w:rPr>
                          <w:rFonts w:ascii="Courier New" w:hAnsi="Courier New" w:cs="Courier New"/>
                          <w:color w:val="000000"/>
                          <w:sz w:val="20"/>
                          <w:highlight w:val="yellow"/>
                        </w:rPr>
                        <w:t>&lt;</w:t>
                      </w:r>
                      <w:proofErr w:type="spellStart"/>
                      <w:r w:rsidRPr="0096442D">
                        <w:rPr>
                          <w:rFonts w:ascii="Courier New" w:hAnsi="Courier New" w:cs="Courier New"/>
                          <w:color w:val="000000"/>
                          <w:sz w:val="20"/>
                          <w:highlight w:val="yellow"/>
                        </w:rPr>
                        <w:t>prov</w:t>
                      </w:r>
                      <w:r w:rsidR="00FF43B6">
                        <w:rPr>
                          <w:rFonts w:ascii="Courier New" w:hAnsi="Courier New" w:cs="Courier New"/>
                          <w:color w:val="000000"/>
                          <w:sz w:val="20"/>
                          <w:highlight w:val="yellow"/>
                        </w:rPr>
                        <w:t>ider_option</w:t>
                      </w:r>
                      <w:proofErr w:type="spellEnd"/>
                      <w:r w:rsidR="00FF43B6">
                        <w:rPr>
                          <w:rFonts w:ascii="Courier New" w:hAnsi="Courier New" w:cs="Courier New"/>
                          <w:color w:val="000000"/>
                          <w:sz w:val="20"/>
                          <w:highlight w:val="yellow"/>
                        </w:rPr>
                        <w:t>&gt;</w:t>
                      </w:r>
                    </w:p>
                    <w:p w14:paraId="28AB320C" w14:textId="77777777" w:rsidR="0096442D" w:rsidRPr="009B3F9D"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color w:val="383888"/>
                          <w:sz w:val="20"/>
                        </w:rPr>
                      </w:pPr>
                      <w:r>
                        <w:rPr>
                          <w:rFonts w:ascii="Courier New" w:hAnsi="Courier New" w:cs="Courier New"/>
                          <w:b/>
                          <w:iCs/>
                          <w:color w:val="000000"/>
                          <w:sz w:val="20"/>
                          <w:highlight w:val="yellow"/>
                        </w:rPr>
                        <w:tab/>
                      </w:r>
                      <w:r w:rsidRPr="00594575">
                        <w:rPr>
                          <w:rFonts w:ascii="Courier New" w:hAnsi="Courier New" w:cs="Courier New"/>
                          <w:b/>
                          <w:iCs/>
                          <w:color w:val="000000"/>
                          <w:sz w:val="20"/>
                          <w:highlight w:val="yellow"/>
                        </w:rPr>
                        <w:t>&lt;</w:t>
                      </w:r>
                      <w:proofErr w:type="spellStart"/>
                      <w:r w:rsidRPr="00594575">
                        <w:rPr>
                          <w:rFonts w:ascii="Courier New" w:hAnsi="Courier New" w:cs="Courier New"/>
                          <w:b/>
                          <w:iCs/>
                          <w:color w:val="000000"/>
                          <w:sz w:val="20"/>
                          <w:highlight w:val="yellow"/>
                        </w:rPr>
                        <w:t>provider_option</w:t>
                      </w:r>
                      <w:proofErr w:type="spellEnd"/>
                      <w:proofErr w:type="gramStart"/>
                      <w:r w:rsidRPr="00594575">
                        <w:rPr>
                          <w:rFonts w:ascii="Courier New" w:hAnsi="Courier New" w:cs="Courier New"/>
                          <w:b/>
                          <w:iCs/>
                          <w:color w:val="000000"/>
                          <w:sz w:val="20"/>
                          <w:highlight w:val="yellow"/>
                        </w:rPr>
                        <w:t>&gt; ::=</w:t>
                      </w:r>
                      <w:proofErr w:type="gramEnd"/>
                    </w:p>
                    <w:p w14:paraId="28AB320D" w14:textId="77777777" w:rsidR="0096442D" w:rsidRPr="00D51669" w:rsidRDefault="0096442D" w:rsidP="00964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highlight w:val="yellow"/>
                        </w:rPr>
                      </w:pPr>
                      <w:r>
                        <w:rPr>
                          <w:rFonts w:ascii="Courier New" w:hAnsi="Courier New" w:cs="Courier New"/>
                          <w:color w:val="000000"/>
                          <w:sz w:val="20"/>
                          <w:highlight w:val="yellow"/>
                        </w:rPr>
                        <w:tab/>
                      </w:r>
                      <w:r>
                        <w:rPr>
                          <w:rFonts w:ascii="Courier New" w:hAnsi="Courier New" w:cs="Courier New"/>
                          <w:color w:val="000000"/>
                          <w:sz w:val="20"/>
                          <w:highlight w:val="yellow"/>
                        </w:rPr>
                        <w:tab/>
                      </w:r>
                      <w:r w:rsidR="00FF510C">
                        <w:rPr>
                          <w:rFonts w:ascii="Courier New" w:hAnsi="Courier New" w:cs="Courier New"/>
                          <w:color w:val="000000"/>
                          <w:sz w:val="20"/>
                          <w:highlight w:val="yellow"/>
                        </w:rPr>
                        <w:t xml:space="preserve">PROVIDER </w:t>
                      </w:r>
                      <w:r>
                        <w:rPr>
                          <w:rFonts w:ascii="Courier New" w:hAnsi="Courier New" w:cs="Courier New"/>
                          <w:color w:val="000000"/>
                          <w:sz w:val="20"/>
                          <w:highlight w:val="yellow"/>
                        </w:rPr>
                        <w:t>KEY_NAME = ‘</w:t>
                      </w:r>
                      <w:proofErr w:type="spellStart"/>
                      <w:r>
                        <w:rPr>
                          <w:rFonts w:ascii="Courier New" w:hAnsi="Courier New" w:cs="Courier New"/>
                          <w:color w:val="000000"/>
                          <w:sz w:val="20"/>
                          <w:highlight w:val="yellow"/>
                        </w:rPr>
                        <w:t>key_name_in_provider</w:t>
                      </w:r>
                      <w:proofErr w:type="spellEnd"/>
                      <w:r>
                        <w:rPr>
                          <w:rFonts w:ascii="Courier New" w:hAnsi="Courier New" w:cs="Courier New"/>
                          <w:color w:val="000000"/>
                          <w:sz w:val="20"/>
                          <w:highlight w:val="yellow"/>
                        </w:rPr>
                        <w:t>’</w:t>
                      </w:r>
                    </w:p>
                    <w:p w14:paraId="28AB320E"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0F" w14:textId="77777777" w:rsidR="00954B72" w:rsidRDefault="00954B72">
                      <w:pPr>
                        <w:rPr>
                          <w:rFonts w:ascii="Courier New" w:hAnsi="Courier New" w:cs="Courier New"/>
                          <w:i/>
                          <w:iCs/>
                          <w:color w:val="000000"/>
                          <w:sz w:val="20"/>
                        </w:rPr>
                      </w:pPr>
                    </w:p>
                  </w:txbxContent>
                </v:textbox>
                <w10:anchorlock/>
              </v:shape>
            </w:pict>
          </mc:Fallback>
        </mc:AlternateContent>
      </w:r>
    </w:p>
    <w:p w14:paraId="28AB2DB5" w14:textId="77777777" w:rsidR="00774023" w:rsidRDefault="00774023"/>
    <w:p w14:paraId="28AB2DB6" w14:textId="77777777" w:rsidR="00774023" w:rsidRDefault="00774023"/>
    <w:p w14:paraId="28AB2DB7" w14:textId="77777777" w:rsidR="00774023" w:rsidRDefault="00B338D1">
      <w:r w:rsidRPr="00E807C8">
        <w:t>Notes</w:t>
      </w:r>
    </w:p>
    <w:p w14:paraId="28AB2DB8" w14:textId="77777777" w:rsidR="00774023" w:rsidRDefault="00B338D1" w:rsidP="00DA7A35">
      <w:pPr>
        <w:pStyle w:val="ListParagraph"/>
        <w:numPr>
          <w:ilvl w:val="0"/>
          <w:numId w:val="16"/>
        </w:numPr>
        <w:rPr>
          <w:i/>
        </w:rPr>
      </w:pPr>
      <w:r>
        <w:t>PROVIDER_KEY_NAME option</w:t>
      </w:r>
      <w:r w:rsidRPr="00322907">
        <w:t xml:space="preserve"> allows remapping existing key to already existing key inside a EKM</w:t>
      </w:r>
      <w:r>
        <w:t xml:space="preserve"> device</w:t>
      </w:r>
      <w:r w:rsidRPr="00322907">
        <w:t xml:space="preserve">. This is needed if the key was renamed inside </w:t>
      </w:r>
      <w:r>
        <w:t>EKM device</w:t>
      </w:r>
      <w:r w:rsidRPr="00322907">
        <w:t xml:space="preserve"> independently from SQL Server. Without this option there would be no way to decrypt the data, even if the key exists inside KSM, but was renamed.</w:t>
      </w:r>
    </w:p>
    <w:p w14:paraId="28AB2DB9" w14:textId="77777777" w:rsidR="00774023" w:rsidRDefault="00B338D1" w:rsidP="00DA7A35">
      <w:pPr>
        <w:pStyle w:val="ListParagraph"/>
        <w:numPr>
          <w:ilvl w:val="0"/>
          <w:numId w:val="16"/>
        </w:numPr>
        <w:rPr>
          <w:i/>
        </w:rPr>
      </w:pPr>
      <w:r>
        <w:t>PROVIDER_KEY_NAME option</w:t>
      </w:r>
      <w:r w:rsidRPr="00322907">
        <w:t xml:space="preserve"> is only allowed</w:t>
      </w:r>
      <w:r>
        <w:t xml:space="preserve"> in the key was created using ENCRYPTED</w:t>
      </w:r>
      <w:r w:rsidRPr="00322907">
        <w:t xml:space="preserve"> BY PROVIDER option.</w:t>
      </w:r>
    </w:p>
    <w:p w14:paraId="28AB2DBA" w14:textId="77777777" w:rsidR="00774023" w:rsidRDefault="00B338D1" w:rsidP="00DA7A35">
      <w:pPr>
        <w:pStyle w:val="ListParagraph"/>
        <w:numPr>
          <w:ilvl w:val="0"/>
          <w:numId w:val="16"/>
        </w:numPr>
        <w:rPr>
          <w:i/>
        </w:rPr>
      </w:pPr>
      <w:r w:rsidRPr="00322907">
        <w:t xml:space="preserve">The key </w:t>
      </w:r>
      <w:proofErr w:type="spellStart"/>
      <w:r w:rsidRPr="00322907">
        <w:t>guid</w:t>
      </w:r>
      <w:proofErr w:type="spellEnd"/>
      <w:r w:rsidRPr="00322907">
        <w:t xml:space="preserve"> inside </w:t>
      </w:r>
      <w:r>
        <w:t>EKM device</w:t>
      </w:r>
      <w:r w:rsidRPr="00322907">
        <w:t xml:space="preserve"> must match the one stored in database for this key</w:t>
      </w:r>
      <w:r>
        <w:t xml:space="preserve"> (</w:t>
      </w:r>
      <w:proofErr w:type="spellStart"/>
      <w:r>
        <w:rPr>
          <w:bCs/>
          <w:color w:val="000000"/>
        </w:rPr>
        <w:t>key_guid</w:t>
      </w:r>
      <w:proofErr w:type="spellEnd"/>
      <w:r>
        <w:rPr>
          <w:bCs/>
          <w:color w:val="000000"/>
        </w:rPr>
        <w:t xml:space="preserve"> column in </w:t>
      </w:r>
      <w:proofErr w:type="spellStart"/>
      <w:r>
        <w:rPr>
          <w:bCs/>
          <w:color w:val="000000"/>
        </w:rPr>
        <w:t>sys.</w:t>
      </w:r>
      <w:r w:rsidRPr="003E5336">
        <w:rPr>
          <w:bCs/>
          <w:color w:val="000000"/>
        </w:rPr>
        <w:t>symmetric_keys</w:t>
      </w:r>
      <w:proofErr w:type="spellEnd"/>
      <w:r w:rsidRPr="003E5336">
        <w:rPr>
          <w:bCs/>
          <w:color w:val="000000"/>
        </w:rPr>
        <w:t xml:space="preserve"> view</w:t>
      </w:r>
      <w:r>
        <w:t>)</w:t>
      </w:r>
      <w:r w:rsidRPr="00322907">
        <w:t>.</w:t>
      </w:r>
    </w:p>
    <w:p w14:paraId="28AB2DBB" w14:textId="77777777" w:rsidR="00774023" w:rsidRDefault="00774023">
      <w:pPr>
        <w:pStyle w:val="ListParagraph"/>
      </w:pPr>
    </w:p>
    <w:p w14:paraId="28AB2DBC" w14:textId="77777777" w:rsidR="00774023" w:rsidRDefault="00774023">
      <w:pPr>
        <w:pStyle w:val="ListParagraph"/>
        <w:rPr>
          <w:i/>
        </w:rPr>
      </w:pPr>
    </w:p>
    <w:p w14:paraId="28AB2DBD" w14:textId="77777777" w:rsidR="00774023" w:rsidRDefault="00B338D1">
      <w:pPr>
        <w:pStyle w:val="Heading4"/>
      </w:pPr>
      <w:r w:rsidRPr="00322907">
        <w:t xml:space="preserve">DROP </w:t>
      </w:r>
      <w:r w:rsidRPr="004C197C">
        <w:t>SYMMETRIC</w:t>
      </w:r>
      <w:r w:rsidRPr="00322907">
        <w:t xml:space="preserve"> KEY</w:t>
      </w:r>
    </w:p>
    <w:p w14:paraId="28AB2DBE" w14:textId="77777777" w:rsidR="00774023" w:rsidRDefault="00774023"/>
    <w:p w14:paraId="28AB2DBF" w14:textId="228DA7C2" w:rsidR="00774023" w:rsidRDefault="0055410A">
      <w:r>
        <w:rPr>
          <w:noProof/>
        </w:rPr>
        <w:lastRenderedPageBreak/>
        <mc:AlternateContent>
          <mc:Choice Requires="wps">
            <w:drawing>
              <wp:inline distT="0" distB="0" distL="0" distR="0" wp14:anchorId="28AB30CE" wp14:editId="501A7880">
                <wp:extent cx="5262880" cy="518160"/>
                <wp:effectExtent l="9525" t="9525" r="13970" b="5715"/>
                <wp:docPr id="24954979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2880" cy="518160"/>
                        </a:xfrm>
                        <a:prstGeom prst="rect">
                          <a:avLst/>
                        </a:prstGeom>
                        <a:solidFill>
                          <a:srgbClr val="F2F2F2"/>
                        </a:solidFill>
                        <a:ln w="9525">
                          <a:solidFill>
                            <a:srgbClr val="FFFFFF"/>
                          </a:solidFill>
                          <a:miter lim="800000"/>
                          <a:headEnd/>
                          <a:tailEnd/>
                        </a:ln>
                      </wps:spPr>
                      <wps:txbx>
                        <w:txbxContent>
                          <w:p w14:paraId="28AB321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DROP </w:t>
                            </w:r>
                            <w:r w:rsidRPr="00C977BB">
                              <w:rPr>
                                <w:rFonts w:ascii="Courier New" w:hAnsi="Courier New" w:cs="Courier New"/>
                                <w:color w:val="000000"/>
                                <w:sz w:val="20"/>
                              </w:rPr>
                              <w:t xml:space="preserve">SYMMETRIC KEY </w:t>
                            </w:r>
                            <w:proofErr w:type="spellStart"/>
                            <w:r w:rsidRPr="00C977BB">
                              <w:rPr>
                                <w:rFonts w:ascii="Courier New" w:hAnsi="Courier New" w:cs="Courier New"/>
                                <w:i/>
                                <w:iCs/>
                                <w:color w:val="000000"/>
                                <w:sz w:val="20"/>
                              </w:rPr>
                              <w:t>Key_Name</w:t>
                            </w:r>
                            <w:proofErr w:type="spellEnd"/>
                            <w:r w:rsidRPr="00C977BB">
                              <w:rPr>
                                <w:rFonts w:ascii="Courier New" w:hAnsi="Courier New" w:cs="Courier New"/>
                                <w:color w:val="000000"/>
                                <w:sz w:val="20"/>
                              </w:rPr>
                              <w:t xml:space="preserve"> </w:t>
                            </w:r>
                            <w:r>
                              <w:rPr>
                                <w:rFonts w:ascii="Courier New" w:hAnsi="Courier New" w:cs="Courier New"/>
                                <w:color w:val="000000"/>
                                <w:sz w:val="20"/>
                              </w:rPr>
                              <w:t>[</w:t>
                            </w:r>
                            <w:r>
                              <w:rPr>
                                <w:rFonts w:ascii="Courier New" w:hAnsi="Courier New" w:cs="Courier New"/>
                                <w:color w:val="000000"/>
                                <w:sz w:val="20"/>
                                <w:highlight w:val="yellow"/>
                              </w:rPr>
                              <w:t>REMOVE</w:t>
                            </w:r>
                            <w:r w:rsidRPr="00C471CF">
                              <w:rPr>
                                <w:rFonts w:ascii="Courier New" w:hAnsi="Courier New" w:cs="Courier New"/>
                                <w:color w:val="000000"/>
                                <w:sz w:val="20"/>
                                <w:highlight w:val="yellow"/>
                              </w:rPr>
                              <w:t xml:space="preserve"> PROVIDER KEY</w:t>
                            </w:r>
                            <w:r>
                              <w:rPr>
                                <w:rFonts w:ascii="Courier New" w:hAnsi="Courier New" w:cs="Courier New"/>
                                <w:color w:val="000000"/>
                                <w:sz w:val="20"/>
                              </w:rPr>
                              <w:t>]</w:t>
                            </w:r>
                          </w:p>
                          <w:p w14:paraId="28AB321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1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21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21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215" w14:textId="77777777" w:rsidR="00954B72" w:rsidRDefault="00954B72">
                            <w:pPr>
                              <w:rPr>
                                <w:sz w:val="20"/>
                              </w:rPr>
                            </w:pPr>
                          </w:p>
                        </w:txbxContent>
                      </wps:txbx>
                      <wps:bodyPr rot="0" vert="horz" wrap="square" lIns="91440" tIns="45720" rIns="91440" bIns="45720" anchor="t" anchorCtr="0" upright="1">
                        <a:noAutofit/>
                      </wps:bodyPr>
                    </wps:wsp>
                  </a:graphicData>
                </a:graphic>
              </wp:inline>
            </w:drawing>
          </mc:Choice>
          <mc:Fallback>
            <w:pict>
              <v:shape w14:anchorId="28AB30CE" id="Text Box 28" o:spid="_x0000_s1039" type="#_x0000_t202" style="width:414.4pt;height: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" fillcolor="#f2f2f2" strokecolor="white">
                <v:textbox>
                  <w:txbxContent>
                    <w:p w14:paraId="28AB3210"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DROP </w:t>
                      </w:r>
                      <w:r w:rsidRPr="00C977BB">
                        <w:rPr>
                          <w:rFonts w:ascii="Courier New" w:hAnsi="Courier New" w:cs="Courier New"/>
                          <w:color w:val="000000"/>
                          <w:sz w:val="20"/>
                        </w:rPr>
                        <w:t xml:space="preserve">SYMMETRIC KEY </w:t>
                      </w:r>
                      <w:proofErr w:type="spellStart"/>
                      <w:r w:rsidRPr="00C977BB">
                        <w:rPr>
                          <w:rFonts w:ascii="Courier New" w:hAnsi="Courier New" w:cs="Courier New"/>
                          <w:i/>
                          <w:iCs/>
                          <w:color w:val="000000"/>
                          <w:sz w:val="20"/>
                        </w:rPr>
                        <w:t>Key_Name</w:t>
                      </w:r>
                      <w:proofErr w:type="spellEnd"/>
                      <w:r w:rsidRPr="00C977BB">
                        <w:rPr>
                          <w:rFonts w:ascii="Courier New" w:hAnsi="Courier New" w:cs="Courier New"/>
                          <w:color w:val="000000"/>
                          <w:sz w:val="20"/>
                        </w:rPr>
                        <w:t xml:space="preserve"> </w:t>
                      </w:r>
                      <w:r>
                        <w:rPr>
                          <w:rFonts w:ascii="Courier New" w:hAnsi="Courier New" w:cs="Courier New"/>
                          <w:color w:val="000000"/>
                          <w:sz w:val="20"/>
                        </w:rPr>
                        <w:t>[</w:t>
                      </w:r>
                      <w:r>
                        <w:rPr>
                          <w:rFonts w:ascii="Courier New" w:hAnsi="Courier New" w:cs="Courier New"/>
                          <w:color w:val="000000"/>
                          <w:sz w:val="20"/>
                          <w:highlight w:val="yellow"/>
                        </w:rPr>
                        <w:t>REMOVE</w:t>
                      </w:r>
                      <w:r w:rsidRPr="00C471CF">
                        <w:rPr>
                          <w:rFonts w:ascii="Courier New" w:hAnsi="Courier New" w:cs="Courier New"/>
                          <w:color w:val="000000"/>
                          <w:sz w:val="20"/>
                          <w:highlight w:val="yellow"/>
                        </w:rPr>
                        <w:t xml:space="preserve"> PROVIDER KEY</w:t>
                      </w:r>
                      <w:r>
                        <w:rPr>
                          <w:rFonts w:ascii="Courier New" w:hAnsi="Courier New" w:cs="Courier New"/>
                          <w:color w:val="000000"/>
                          <w:sz w:val="20"/>
                        </w:rPr>
                        <w:t>]</w:t>
                      </w:r>
                    </w:p>
                    <w:p w14:paraId="28AB321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1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383888"/>
                          <w:sz w:val="20"/>
                        </w:rPr>
                      </w:pPr>
                    </w:p>
                    <w:p w14:paraId="28AB321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21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sidRPr="00C977BB">
                        <w:rPr>
                          <w:rFonts w:ascii="Courier New" w:hAnsi="Courier New" w:cs="Courier New"/>
                          <w:color w:val="000000"/>
                          <w:sz w:val="20"/>
                        </w:rPr>
                        <w:t xml:space="preserve">    </w:t>
                      </w:r>
                    </w:p>
                    <w:p w14:paraId="28AB3215" w14:textId="77777777" w:rsidR="00954B72" w:rsidRDefault="00954B72">
                      <w:pPr>
                        <w:rPr>
                          <w:sz w:val="20"/>
                        </w:rPr>
                      </w:pPr>
                    </w:p>
                  </w:txbxContent>
                </v:textbox>
                <w10:anchorlock/>
              </v:shape>
            </w:pict>
          </mc:Fallback>
        </mc:AlternateContent>
      </w:r>
    </w:p>
    <w:p w14:paraId="28AB2DC0" w14:textId="77777777" w:rsidR="00774023" w:rsidRDefault="00B338D1">
      <w:r w:rsidRPr="00322907">
        <w:t>Notes:</w:t>
      </w:r>
    </w:p>
    <w:p w14:paraId="28AB2DC1" w14:textId="77777777" w:rsidR="00774023" w:rsidRDefault="00B338D1" w:rsidP="00DA7A35">
      <w:pPr>
        <w:pStyle w:val="ListParagraph"/>
        <w:numPr>
          <w:ilvl w:val="0"/>
          <w:numId w:val="29"/>
        </w:numPr>
      </w:pPr>
      <w:r>
        <w:t>By default t</w:t>
      </w:r>
      <w:r w:rsidRPr="00322907">
        <w:t xml:space="preserve">he key will be dropped from both database </w:t>
      </w:r>
      <w:r>
        <w:t>but not</w:t>
      </w:r>
      <w:r w:rsidRPr="00322907">
        <w:t xml:space="preserve"> </w:t>
      </w:r>
      <w:r>
        <w:t>EKM device</w:t>
      </w:r>
      <w:r w:rsidRPr="00322907">
        <w:t xml:space="preserve">. </w:t>
      </w:r>
    </w:p>
    <w:p w14:paraId="28AB2DC2" w14:textId="77777777" w:rsidR="00774023" w:rsidRDefault="00B338D1" w:rsidP="00DA7A35">
      <w:pPr>
        <w:pStyle w:val="ListParagraph"/>
        <w:numPr>
          <w:ilvl w:val="0"/>
          <w:numId w:val="29"/>
        </w:numPr>
      </w:pPr>
      <w:r>
        <w:t xml:space="preserve">One must supply REMOVE PROVIDER KEY option to drop it in EKM device as well. </w:t>
      </w:r>
      <w:r w:rsidRPr="00322907">
        <w:t xml:space="preserve">If we can’t drop it from </w:t>
      </w:r>
      <w:r>
        <w:t>EKM</w:t>
      </w:r>
      <w:r w:rsidRPr="00322907">
        <w:t xml:space="preserve"> we </w:t>
      </w:r>
      <w:r>
        <w:t>still drop it from the database and issue a warning.</w:t>
      </w:r>
    </w:p>
    <w:p w14:paraId="28AB2DC3" w14:textId="77777777" w:rsidR="00774023" w:rsidRDefault="00774023">
      <w:pPr>
        <w:pStyle w:val="ListParagraph"/>
        <w:ind w:left="0"/>
      </w:pPr>
    </w:p>
    <w:p w14:paraId="28AB2DC4" w14:textId="77777777" w:rsidR="00774023" w:rsidRDefault="00B338D1">
      <w:pPr>
        <w:pStyle w:val="Heading4"/>
      </w:pPr>
      <w:proofErr w:type="spellStart"/>
      <w:r>
        <w:t>Sys.symmetric_keys</w:t>
      </w:r>
      <w:proofErr w:type="spellEnd"/>
      <w:r>
        <w:t xml:space="preserve"> view</w:t>
      </w:r>
    </w:p>
    <w:p w14:paraId="28AB2DC5" w14:textId="77777777" w:rsidR="00774023" w:rsidRDefault="00774023"/>
    <w:p w14:paraId="28AB2DC6" w14:textId="05427282" w:rsidR="00774023" w:rsidRDefault="0055410A">
      <w:r>
        <w:rPr>
          <w:noProof/>
        </w:rPr>
        <w:lastRenderedPageBreak/>
        <mc:AlternateContent>
          <mc:Choice Requires="wps">
            <w:drawing>
              <wp:inline distT="0" distB="0" distL="0" distR="0" wp14:anchorId="28AB30D0" wp14:editId="5B4871CB">
                <wp:extent cx="5697220" cy="8093710"/>
                <wp:effectExtent l="9525" t="9525" r="8255" b="12065"/>
                <wp:docPr id="25796412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220" cy="8093710"/>
                        </a:xfrm>
                        <a:prstGeom prst="rect">
                          <a:avLst/>
                        </a:prstGeom>
                        <a:solidFill>
                          <a:srgbClr val="FFFFFF"/>
                        </a:solidFill>
                        <a:ln w="9525">
                          <a:solidFill>
                            <a:srgbClr val="000000"/>
                          </a:solidFill>
                          <a:miter lim="800000"/>
                          <a:headEnd/>
                          <a:tailEnd/>
                        </a:ln>
                      </wps:spPr>
                      <wps:txbx>
                        <w:txbxContent>
                          <w:p w14:paraId="28AB3216" w14:textId="77777777" w:rsidR="00954B72" w:rsidRDefault="00954B72">
                            <w:pPr>
                              <w:rPr>
                                <w:szCs w:val="18"/>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2055"/>
                              <w:gridCol w:w="1647"/>
                              <w:gridCol w:w="4967"/>
                            </w:tblGrid>
                            <w:tr w:rsidR="00954B72" w:rsidRPr="00175ED6" w14:paraId="28AB321A"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17" w14:textId="77777777" w:rsidR="00954B72" w:rsidRDefault="00954B72">
                                  <w:pPr>
                                    <w:spacing w:before="100" w:beforeAutospacing="1" w:after="161"/>
                                    <w:rPr>
                                      <w:color w:val="000000"/>
                                      <w:szCs w:val="18"/>
                                    </w:rPr>
                                  </w:pPr>
                                  <w:r w:rsidRPr="000620F2">
                                    <w:rPr>
                                      <w:b/>
                                      <w:bCs/>
                                      <w:color w:val="000000"/>
                                      <w:szCs w:val="18"/>
                                    </w:rPr>
                                    <w:t>name</w:t>
                                  </w:r>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18" w14:textId="77777777" w:rsidR="00954B72" w:rsidRDefault="00954B72">
                                  <w:pPr>
                                    <w:spacing w:before="100" w:beforeAutospacing="1" w:after="161"/>
                                    <w:rPr>
                                      <w:color w:val="000000"/>
                                      <w:szCs w:val="18"/>
                                    </w:rPr>
                                  </w:pPr>
                                  <w:proofErr w:type="spellStart"/>
                                  <w:r w:rsidRPr="000620F2">
                                    <w:rPr>
                                      <w:b/>
                                      <w:bCs/>
                                      <w:color w:val="000000"/>
                                      <w:szCs w:val="18"/>
                                    </w:rPr>
                                    <w:t>sysname</w:t>
                                  </w:r>
                                  <w:proofErr w:type="spellEnd"/>
                                  <w:r w:rsidRPr="000620F2">
                                    <w:rPr>
                                      <w:b/>
                                      <w:bCs/>
                                      <w:color w:val="000000"/>
                                      <w:szCs w:val="18"/>
                                    </w:rPr>
                                    <w:t xml:space="preserve"> </w:t>
                                  </w:r>
                                </w:p>
                              </w:tc>
                              <w:tc>
                                <w:tcPr>
                                  <w:tcW w:w="0" w:type="auto"/>
                                  <w:tcBorders>
                                    <w:top w:val="outset" w:sz="6" w:space="0" w:color="auto"/>
                                    <w:left w:val="outset" w:sz="6" w:space="0" w:color="auto"/>
                                    <w:bottom w:val="outset" w:sz="6" w:space="0" w:color="auto"/>
                                  </w:tcBorders>
                                  <w:shd w:val="clear" w:color="auto" w:fill="CCCCCC"/>
                                  <w:vAlign w:val="center"/>
                                </w:tcPr>
                                <w:p w14:paraId="28AB3219" w14:textId="77777777" w:rsidR="00954B72" w:rsidRDefault="00954B72">
                                  <w:pPr>
                                    <w:spacing w:before="100" w:beforeAutospacing="1" w:after="161"/>
                                    <w:rPr>
                                      <w:color w:val="000000"/>
                                      <w:szCs w:val="18"/>
                                    </w:rPr>
                                  </w:pPr>
                                  <w:r w:rsidRPr="000620F2">
                                    <w:rPr>
                                      <w:color w:val="000000"/>
                                      <w:szCs w:val="18"/>
                                    </w:rPr>
                                    <w:t>Name of the key. Unique within the database.</w:t>
                                  </w:r>
                                </w:p>
                              </w:tc>
                            </w:tr>
                            <w:tr w:rsidR="00954B72" w:rsidRPr="00175ED6" w14:paraId="28AB321E"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1B" w14:textId="77777777" w:rsidR="00954B72" w:rsidRDefault="00954B72">
                                  <w:pPr>
                                    <w:spacing w:before="100" w:beforeAutospacing="1" w:after="161"/>
                                    <w:rPr>
                                      <w:color w:val="000000"/>
                                      <w:szCs w:val="18"/>
                                    </w:rPr>
                                  </w:pPr>
                                  <w:proofErr w:type="spellStart"/>
                                  <w:r w:rsidRPr="000620F2">
                                    <w:rPr>
                                      <w:b/>
                                      <w:bCs/>
                                      <w:color w:val="000000"/>
                                      <w:szCs w:val="18"/>
                                    </w:rPr>
                                    <w:t>principal_id</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1C" w14:textId="77777777" w:rsidR="00954B72" w:rsidRDefault="00954B72">
                                  <w:pPr>
                                    <w:spacing w:before="100" w:beforeAutospacing="1" w:after="161"/>
                                    <w:rPr>
                                      <w:color w:val="000000"/>
                                      <w:szCs w:val="18"/>
                                    </w:rPr>
                                  </w:pPr>
                                  <w:r w:rsidRPr="000620F2">
                                    <w:rPr>
                                      <w:b/>
                                      <w:bCs/>
                                      <w:color w:val="000000"/>
                                      <w:szCs w:val="18"/>
                                    </w:rPr>
                                    <w:t xml:space="preserve">int </w:t>
                                  </w:r>
                                </w:p>
                              </w:tc>
                              <w:tc>
                                <w:tcPr>
                                  <w:tcW w:w="0" w:type="auto"/>
                                  <w:tcBorders>
                                    <w:top w:val="outset" w:sz="6" w:space="0" w:color="auto"/>
                                    <w:left w:val="outset" w:sz="6" w:space="0" w:color="auto"/>
                                    <w:bottom w:val="outset" w:sz="6" w:space="0" w:color="auto"/>
                                  </w:tcBorders>
                                  <w:shd w:val="clear" w:color="auto" w:fill="CCCCCC"/>
                                  <w:vAlign w:val="center"/>
                                </w:tcPr>
                                <w:p w14:paraId="28AB321D" w14:textId="77777777" w:rsidR="00954B72" w:rsidRDefault="00954B72">
                                  <w:pPr>
                                    <w:spacing w:before="100" w:beforeAutospacing="1" w:after="161"/>
                                    <w:rPr>
                                      <w:color w:val="000000"/>
                                      <w:szCs w:val="18"/>
                                    </w:rPr>
                                  </w:pPr>
                                  <w:r w:rsidRPr="000620F2">
                                    <w:rPr>
                                      <w:color w:val="000000"/>
                                      <w:szCs w:val="18"/>
                                    </w:rPr>
                                    <w:t>ID of the database principal who owns the key.</w:t>
                                  </w:r>
                                </w:p>
                              </w:tc>
                            </w:tr>
                            <w:tr w:rsidR="00954B72" w:rsidRPr="00175ED6" w14:paraId="28AB3222"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1F" w14:textId="77777777" w:rsidR="00954B72" w:rsidRDefault="00954B72">
                                  <w:pPr>
                                    <w:spacing w:before="100" w:beforeAutospacing="1" w:after="161"/>
                                    <w:rPr>
                                      <w:color w:val="000000"/>
                                      <w:szCs w:val="18"/>
                                    </w:rPr>
                                  </w:pPr>
                                  <w:proofErr w:type="spellStart"/>
                                  <w:r w:rsidRPr="000620F2">
                                    <w:rPr>
                                      <w:b/>
                                      <w:bCs/>
                                      <w:color w:val="000000"/>
                                      <w:szCs w:val="18"/>
                                    </w:rPr>
                                    <w:t>symmetric_key_id</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0" w14:textId="77777777" w:rsidR="00954B72" w:rsidRDefault="00954B72">
                                  <w:pPr>
                                    <w:spacing w:before="100" w:beforeAutospacing="1" w:after="161"/>
                                    <w:rPr>
                                      <w:color w:val="000000"/>
                                      <w:szCs w:val="18"/>
                                    </w:rPr>
                                  </w:pPr>
                                  <w:r w:rsidRPr="000620F2">
                                    <w:rPr>
                                      <w:b/>
                                      <w:bCs/>
                                      <w:color w:val="000000"/>
                                      <w:szCs w:val="18"/>
                                    </w:rPr>
                                    <w:t xml:space="preserve">int </w:t>
                                  </w:r>
                                </w:p>
                              </w:tc>
                              <w:tc>
                                <w:tcPr>
                                  <w:tcW w:w="0" w:type="auto"/>
                                  <w:tcBorders>
                                    <w:top w:val="outset" w:sz="6" w:space="0" w:color="auto"/>
                                    <w:left w:val="outset" w:sz="6" w:space="0" w:color="auto"/>
                                    <w:bottom w:val="outset" w:sz="6" w:space="0" w:color="auto"/>
                                  </w:tcBorders>
                                  <w:shd w:val="clear" w:color="auto" w:fill="CCCCCC"/>
                                  <w:vAlign w:val="center"/>
                                </w:tcPr>
                                <w:p w14:paraId="28AB3221" w14:textId="77777777" w:rsidR="00954B72" w:rsidRDefault="00954B72">
                                  <w:pPr>
                                    <w:spacing w:before="100" w:beforeAutospacing="1" w:after="161"/>
                                    <w:rPr>
                                      <w:color w:val="000000"/>
                                      <w:szCs w:val="18"/>
                                    </w:rPr>
                                  </w:pPr>
                                  <w:r w:rsidRPr="000620F2">
                                    <w:rPr>
                                      <w:color w:val="000000"/>
                                      <w:szCs w:val="18"/>
                                    </w:rPr>
                                    <w:t>ID of the key. Unique within the database.</w:t>
                                  </w:r>
                                </w:p>
                              </w:tc>
                            </w:tr>
                            <w:tr w:rsidR="00954B72" w:rsidRPr="00175ED6" w14:paraId="28AB3226"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23" w14:textId="77777777" w:rsidR="00954B72" w:rsidRDefault="00954B72">
                                  <w:pPr>
                                    <w:spacing w:before="100" w:beforeAutospacing="1" w:after="161"/>
                                    <w:rPr>
                                      <w:color w:val="000000"/>
                                      <w:szCs w:val="18"/>
                                    </w:rPr>
                                  </w:pPr>
                                  <w:proofErr w:type="spellStart"/>
                                  <w:r w:rsidRPr="000620F2">
                                    <w:rPr>
                                      <w:b/>
                                      <w:bCs/>
                                      <w:color w:val="000000"/>
                                      <w:szCs w:val="18"/>
                                    </w:rPr>
                                    <w:t>key_length</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4" w14:textId="77777777" w:rsidR="00954B72" w:rsidRDefault="00954B72">
                                  <w:pPr>
                                    <w:spacing w:before="100" w:beforeAutospacing="1" w:after="161"/>
                                    <w:rPr>
                                      <w:color w:val="000000"/>
                                      <w:szCs w:val="18"/>
                                    </w:rPr>
                                  </w:pPr>
                                  <w:r w:rsidRPr="000620F2">
                                    <w:rPr>
                                      <w:b/>
                                      <w:bCs/>
                                      <w:color w:val="000000"/>
                                      <w:szCs w:val="18"/>
                                    </w:rPr>
                                    <w:t xml:space="preserve">int </w:t>
                                  </w:r>
                                </w:p>
                              </w:tc>
                              <w:tc>
                                <w:tcPr>
                                  <w:tcW w:w="0" w:type="auto"/>
                                  <w:tcBorders>
                                    <w:top w:val="outset" w:sz="6" w:space="0" w:color="auto"/>
                                    <w:left w:val="outset" w:sz="6" w:space="0" w:color="auto"/>
                                    <w:bottom w:val="outset" w:sz="6" w:space="0" w:color="auto"/>
                                  </w:tcBorders>
                                  <w:shd w:val="clear" w:color="auto" w:fill="CCCCCC"/>
                                  <w:vAlign w:val="center"/>
                                </w:tcPr>
                                <w:p w14:paraId="28AB3225" w14:textId="77777777" w:rsidR="00954B72" w:rsidRDefault="00954B72">
                                  <w:pPr>
                                    <w:spacing w:before="100" w:beforeAutospacing="1" w:after="161"/>
                                    <w:rPr>
                                      <w:color w:val="000000"/>
                                      <w:szCs w:val="18"/>
                                    </w:rPr>
                                  </w:pPr>
                                  <w:r w:rsidRPr="000620F2">
                                    <w:rPr>
                                      <w:color w:val="000000"/>
                                      <w:szCs w:val="18"/>
                                    </w:rPr>
                                    <w:t>Length of the key in bits.</w:t>
                                  </w:r>
                                </w:p>
                              </w:tc>
                            </w:tr>
                            <w:tr w:rsidR="00954B72" w:rsidRPr="00175ED6" w14:paraId="28AB322A"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27" w14:textId="77777777" w:rsidR="00954B72" w:rsidRDefault="00954B72">
                                  <w:pPr>
                                    <w:spacing w:before="100" w:beforeAutospacing="1" w:after="161"/>
                                    <w:rPr>
                                      <w:color w:val="000000"/>
                                      <w:szCs w:val="18"/>
                                    </w:rPr>
                                  </w:pPr>
                                  <w:proofErr w:type="spellStart"/>
                                  <w:r w:rsidRPr="000620F2">
                                    <w:rPr>
                                      <w:b/>
                                      <w:bCs/>
                                      <w:color w:val="000000"/>
                                      <w:szCs w:val="18"/>
                                    </w:rPr>
                                    <w:t>key_algorithm</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8" w14:textId="77777777" w:rsidR="00954B72" w:rsidRDefault="00954B72">
                                  <w:pPr>
                                    <w:spacing w:before="100" w:beforeAutospacing="1" w:after="161"/>
                                    <w:rPr>
                                      <w:color w:val="000000"/>
                                      <w:szCs w:val="18"/>
                                    </w:rPr>
                                  </w:pPr>
                                  <w:r w:rsidRPr="000620F2">
                                    <w:rPr>
                                      <w:b/>
                                      <w:bCs/>
                                      <w:color w:val="000000"/>
                                      <w:szCs w:val="18"/>
                                    </w:rPr>
                                    <w:t xml:space="preserve">char(2) </w:t>
                                  </w:r>
                                </w:p>
                              </w:tc>
                              <w:tc>
                                <w:tcPr>
                                  <w:tcW w:w="0" w:type="auto"/>
                                  <w:tcBorders>
                                    <w:top w:val="outset" w:sz="6" w:space="0" w:color="auto"/>
                                    <w:left w:val="outset" w:sz="6" w:space="0" w:color="auto"/>
                                    <w:bottom w:val="outset" w:sz="6" w:space="0" w:color="auto"/>
                                  </w:tcBorders>
                                  <w:shd w:val="clear" w:color="auto" w:fill="CCCCCC"/>
                                  <w:vAlign w:val="center"/>
                                </w:tcPr>
                                <w:p w14:paraId="28AB3229" w14:textId="77777777" w:rsidR="00954B72" w:rsidRDefault="00954B72">
                                  <w:pPr>
                                    <w:spacing w:before="100" w:beforeAutospacing="1" w:after="161"/>
                                    <w:rPr>
                                      <w:color w:val="000000"/>
                                      <w:szCs w:val="18"/>
                                    </w:rPr>
                                  </w:pPr>
                                  <w:r w:rsidRPr="000620F2">
                                    <w:rPr>
                                      <w:color w:val="000000"/>
                                      <w:szCs w:val="18"/>
                                    </w:rPr>
                                    <w:t>Algorithm used with the key:</w:t>
                                  </w:r>
                                  <w:r>
                                    <w:rPr>
                                      <w:color w:val="000000"/>
                                      <w:szCs w:val="18"/>
                                    </w:rPr>
                                    <w:br/>
                                  </w:r>
                                  <w:r w:rsidRPr="000620F2">
                                    <w:rPr>
                                      <w:color w:val="000000"/>
                                      <w:szCs w:val="18"/>
                                    </w:rPr>
                                    <w:t>R2 = RC2</w:t>
                                  </w:r>
                                  <w:r>
                                    <w:rPr>
                                      <w:color w:val="000000"/>
                                      <w:szCs w:val="18"/>
                                    </w:rPr>
                                    <w:br/>
                                  </w:r>
                                  <w:r w:rsidRPr="000620F2">
                                    <w:rPr>
                                      <w:color w:val="000000"/>
                                      <w:szCs w:val="18"/>
                                    </w:rPr>
                                    <w:t>R4 = RC4</w:t>
                                  </w:r>
                                  <w:r>
                                    <w:rPr>
                                      <w:color w:val="000000"/>
                                      <w:szCs w:val="18"/>
                                    </w:rPr>
                                    <w:br/>
                                  </w:r>
                                  <w:r w:rsidRPr="000620F2">
                                    <w:rPr>
                                      <w:color w:val="000000"/>
                                      <w:szCs w:val="18"/>
                                    </w:rPr>
                                    <w:t>D = DES</w:t>
                                  </w:r>
                                  <w:r>
                                    <w:rPr>
                                      <w:color w:val="000000"/>
                                      <w:szCs w:val="18"/>
                                    </w:rPr>
                                    <w:br/>
                                  </w:r>
                                  <w:r w:rsidRPr="000620F2">
                                    <w:rPr>
                                      <w:color w:val="000000"/>
                                      <w:szCs w:val="18"/>
                                    </w:rPr>
                                    <w:t>D3 = Triple DES</w:t>
                                  </w:r>
                                  <w:r>
                                    <w:rPr>
                                      <w:color w:val="000000"/>
                                      <w:szCs w:val="18"/>
                                    </w:rPr>
                                    <w:br/>
                                  </w:r>
                                  <w:r w:rsidRPr="000620F2">
                                    <w:rPr>
                                      <w:color w:val="000000"/>
                                      <w:szCs w:val="18"/>
                                    </w:rPr>
                                    <w:t>DX = DESX</w:t>
                                  </w:r>
                                  <w:r>
                                    <w:rPr>
                                      <w:color w:val="000000"/>
                                      <w:szCs w:val="18"/>
                                    </w:rPr>
                                    <w:br/>
                                  </w:r>
                                  <w:r w:rsidRPr="000620F2">
                                    <w:rPr>
                                      <w:color w:val="000000"/>
                                      <w:szCs w:val="18"/>
                                    </w:rPr>
                                    <w:t>A1 = AES 128</w:t>
                                  </w:r>
                                  <w:r>
                                    <w:rPr>
                                      <w:color w:val="000000"/>
                                      <w:szCs w:val="18"/>
                                    </w:rPr>
                                    <w:br/>
                                  </w:r>
                                  <w:r w:rsidRPr="000620F2">
                                    <w:rPr>
                                      <w:color w:val="000000"/>
                                      <w:szCs w:val="18"/>
                                    </w:rPr>
                                    <w:t>A2 = AES 192</w:t>
                                  </w:r>
                                  <w:r>
                                    <w:rPr>
                                      <w:color w:val="000000"/>
                                      <w:szCs w:val="18"/>
                                    </w:rPr>
                                    <w:br/>
                                  </w:r>
                                  <w:r w:rsidRPr="000620F2">
                                    <w:rPr>
                                      <w:color w:val="000000"/>
                                      <w:szCs w:val="18"/>
                                    </w:rPr>
                                    <w:t>A3 = AES 256</w:t>
                                  </w:r>
                                </w:p>
                              </w:tc>
                            </w:tr>
                            <w:tr w:rsidR="00954B72" w:rsidRPr="00042077" w14:paraId="28AB322F"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2B" w14:textId="77777777" w:rsidR="00954B72" w:rsidRDefault="00954B72">
                                  <w:pPr>
                                    <w:spacing w:before="100" w:beforeAutospacing="1" w:after="161"/>
                                    <w:rPr>
                                      <w:color w:val="000000"/>
                                      <w:szCs w:val="18"/>
                                    </w:rPr>
                                  </w:pPr>
                                  <w:proofErr w:type="spellStart"/>
                                  <w:r w:rsidRPr="000620F2">
                                    <w:rPr>
                                      <w:b/>
                                      <w:bCs/>
                                      <w:color w:val="000000"/>
                                      <w:szCs w:val="18"/>
                                    </w:rPr>
                                    <w:t>algorithm_desc</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C" w14:textId="77777777" w:rsidR="00954B72" w:rsidRDefault="00954B72">
                                  <w:pPr>
                                    <w:spacing w:before="100" w:beforeAutospacing="1" w:after="161"/>
                                    <w:rPr>
                                      <w:color w:val="000000"/>
                                      <w:szCs w:val="18"/>
                                    </w:rPr>
                                  </w:pPr>
                                  <w:proofErr w:type="spellStart"/>
                                  <w:r w:rsidRPr="000620F2">
                                    <w:rPr>
                                      <w:b/>
                                      <w:bCs/>
                                      <w:color w:val="000000"/>
                                      <w:szCs w:val="18"/>
                                    </w:rPr>
                                    <w:t>nvarchar</w:t>
                                  </w:r>
                                  <w:proofErr w:type="spellEnd"/>
                                  <w:r w:rsidRPr="000620F2">
                                    <w:rPr>
                                      <w:b/>
                                      <w:bCs/>
                                      <w:color w:val="000000"/>
                                      <w:szCs w:val="18"/>
                                    </w:rPr>
                                    <w:t xml:space="preserve">(60) </w:t>
                                  </w:r>
                                </w:p>
                              </w:tc>
                              <w:tc>
                                <w:tcPr>
                                  <w:tcW w:w="0" w:type="auto"/>
                                  <w:tcBorders>
                                    <w:top w:val="outset" w:sz="6" w:space="0" w:color="auto"/>
                                    <w:left w:val="outset" w:sz="6" w:space="0" w:color="auto"/>
                                    <w:bottom w:val="outset" w:sz="6" w:space="0" w:color="auto"/>
                                  </w:tcBorders>
                                  <w:shd w:val="clear" w:color="auto" w:fill="CCCCCC"/>
                                  <w:vAlign w:val="center"/>
                                </w:tcPr>
                                <w:p w14:paraId="28AB322D" w14:textId="77777777" w:rsidR="00954B72" w:rsidRDefault="00954B72">
                                  <w:pPr>
                                    <w:spacing w:before="100" w:beforeAutospacing="1" w:after="161"/>
                                    <w:rPr>
                                      <w:color w:val="000000"/>
                                      <w:szCs w:val="18"/>
                                    </w:rPr>
                                  </w:pPr>
                                  <w:r w:rsidRPr="000620F2">
                                    <w:rPr>
                                      <w:color w:val="000000"/>
                                      <w:szCs w:val="18"/>
                                    </w:rPr>
                                    <w:t>Description of the algorithm used with the key:</w:t>
                                  </w:r>
                                  <w:r>
                                    <w:rPr>
                                      <w:color w:val="000000"/>
                                      <w:szCs w:val="18"/>
                                    </w:rPr>
                                    <w:br/>
                                  </w:r>
                                  <w:r w:rsidRPr="000620F2">
                                    <w:rPr>
                                      <w:color w:val="000000"/>
                                      <w:szCs w:val="18"/>
                                    </w:rPr>
                                    <w:t>RC2</w:t>
                                  </w:r>
                                  <w:r>
                                    <w:rPr>
                                      <w:color w:val="000000"/>
                                      <w:szCs w:val="18"/>
                                    </w:rPr>
                                    <w:br/>
                                  </w:r>
                                  <w:r w:rsidRPr="000620F2">
                                    <w:rPr>
                                      <w:color w:val="000000"/>
                                      <w:szCs w:val="18"/>
                                    </w:rPr>
                                    <w:t>RC4</w:t>
                                  </w:r>
                                  <w:r>
                                    <w:rPr>
                                      <w:color w:val="000000"/>
                                      <w:szCs w:val="18"/>
                                    </w:rPr>
                                    <w:br/>
                                  </w:r>
                                  <w:r w:rsidRPr="000620F2">
                                    <w:rPr>
                                      <w:color w:val="000000"/>
                                      <w:szCs w:val="18"/>
                                    </w:rPr>
                                    <w:t>DES</w:t>
                                  </w:r>
                                  <w:r>
                                    <w:rPr>
                                      <w:color w:val="000000"/>
                                      <w:szCs w:val="18"/>
                                    </w:rPr>
                                    <w:br/>
                                  </w:r>
                                  <w:proofErr w:type="spellStart"/>
                                  <w:r w:rsidRPr="000620F2">
                                    <w:rPr>
                                      <w:color w:val="000000"/>
                                      <w:szCs w:val="18"/>
                                    </w:rPr>
                                    <w:t>Triple_DES</w:t>
                                  </w:r>
                                  <w:proofErr w:type="spellEnd"/>
                                  <w:r>
                                    <w:rPr>
                                      <w:color w:val="000000"/>
                                      <w:szCs w:val="18"/>
                                    </w:rPr>
                                    <w:br/>
                                  </w:r>
                                  <w:r w:rsidRPr="000620F2">
                                    <w:rPr>
                                      <w:color w:val="000000"/>
                                      <w:szCs w:val="18"/>
                                    </w:rPr>
                                    <w:t>DESX</w:t>
                                  </w:r>
                                  <w:r>
                                    <w:rPr>
                                      <w:color w:val="000000"/>
                                      <w:szCs w:val="18"/>
                                    </w:rPr>
                                    <w:br/>
                                  </w:r>
                                  <w:r w:rsidRPr="000620F2">
                                    <w:rPr>
                                      <w:color w:val="000000"/>
                                      <w:szCs w:val="18"/>
                                    </w:rPr>
                                    <w:t>AES_128</w:t>
                                  </w:r>
                                  <w:r>
                                    <w:rPr>
                                      <w:color w:val="000000"/>
                                      <w:szCs w:val="18"/>
                                    </w:rPr>
                                    <w:br/>
                                  </w:r>
                                  <w:r w:rsidRPr="000620F2">
                                    <w:rPr>
                                      <w:color w:val="000000"/>
                                      <w:szCs w:val="18"/>
                                    </w:rPr>
                                    <w:t>AES_192</w:t>
                                  </w:r>
                                  <w:r>
                                    <w:rPr>
                                      <w:color w:val="000000"/>
                                      <w:szCs w:val="18"/>
                                    </w:rPr>
                                    <w:br/>
                                  </w:r>
                                  <w:r w:rsidRPr="000620F2">
                                    <w:rPr>
                                      <w:color w:val="000000"/>
                                      <w:szCs w:val="18"/>
                                    </w:rPr>
                                    <w:t>AES_256</w:t>
                                  </w:r>
                                </w:p>
                                <w:p w14:paraId="28AB322E" w14:textId="77777777" w:rsidR="00954B72" w:rsidRPr="00042077" w:rsidRDefault="00954B72">
                                  <w:pPr>
                                    <w:spacing w:before="100" w:beforeAutospacing="1" w:after="161"/>
                                    <w:rPr>
                                      <w:color w:val="000000"/>
                                      <w:szCs w:val="18"/>
                                      <w:lang w:val="de-DE"/>
                                    </w:rPr>
                                  </w:pPr>
                                  <w:r w:rsidRPr="00042077">
                                    <w:rPr>
                                      <w:color w:val="000000"/>
                                      <w:szCs w:val="18"/>
                                      <w:highlight w:val="yellow"/>
                                      <w:lang w:val="de-DE"/>
                                    </w:rPr>
                                    <w:t>Algorithm_tag from sys.fn_provider_algorithms</w:t>
                                  </w:r>
                                </w:p>
                              </w:tc>
                            </w:tr>
                            <w:tr w:rsidR="00954B72" w:rsidRPr="00175ED6" w14:paraId="28AB3233"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0" w14:textId="77777777" w:rsidR="00954B72" w:rsidRDefault="00954B72">
                                  <w:pPr>
                                    <w:spacing w:before="100" w:beforeAutospacing="1" w:after="161"/>
                                    <w:rPr>
                                      <w:color w:val="000000"/>
                                      <w:szCs w:val="18"/>
                                    </w:rPr>
                                  </w:pPr>
                                  <w:proofErr w:type="spellStart"/>
                                  <w:r w:rsidRPr="000620F2">
                                    <w:rPr>
                                      <w:b/>
                                      <w:bCs/>
                                      <w:color w:val="000000"/>
                                      <w:szCs w:val="18"/>
                                    </w:rPr>
                                    <w:t>create_date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1" w14:textId="77777777" w:rsidR="00954B72" w:rsidRDefault="00954B72">
                                  <w:pPr>
                                    <w:spacing w:before="100" w:beforeAutospacing="1" w:after="161"/>
                                    <w:rPr>
                                      <w:color w:val="000000"/>
                                      <w:szCs w:val="18"/>
                                    </w:rPr>
                                  </w:pPr>
                                  <w:r w:rsidRPr="000620F2">
                                    <w:rPr>
                                      <w:b/>
                                      <w:bCs/>
                                      <w:color w:val="000000"/>
                                      <w:szCs w:val="18"/>
                                    </w:rPr>
                                    <w:t>datetime</w:t>
                                  </w:r>
                                </w:p>
                              </w:tc>
                              <w:tc>
                                <w:tcPr>
                                  <w:tcW w:w="0" w:type="auto"/>
                                  <w:tcBorders>
                                    <w:top w:val="outset" w:sz="6" w:space="0" w:color="auto"/>
                                    <w:left w:val="outset" w:sz="6" w:space="0" w:color="auto"/>
                                    <w:bottom w:val="outset" w:sz="6" w:space="0" w:color="auto"/>
                                  </w:tcBorders>
                                  <w:shd w:val="clear" w:color="auto" w:fill="CCCCCC"/>
                                  <w:vAlign w:val="center"/>
                                </w:tcPr>
                                <w:p w14:paraId="28AB3232" w14:textId="77777777" w:rsidR="00954B72" w:rsidRDefault="00954B72">
                                  <w:pPr>
                                    <w:spacing w:before="100" w:beforeAutospacing="1" w:after="161"/>
                                    <w:rPr>
                                      <w:color w:val="000000"/>
                                      <w:szCs w:val="18"/>
                                    </w:rPr>
                                  </w:pPr>
                                  <w:r w:rsidRPr="000620F2">
                                    <w:rPr>
                                      <w:color w:val="000000"/>
                                      <w:szCs w:val="18"/>
                                    </w:rPr>
                                    <w:t>Date the key was created.</w:t>
                                  </w:r>
                                </w:p>
                              </w:tc>
                            </w:tr>
                            <w:tr w:rsidR="00954B72" w:rsidRPr="00175ED6" w14:paraId="28AB3237"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4" w14:textId="77777777" w:rsidR="00954B72" w:rsidRDefault="00954B72">
                                  <w:pPr>
                                    <w:spacing w:before="100" w:beforeAutospacing="1" w:after="161"/>
                                    <w:rPr>
                                      <w:color w:val="000000"/>
                                      <w:szCs w:val="18"/>
                                    </w:rPr>
                                  </w:pPr>
                                  <w:proofErr w:type="spellStart"/>
                                  <w:r w:rsidRPr="000620F2">
                                    <w:rPr>
                                      <w:b/>
                                      <w:bCs/>
                                      <w:color w:val="000000"/>
                                      <w:szCs w:val="18"/>
                                    </w:rPr>
                                    <w:t>modify_date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5" w14:textId="77777777" w:rsidR="00954B72" w:rsidRDefault="00954B72">
                                  <w:pPr>
                                    <w:spacing w:before="100" w:beforeAutospacing="1" w:after="161"/>
                                    <w:rPr>
                                      <w:color w:val="000000"/>
                                      <w:szCs w:val="18"/>
                                    </w:rPr>
                                  </w:pPr>
                                  <w:r w:rsidRPr="000620F2">
                                    <w:rPr>
                                      <w:b/>
                                      <w:bCs/>
                                      <w:color w:val="000000"/>
                                      <w:szCs w:val="18"/>
                                    </w:rPr>
                                    <w:t>datetime</w:t>
                                  </w:r>
                                </w:p>
                              </w:tc>
                              <w:tc>
                                <w:tcPr>
                                  <w:tcW w:w="0" w:type="auto"/>
                                  <w:tcBorders>
                                    <w:top w:val="outset" w:sz="6" w:space="0" w:color="auto"/>
                                    <w:left w:val="outset" w:sz="6" w:space="0" w:color="auto"/>
                                    <w:bottom w:val="outset" w:sz="6" w:space="0" w:color="auto"/>
                                  </w:tcBorders>
                                  <w:shd w:val="clear" w:color="auto" w:fill="CCCCCC"/>
                                  <w:vAlign w:val="center"/>
                                </w:tcPr>
                                <w:p w14:paraId="28AB3236" w14:textId="77777777" w:rsidR="00954B72" w:rsidRDefault="00954B72">
                                  <w:pPr>
                                    <w:spacing w:before="100" w:beforeAutospacing="1" w:after="161"/>
                                    <w:rPr>
                                      <w:color w:val="000000"/>
                                      <w:szCs w:val="18"/>
                                    </w:rPr>
                                  </w:pPr>
                                  <w:r w:rsidRPr="000620F2">
                                    <w:rPr>
                                      <w:color w:val="000000"/>
                                      <w:szCs w:val="18"/>
                                    </w:rPr>
                                    <w:t>Date the key was modified.</w:t>
                                  </w:r>
                                </w:p>
                              </w:tc>
                            </w:tr>
                            <w:tr w:rsidR="00954B72" w:rsidRPr="00175ED6" w14:paraId="28AB323B"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8" w14:textId="77777777" w:rsidR="00954B72" w:rsidRDefault="00954B72">
                                  <w:pPr>
                                    <w:spacing w:before="100" w:beforeAutospacing="1" w:after="161"/>
                                    <w:rPr>
                                      <w:color w:val="000000"/>
                                      <w:szCs w:val="18"/>
                                    </w:rPr>
                                  </w:pPr>
                                  <w:proofErr w:type="spellStart"/>
                                  <w:r w:rsidRPr="000620F2">
                                    <w:rPr>
                                      <w:b/>
                                      <w:bCs/>
                                      <w:color w:val="000000"/>
                                      <w:szCs w:val="18"/>
                                    </w:rPr>
                                    <w:t>key_guid</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9" w14:textId="77777777" w:rsidR="00954B72" w:rsidRDefault="00954B72">
                                  <w:pPr>
                                    <w:spacing w:before="100" w:beforeAutospacing="1" w:after="161"/>
                                    <w:rPr>
                                      <w:color w:val="000000"/>
                                      <w:szCs w:val="18"/>
                                    </w:rPr>
                                  </w:pPr>
                                  <w:proofErr w:type="spellStart"/>
                                  <w:r w:rsidRPr="000620F2">
                                    <w:rPr>
                                      <w:b/>
                                      <w:bCs/>
                                      <w:color w:val="000000"/>
                                      <w:szCs w:val="18"/>
                                    </w:rPr>
                                    <w:t>uniqueidentifier</w:t>
                                  </w:r>
                                  <w:proofErr w:type="spellEnd"/>
                                  <w:r w:rsidRPr="000620F2">
                                    <w:rPr>
                                      <w:b/>
                                      <w:bCs/>
                                      <w:color w:val="000000"/>
                                      <w:szCs w:val="18"/>
                                    </w:rPr>
                                    <w:t xml:space="preserve"> </w:t>
                                  </w:r>
                                </w:p>
                              </w:tc>
                              <w:tc>
                                <w:tcPr>
                                  <w:tcW w:w="0" w:type="auto"/>
                                  <w:tcBorders>
                                    <w:top w:val="outset" w:sz="6" w:space="0" w:color="auto"/>
                                    <w:left w:val="outset" w:sz="6" w:space="0" w:color="auto"/>
                                    <w:bottom w:val="outset" w:sz="6" w:space="0" w:color="auto"/>
                                  </w:tcBorders>
                                  <w:shd w:val="clear" w:color="auto" w:fill="CCCCCC"/>
                                  <w:vAlign w:val="center"/>
                                </w:tcPr>
                                <w:p w14:paraId="28AB323A" w14:textId="77777777" w:rsidR="00954B72" w:rsidRDefault="00954B72">
                                  <w:pPr>
                                    <w:spacing w:before="100" w:beforeAutospacing="1" w:after="161"/>
                                    <w:rPr>
                                      <w:color w:val="000000"/>
                                      <w:szCs w:val="18"/>
                                    </w:rPr>
                                  </w:pPr>
                                  <w:r w:rsidRPr="000620F2">
                                    <w:rPr>
                                      <w:color w:val="000000"/>
                                      <w:szCs w:val="18"/>
                                    </w:rPr>
                                    <w:t>Globally unique identifier (GUID) associated with the key. It is auto-generated for persisted keys. GUIDs for temporary keys are derived from the user-supplied pass phrase.</w:t>
                                  </w:r>
                                  <w:r>
                                    <w:rPr>
                                      <w:color w:val="000000"/>
                                      <w:szCs w:val="18"/>
                                    </w:rPr>
                                    <w:br/>
                                    <w:t>OR</w:t>
                                  </w:r>
                                  <w:r>
                                    <w:rPr>
                                      <w:color w:val="000000"/>
                                      <w:szCs w:val="18"/>
                                    </w:rPr>
                                    <w:br/>
                                  </w:r>
                                  <w:r w:rsidRPr="00084192">
                                    <w:rPr>
                                      <w:color w:val="000000"/>
                                      <w:szCs w:val="18"/>
                                      <w:highlight w:val="yellow"/>
                                    </w:rPr>
                                    <w:t xml:space="preserve">key </w:t>
                                  </w:r>
                                  <w:proofErr w:type="spellStart"/>
                                  <w:r w:rsidRPr="00084192">
                                    <w:rPr>
                                      <w:color w:val="000000"/>
                                      <w:szCs w:val="18"/>
                                      <w:highlight w:val="yellow"/>
                                    </w:rPr>
                                    <w:t>guid</w:t>
                                  </w:r>
                                  <w:proofErr w:type="spellEnd"/>
                                  <w:r w:rsidRPr="00084192">
                                    <w:rPr>
                                      <w:color w:val="000000"/>
                                      <w:szCs w:val="18"/>
                                      <w:highlight w:val="yellow"/>
                                    </w:rPr>
                                    <w:t xml:space="preserve"> or id inside EKM device</w:t>
                                  </w:r>
                                </w:p>
                              </w:tc>
                            </w:tr>
                            <w:tr w:rsidR="00954B72" w:rsidRPr="00175ED6" w14:paraId="28AB323F"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C" w14:textId="77777777" w:rsidR="00954B72" w:rsidRDefault="00954B72">
                                  <w:pPr>
                                    <w:spacing w:before="100" w:beforeAutospacing="1" w:after="161"/>
                                    <w:rPr>
                                      <w:b/>
                                      <w:bCs/>
                                      <w:color w:val="000000"/>
                                      <w:szCs w:val="18"/>
                                      <w:highlight w:val="yellow"/>
                                    </w:rPr>
                                  </w:pPr>
                                  <w:proofErr w:type="spellStart"/>
                                  <w:r w:rsidRPr="005C3C47">
                                    <w:rPr>
                                      <w:b/>
                                      <w:bCs/>
                                      <w:color w:val="000000"/>
                                      <w:szCs w:val="18"/>
                                      <w:highlight w:val="yellow"/>
                                    </w:rPr>
                                    <w:t>provider_name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D"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sysname</w:t>
                                  </w:r>
                                  <w:proofErr w:type="spellEnd"/>
                                </w:p>
                              </w:tc>
                              <w:tc>
                                <w:tcPr>
                                  <w:tcW w:w="0" w:type="auto"/>
                                  <w:tcBorders>
                                    <w:top w:val="outset" w:sz="6" w:space="0" w:color="auto"/>
                                    <w:left w:val="outset" w:sz="6" w:space="0" w:color="auto"/>
                                    <w:bottom w:val="outset" w:sz="6" w:space="0" w:color="auto"/>
                                  </w:tcBorders>
                                  <w:shd w:val="clear" w:color="auto" w:fill="CCCCCC"/>
                                  <w:vAlign w:val="center"/>
                                </w:tcPr>
                                <w:p w14:paraId="28AB323E" w14:textId="77777777" w:rsidR="00954B72" w:rsidRDefault="00954B72">
                                  <w:pPr>
                                    <w:spacing w:before="100" w:beforeAutospacing="1" w:after="161"/>
                                    <w:rPr>
                                      <w:color w:val="000000"/>
                                      <w:szCs w:val="18"/>
                                      <w:highlight w:val="yellow"/>
                                    </w:rPr>
                                  </w:pPr>
                                  <w:r w:rsidRPr="005C3C47">
                                    <w:rPr>
                                      <w:color w:val="000000"/>
                                      <w:szCs w:val="18"/>
                                      <w:highlight w:val="yellow"/>
                                    </w:rPr>
                                    <w:t>Name of the provider</w:t>
                                  </w:r>
                                </w:p>
                              </w:tc>
                            </w:tr>
                            <w:tr w:rsidR="00954B72" w:rsidRPr="00175ED6" w14:paraId="28AB3243"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40"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Provider_guid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41"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varbinary</w:t>
                                  </w:r>
                                  <w:proofErr w:type="spellEnd"/>
                                  <w:r w:rsidRPr="00BF36D1">
                                    <w:rPr>
                                      <w:b/>
                                      <w:bCs/>
                                      <w:color w:val="000000"/>
                                      <w:szCs w:val="18"/>
                                      <w:highlight w:val="yellow"/>
                                    </w:rPr>
                                    <w:t>(16)</w:t>
                                  </w:r>
                                </w:p>
                              </w:tc>
                              <w:tc>
                                <w:tcPr>
                                  <w:tcW w:w="0" w:type="auto"/>
                                  <w:tcBorders>
                                    <w:top w:val="outset" w:sz="6" w:space="0" w:color="auto"/>
                                    <w:left w:val="outset" w:sz="6" w:space="0" w:color="auto"/>
                                    <w:bottom w:val="outset" w:sz="6" w:space="0" w:color="auto"/>
                                  </w:tcBorders>
                                  <w:shd w:val="clear" w:color="auto" w:fill="CCCCCC"/>
                                  <w:vAlign w:val="center"/>
                                </w:tcPr>
                                <w:p w14:paraId="28AB3242" w14:textId="77777777" w:rsidR="00954B72" w:rsidRDefault="00954B72">
                                  <w:pPr>
                                    <w:spacing w:before="100" w:beforeAutospacing="1" w:after="161"/>
                                    <w:rPr>
                                      <w:color w:val="000000"/>
                                      <w:szCs w:val="18"/>
                                      <w:highlight w:val="yellow"/>
                                    </w:rPr>
                                  </w:pPr>
                                  <w:r w:rsidRPr="00BF36D1">
                                    <w:rPr>
                                      <w:color w:val="000000"/>
                                      <w:szCs w:val="18"/>
                                      <w:highlight w:val="yellow"/>
                                    </w:rPr>
                                    <w:t>GUID of the provider</w:t>
                                  </w:r>
                                </w:p>
                              </w:tc>
                            </w:tr>
                            <w:tr w:rsidR="00954B72" w:rsidRPr="00175ED6" w14:paraId="28AB3247"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tcPr>
                                <w:p w14:paraId="28AB3244" w14:textId="77777777" w:rsidR="00954B72" w:rsidRDefault="00954B72">
                                  <w:pPr>
                                    <w:rPr>
                                      <w:b/>
                                      <w:szCs w:val="18"/>
                                      <w:highlight w:val="yellow"/>
                                    </w:rPr>
                                  </w:pPr>
                                  <w:proofErr w:type="spellStart"/>
                                  <w:r w:rsidRPr="00190207">
                                    <w:rPr>
                                      <w:b/>
                                      <w:szCs w:val="18"/>
                                      <w:highlight w:val="yellow"/>
                                    </w:rPr>
                                    <w:t>Provider_version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tcPr>
                                <w:p w14:paraId="28AB3245" w14:textId="77777777" w:rsidR="00954B72" w:rsidRDefault="00954B72">
                                  <w:pPr>
                                    <w:rPr>
                                      <w:b/>
                                      <w:szCs w:val="18"/>
                                      <w:highlight w:val="yellow"/>
                                    </w:rPr>
                                  </w:pPr>
                                  <w:r>
                                    <w:rPr>
                                      <w:b/>
                                      <w:szCs w:val="18"/>
                                      <w:highlight w:val="yellow"/>
                                    </w:rPr>
                                    <w:t>INT</w:t>
                                  </w:r>
                                </w:p>
                              </w:tc>
                              <w:tc>
                                <w:tcPr>
                                  <w:tcW w:w="0" w:type="auto"/>
                                  <w:tcBorders>
                                    <w:top w:val="outset" w:sz="6" w:space="0" w:color="auto"/>
                                    <w:left w:val="outset" w:sz="6" w:space="0" w:color="auto"/>
                                    <w:bottom w:val="outset" w:sz="6" w:space="0" w:color="auto"/>
                                  </w:tcBorders>
                                  <w:shd w:val="clear" w:color="auto" w:fill="CCCCCC"/>
                                </w:tcPr>
                                <w:p w14:paraId="28AB3246" w14:textId="77777777" w:rsidR="00954B72" w:rsidRDefault="00954B72">
                                  <w:pPr>
                                    <w:rPr>
                                      <w:b/>
                                      <w:szCs w:val="18"/>
                                      <w:highlight w:val="yellow"/>
                                    </w:rPr>
                                  </w:pPr>
                                  <w:r w:rsidRPr="00190207">
                                    <w:rPr>
                                      <w:b/>
                                      <w:szCs w:val="18"/>
                                      <w:highlight w:val="yellow"/>
                                    </w:rPr>
                                    <w:t>Version information on the provider</w:t>
                                  </w:r>
                                </w:p>
                              </w:tc>
                            </w:tr>
                            <w:tr w:rsidR="00954B72" w:rsidRPr="00175ED6" w14:paraId="28AB324B"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48"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provider_</w:t>
                                  </w:r>
                                  <w:r w:rsidRPr="00442E2E">
                                    <w:rPr>
                                      <w:b/>
                                      <w:bCs/>
                                      <w:color w:val="000000"/>
                                      <w:szCs w:val="18"/>
                                      <w:highlight w:val="yellow"/>
                                    </w:rPr>
                                    <w:t>key_name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49" w14:textId="77777777" w:rsidR="00954B72" w:rsidRDefault="00954B72">
                                  <w:pPr>
                                    <w:spacing w:before="100" w:beforeAutospacing="1" w:after="161"/>
                                    <w:rPr>
                                      <w:b/>
                                      <w:bCs/>
                                      <w:color w:val="000000"/>
                                      <w:szCs w:val="18"/>
                                      <w:highlight w:val="yellow"/>
                                    </w:rPr>
                                  </w:pPr>
                                  <w:proofErr w:type="spellStart"/>
                                  <w:r w:rsidRPr="005C3C47">
                                    <w:rPr>
                                      <w:b/>
                                      <w:bCs/>
                                      <w:color w:val="000000"/>
                                      <w:szCs w:val="18"/>
                                      <w:highlight w:val="yellow"/>
                                    </w:rPr>
                                    <w:t>nvarchar</w:t>
                                  </w:r>
                                  <w:proofErr w:type="spellEnd"/>
                                  <w:r w:rsidRPr="005C3C47">
                                    <w:rPr>
                                      <w:b/>
                                      <w:bCs/>
                                      <w:color w:val="000000"/>
                                      <w:szCs w:val="18"/>
                                      <w:highlight w:val="yellow"/>
                                    </w:rPr>
                                    <w:t>(</w:t>
                                  </w:r>
                                  <w:r>
                                    <w:rPr>
                                      <w:b/>
                                      <w:bCs/>
                                      <w:color w:val="000000"/>
                                      <w:szCs w:val="18"/>
                                      <w:highlight w:val="yellow"/>
                                    </w:rPr>
                                    <w:t>512</w:t>
                                  </w:r>
                                  <w:r w:rsidRPr="005C3C47">
                                    <w:rPr>
                                      <w:b/>
                                      <w:bCs/>
                                      <w:color w:val="000000"/>
                                      <w:szCs w:val="18"/>
                                      <w:highlight w:val="yellow"/>
                                    </w:rPr>
                                    <w:t>)</w:t>
                                  </w:r>
                                </w:p>
                              </w:tc>
                              <w:tc>
                                <w:tcPr>
                                  <w:tcW w:w="0" w:type="auto"/>
                                  <w:tcBorders>
                                    <w:top w:val="outset" w:sz="6" w:space="0" w:color="auto"/>
                                    <w:left w:val="outset" w:sz="6" w:space="0" w:color="auto"/>
                                    <w:bottom w:val="outset" w:sz="6" w:space="0" w:color="auto"/>
                                  </w:tcBorders>
                                  <w:shd w:val="clear" w:color="auto" w:fill="CCCCCC"/>
                                  <w:vAlign w:val="center"/>
                                </w:tcPr>
                                <w:p w14:paraId="28AB324A" w14:textId="77777777" w:rsidR="00954B72" w:rsidRDefault="00954B72">
                                  <w:pPr>
                                    <w:spacing w:before="100" w:beforeAutospacing="1" w:after="161"/>
                                    <w:rPr>
                                      <w:color w:val="000000"/>
                                      <w:szCs w:val="18"/>
                                      <w:highlight w:val="yellow"/>
                                    </w:rPr>
                                  </w:pPr>
                                  <w:r w:rsidRPr="005C3C47">
                                    <w:rPr>
                                      <w:color w:val="000000"/>
                                      <w:szCs w:val="18"/>
                                      <w:highlight w:val="yellow"/>
                                    </w:rPr>
                                    <w:t xml:space="preserve">Key name inside </w:t>
                                  </w:r>
                                  <w:r>
                                    <w:rPr>
                                      <w:color w:val="000000"/>
                                      <w:szCs w:val="18"/>
                                      <w:highlight w:val="yellow"/>
                                    </w:rPr>
                                    <w:t>EKM device</w:t>
                                  </w:r>
                                </w:p>
                              </w:tc>
                            </w:tr>
                            <w:tr w:rsidR="00954B72" w:rsidRPr="00175ED6" w14:paraId="28AB324F"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4C" w14:textId="77777777" w:rsidR="00954B72" w:rsidRDefault="00954B72">
                                  <w:pPr>
                                    <w:spacing w:before="100" w:beforeAutospacing="1" w:after="161"/>
                                    <w:rPr>
                                      <w:b/>
                                      <w:bCs/>
                                      <w:color w:val="000000"/>
                                      <w:szCs w:val="18"/>
                                      <w:highlight w:val="yellow"/>
                                    </w:rPr>
                                  </w:pP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4D" w14:textId="77777777" w:rsidR="00954B72" w:rsidRDefault="00954B72">
                                  <w:pPr>
                                    <w:spacing w:before="100" w:beforeAutospacing="1" w:after="161"/>
                                    <w:rPr>
                                      <w:b/>
                                      <w:bCs/>
                                      <w:color w:val="000000"/>
                                      <w:szCs w:val="18"/>
                                      <w:highlight w:val="yellow"/>
                                    </w:rPr>
                                  </w:pPr>
                                </w:p>
                              </w:tc>
                              <w:tc>
                                <w:tcPr>
                                  <w:tcW w:w="0" w:type="auto"/>
                                  <w:tcBorders>
                                    <w:top w:val="outset" w:sz="6" w:space="0" w:color="auto"/>
                                    <w:left w:val="outset" w:sz="6" w:space="0" w:color="auto"/>
                                    <w:bottom w:val="outset" w:sz="6" w:space="0" w:color="auto"/>
                                  </w:tcBorders>
                                  <w:shd w:val="clear" w:color="auto" w:fill="CCCCCC"/>
                                  <w:vAlign w:val="center"/>
                                </w:tcPr>
                                <w:p w14:paraId="28AB324E" w14:textId="77777777" w:rsidR="00954B72" w:rsidRDefault="00954B72">
                                  <w:pPr>
                                    <w:spacing w:before="100" w:beforeAutospacing="1" w:after="161"/>
                                    <w:rPr>
                                      <w:color w:val="000000"/>
                                      <w:szCs w:val="18"/>
                                      <w:highlight w:val="yellow"/>
                                    </w:rPr>
                                  </w:pPr>
                                </w:p>
                              </w:tc>
                            </w:tr>
                          </w:tbl>
                          <w:p w14:paraId="28AB3250" w14:textId="77777777" w:rsidR="00954B72" w:rsidRDefault="00954B72">
                            <w:pPr>
                              <w:rPr>
                                <w:szCs w:val="18"/>
                              </w:rPr>
                            </w:pPr>
                          </w:p>
                        </w:txbxContent>
                      </wps:txbx>
                      <wps:bodyPr rot="0" vert="horz" wrap="square" lIns="91440" tIns="45720" rIns="91440" bIns="45720" anchor="t" anchorCtr="0" upright="1">
                        <a:noAutofit/>
                      </wps:bodyPr>
                    </wps:wsp>
                  </a:graphicData>
                </a:graphic>
              </wp:inline>
            </w:drawing>
          </mc:Choice>
          <mc:Fallback>
            <w:pict>
              <v:shape w14:anchorId="28AB30D0" id="Text Box 27" o:spid="_x0000_s1040" type="#_x0000_t202" style="width:448.6pt;height:63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">
                <v:textbox>
                  <w:txbxContent>
                    <w:p w14:paraId="28AB3216" w14:textId="77777777" w:rsidR="00954B72" w:rsidRDefault="00954B72">
                      <w:pPr>
                        <w:rPr>
                          <w:szCs w:val="18"/>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A0" w:firstRow="1" w:lastRow="0" w:firstColumn="1" w:lastColumn="0" w:noHBand="0" w:noVBand="0"/>
                      </w:tblPr>
                      <w:tblGrid>
                        <w:gridCol w:w="2055"/>
                        <w:gridCol w:w="1647"/>
                        <w:gridCol w:w="4967"/>
                      </w:tblGrid>
                      <w:tr w:rsidR="00954B72" w:rsidRPr="00175ED6" w14:paraId="28AB321A"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17" w14:textId="77777777" w:rsidR="00954B72" w:rsidRDefault="00954B72">
                            <w:pPr>
                              <w:spacing w:before="100" w:beforeAutospacing="1" w:after="161"/>
                              <w:rPr>
                                <w:color w:val="000000"/>
                                <w:szCs w:val="18"/>
                              </w:rPr>
                            </w:pPr>
                            <w:r w:rsidRPr="000620F2">
                              <w:rPr>
                                <w:b/>
                                <w:bCs/>
                                <w:color w:val="000000"/>
                                <w:szCs w:val="18"/>
                              </w:rPr>
                              <w:t>name</w:t>
                            </w:r>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18" w14:textId="77777777" w:rsidR="00954B72" w:rsidRDefault="00954B72">
                            <w:pPr>
                              <w:spacing w:before="100" w:beforeAutospacing="1" w:after="161"/>
                              <w:rPr>
                                <w:color w:val="000000"/>
                                <w:szCs w:val="18"/>
                              </w:rPr>
                            </w:pPr>
                            <w:proofErr w:type="spellStart"/>
                            <w:r w:rsidRPr="000620F2">
                              <w:rPr>
                                <w:b/>
                                <w:bCs/>
                                <w:color w:val="000000"/>
                                <w:szCs w:val="18"/>
                              </w:rPr>
                              <w:t>sysname</w:t>
                            </w:r>
                            <w:proofErr w:type="spellEnd"/>
                            <w:r w:rsidRPr="000620F2">
                              <w:rPr>
                                <w:b/>
                                <w:bCs/>
                                <w:color w:val="000000"/>
                                <w:szCs w:val="18"/>
                              </w:rPr>
                              <w:t xml:space="preserve"> </w:t>
                            </w:r>
                          </w:p>
                        </w:tc>
                        <w:tc>
                          <w:tcPr>
                            <w:tcW w:w="0" w:type="auto"/>
                            <w:tcBorders>
                              <w:top w:val="outset" w:sz="6" w:space="0" w:color="auto"/>
                              <w:left w:val="outset" w:sz="6" w:space="0" w:color="auto"/>
                              <w:bottom w:val="outset" w:sz="6" w:space="0" w:color="auto"/>
                            </w:tcBorders>
                            <w:shd w:val="clear" w:color="auto" w:fill="CCCCCC"/>
                            <w:vAlign w:val="center"/>
                          </w:tcPr>
                          <w:p w14:paraId="28AB3219" w14:textId="77777777" w:rsidR="00954B72" w:rsidRDefault="00954B72">
                            <w:pPr>
                              <w:spacing w:before="100" w:beforeAutospacing="1" w:after="161"/>
                              <w:rPr>
                                <w:color w:val="000000"/>
                                <w:szCs w:val="18"/>
                              </w:rPr>
                            </w:pPr>
                            <w:r w:rsidRPr="000620F2">
                              <w:rPr>
                                <w:color w:val="000000"/>
                                <w:szCs w:val="18"/>
                              </w:rPr>
                              <w:t>Name of the key. Unique within the database.</w:t>
                            </w:r>
                          </w:p>
                        </w:tc>
                      </w:tr>
                      <w:tr w:rsidR="00954B72" w:rsidRPr="00175ED6" w14:paraId="28AB321E"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1B" w14:textId="77777777" w:rsidR="00954B72" w:rsidRDefault="00954B72">
                            <w:pPr>
                              <w:spacing w:before="100" w:beforeAutospacing="1" w:after="161"/>
                              <w:rPr>
                                <w:color w:val="000000"/>
                                <w:szCs w:val="18"/>
                              </w:rPr>
                            </w:pPr>
                            <w:proofErr w:type="spellStart"/>
                            <w:r w:rsidRPr="000620F2">
                              <w:rPr>
                                <w:b/>
                                <w:bCs/>
                                <w:color w:val="000000"/>
                                <w:szCs w:val="18"/>
                              </w:rPr>
                              <w:t>principal_id</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1C" w14:textId="77777777" w:rsidR="00954B72" w:rsidRDefault="00954B72">
                            <w:pPr>
                              <w:spacing w:before="100" w:beforeAutospacing="1" w:after="161"/>
                              <w:rPr>
                                <w:color w:val="000000"/>
                                <w:szCs w:val="18"/>
                              </w:rPr>
                            </w:pPr>
                            <w:r w:rsidRPr="000620F2">
                              <w:rPr>
                                <w:b/>
                                <w:bCs/>
                                <w:color w:val="000000"/>
                                <w:szCs w:val="18"/>
                              </w:rPr>
                              <w:t xml:space="preserve">int </w:t>
                            </w:r>
                          </w:p>
                        </w:tc>
                        <w:tc>
                          <w:tcPr>
                            <w:tcW w:w="0" w:type="auto"/>
                            <w:tcBorders>
                              <w:top w:val="outset" w:sz="6" w:space="0" w:color="auto"/>
                              <w:left w:val="outset" w:sz="6" w:space="0" w:color="auto"/>
                              <w:bottom w:val="outset" w:sz="6" w:space="0" w:color="auto"/>
                            </w:tcBorders>
                            <w:shd w:val="clear" w:color="auto" w:fill="CCCCCC"/>
                            <w:vAlign w:val="center"/>
                          </w:tcPr>
                          <w:p w14:paraId="28AB321D" w14:textId="77777777" w:rsidR="00954B72" w:rsidRDefault="00954B72">
                            <w:pPr>
                              <w:spacing w:before="100" w:beforeAutospacing="1" w:after="161"/>
                              <w:rPr>
                                <w:color w:val="000000"/>
                                <w:szCs w:val="18"/>
                              </w:rPr>
                            </w:pPr>
                            <w:r w:rsidRPr="000620F2">
                              <w:rPr>
                                <w:color w:val="000000"/>
                                <w:szCs w:val="18"/>
                              </w:rPr>
                              <w:t>ID of the database principal who owns the key.</w:t>
                            </w:r>
                          </w:p>
                        </w:tc>
                      </w:tr>
                      <w:tr w:rsidR="00954B72" w:rsidRPr="00175ED6" w14:paraId="28AB3222"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1F" w14:textId="77777777" w:rsidR="00954B72" w:rsidRDefault="00954B72">
                            <w:pPr>
                              <w:spacing w:before="100" w:beforeAutospacing="1" w:after="161"/>
                              <w:rPr>
                                <w:color w:val="000000"/>
                                <w:szCs w:val="18"/>
                              </w:rPr>
                            </w:pPr>
                            <w:proofErr w:type="spellStart"/>
                            <w:r w:rsidRPr="000620F2">
                              <w:rPr>
                                <w:b/>
                                <w:bCs/>
                                <w:color w:val="000000"/>
                                <w:szCs w:val="18"/>
                              </w:rPr>
                              <w:t>symmetric_key_id</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0" w14:textId="77777777" w:rsidR="00954B72" w:rsidRDefault="00954B72">
                            <w:pPr>
                              <w:spacing w:before="100" w:beforeAutospacing="1" w:after="161"/>
                              <w:rPr>
                                <w:color w:val="000000"/>
                                <w:szCs w:val="18"/>
                              </w:rPr>
                            </w:pPr>
                            <w:r w:rsidRPr="000620F2">
                              <w:rPr>
                                <w:b/>
                                <w:bCs/>
                                <w:color w:val="000000"/>
                                <w:szCs w:val="18"/>
                              </w:rPr>
                              <w:t xml:space="preserve">int </w:t>
                            </w:r>
                          </w:p>
                        </w:tc>
                        <w:tc>
                          <w:tcPr>
                            <w:tcW w:w="0" w:type="auto"/>
                            <w:tcBorders>
                              <w:top w:val="outset" w:sz="6" w:space="0" w:color="auto"/>
                              <w:left w:val="outset" w:sz="6" w:space="0" w:color="auto"/>
                              <w:bottom w:val="outset" w:sz="6" w:space="0" w:color="auto"/>
                            </w:tcBorders>
                            <w:shd w:val="clear" w:color="auto" w:fill="CCCCCC"/>
                            <w:vAlign w:val="center"/>
                          </w:tcPr>
                          <w:p w14:paraId="28AB3221" w14:textId="77777777" w:rsidR="00954B72" w:rsidRDefault="00954B72">
                            <w:pPr>
                              <w:spacing w:before="100" w:beforeAutospacing="1" w:after="161"/>
                              <w:rPr>
                                <w:color w:val="000000"/>
                                <w:szCs w:val="18"/>
                              </w:rPr>
                            </w:pPr>
                            <w:r w:rsidRPr="000620F2">
                              <w:rPr>
                                <w:color w:val="000000"/>
                                <w:szCs w:val="18"/>
                              </w:rPr>
                              <w:t>ID of the key. Unique within the database.</w:t>
                            </w:r>
                          </w:p>
                        </w:tc>
                      </w:tr>
                      <w:tr w:rsidR="00954B72" w:rsidRPr="00175ED6" w14:paraId="28AB3226"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23" w14:textId="77777777" w:rsidR="00954B72" w:rsidRDefault="00954B72">
                            <w:pPr>
                              <w:spacing w:before="100" w:beforeAutospacing="1" w:after="161"/>
                              <w:rPr>
                                <w:color w:val="000000"/>
                                <w:szCs w:val="18"/>
                              </w:rPr>
                            </w:pPr>
                            <w:proofErr w:type="spellStart"/>
                            <w:r w:rsidRPr="000620F2">
                              <w:rPr>
                                <w:b/>
                                <w:bCs/>
                                <w:color w:val="000000"/>
                                <w:szCs w:val="18"/>
                              </w:rPr>
                              <w:t>key_length</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4" w14:textId="77777777" w:rsidR="00954B72" w:rsidRDefault="00954B72">
                            <w:pPr>
                              <w:spacing w:before="100" w:beforeAutospacing="1" w:after="161"/>
                              <w:rPr>
                                <w:color w:val="000000"/>
                                <w:szCs w:val="18"/>
                              </w:rPr>
                            </w:pPr>
                            <w:r w:rsidRPr="000620F2">
                              <w:rPr>
                                <w:b/>
                                <w:bCs/>
                                <w:color w:val="000000"/>
                                <w:szCs w:val="18"/>
                              </w:rPr>
                              <w:t xml:space="preserve">int </w:t>
                            </w:r>
                          </w:p>
                        </w:tc>
                        <w:tc>
                          <w:tcPr>
                            <w:tcW w:w="0" w:type="auto"/>
                            <w:tcBorders>
                              <w:top w:val="outset" w:sz="6" w:space="0" w:color="auto"/>
                              <w:left w:val="outset" w:sz="6" w:space="0" w:color="auto"/>
                              <w:bottom w:val="outset" w:sz="6" w:space="0" w:color="auto"/>
                            </w:tcBorders>
                            <w:shd w:val="clear" w:color="auto" w:fill="CCCCCC"/>
                            <w:vAlign w:val="center"/>
                          </w:tcPr>
                          <w:p w14:paraId="28AB3225" w14:textId="77777777" w:rsidR="00954B72" w:rsidRDefault="00954B72">
                            <w:pPr>
                              <w:spacing w:before="100" w:beforeAutospacing="1" w:after="161"/>
                              <w:rPr>
                                <w:color w:val="000000"/>
                                <w:szCs w:val="18"/>
                              </w:rPr>
                            </w:pPr>
                            <w:r w:rsidRPr="000620F2">
                              <w:rPr>
                                <w:color w:val="000000"/>
                                <w:szCs w:val="18"/>
                              </w:rPr>
                              <w:t>Length of the key in bits.</w:t>
                            </w:r>
                          </w:p>
                        </w:tc>
                      </w:tr>
                      <w:tr w:rsidR="00954B72" w:rsidRPr="00175ED6" w14:paraId="28AB322A"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27" w14:textId="77777777" w:rsidR="00954B72" w:rsidRDefault="00954B72">
                            <w:pPr>
                              <w:spacing w:before="100" w:beforeAutospacing="1" w:after="161"/>
                              <w:rPr>
                                <w:color w:val="000000"/>
                                <w:szCs w:val="18"/>
                              </w:rPr>
                            </w:pPr>
                            <w:proofErr w:type="spellStart"/>
                            <w:r w:rsidRPr="000620F2">
                              <w:rPr>
                                <w:b/>
                                <w:bCs/>
                                <w:color w:val="000000"/>
                                <w:szCs w:val="18"/>
                              </w:rPr>
                              <w:t>key_algorithm</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8" w14:textId="77777777" w:rsidR="00954B72" w:rsidRDefault="00954B72">
                            <w:pPr>
                              <w:spacing w:before="100" w:beforeAutospacing="1" w:after="161"/>
                              <w:rPr>
                                <w:color w:val="000000"/>
                                <w:szCs w:val="18"/>
                              </w:rPr>
                            </w:pPr>
                            <w:r w:rsidRPr="000620F2">
                              <w:rPr>
                                <w:b/>
                                <w:bCs/>
                                <w:color w:val="000000"/>
                                <w:szCs w:val="18"/>
                              </w:rPr>
                              <w:t xml:space="preserve">char(2) </w:t>
                            </w:r>
                          </w:p>
                        </w:tc>
                        <w:tc>
                          <w:tcPr>
                            <w:tcW w:w="0" w:type="auto"/>
                            <w:tcBorders>
                              <w:top w:val="outset" w:sz="6" w:space="0" w:color="auto"/>
                              <w:left w:val="outset" w:sz="6" w:space="0" w:color="auto"/>
                              <w:bottom w:val="outset" w:sz="6" w:space="0" w:color="auto"/>
                            </w:tcBorders>
                            <w:shd w:val="clear" w:color="auto" w:fill="CCCCCC"/>
                            <w:vAlign w:val="center"/>
                          </w:tcPr>
                          <w:p w14:paraId="28AB3229" w14:textId="77777777" w:rsidR="00954B72" w:rsidRDefault="00954B72">
                            <w:pPr>
                              <w:spacing w:before="100" w:beforeAutospacing="1" w:after="161"/>
                              <w:rPr>
                                <w:color w:val="000000"/>
                                <w:szCs w:val="18"/>
                              </w:rPr>
                            </w:pPr>
                            <w:r w:rsidRPr="000620F2">
                              <w:rPr>
                                <w:color w:val="000000"/>
                                <w:szCs w:val="18"/>
                              </w:rPr>
                              <w:t>Algorithm used with the key:</w:t>
                            </w:r>
                            <w:r>
                              <w:rPr>
                                <w:color w:val="000000"/>
                                <w:szCs w:val="18"/>
                              </w:rPr>
                              <w:br/>
                            </w:r>
                            <w:r w:rsidRPr="000620F2">
                              <w:rPr>
                                <w:color w:val="000000"/>
                                <w:szCs w:val="18"/>
                              </w:rPr>
                              <w:t>R2 = RC2</w:t>
                            </w:r>
                            <w:r>
                              <w:rPr>
                                <w:color w:val="000000"/>
                                <w:szCs w:val="18"/>
                              </w:rPr>
                              <w:br/>
                            </w:r>
                            <w:r w:rsidRPr="000620F2">
                              <w:rPr>
                                <w:color w:val="000000"/>
                                <w:szCs w:val="18"/>
                              </w:rPr>
                              <w:t>R4 = RC4</w:t>
                            </w:r>
                            <w:r>
                              <w:rPr>
                                <w:color w:val="000000"/>
                                <w:szCs w:val="18"/>
                              </w:rPr>
                              <w:br/>
                            </w:r>
                            <w:r w:rsidRPr="000620F2">
                              <w:rPr>
                                <w:color w:val="000000"/>
                                <w:szCs w:val="18"/>
                              </w:rPr>
                              <w:t>D = DES</w:t>
                            </w:r>
                            <w:r>
                              <w:rPr>
                                <w:color w:val="000000"/>
                                <w:szCs w:val="18"/>
                              </w:rPr>
                              <w:br/>
                            </w:r>
                            <w:r w:rsidRPr="000620F2">
                              <w:rPr>
                                <w:color w:val="000000"/>
                                <w:szCs w:val="18"/>
                              </w:rPr>
                              <w:t>D3 = Triple DES</w:t>
                            </w:r>
                            <w:r>
                              <w:rPr>
                                <w:color w:val="000000"/>
                                <w:szCs w:val="18"/>
                              </w:rPr>
                              <w:br/>
                            </w:r>
                            <w:r w:rsidRPr="000620F2">
                              <w:rPr>
                                <w:color w:val="000000"/>
                                <w:szCs w:val="18"/>
                              </w:rPr>
                              <w:t>DX = DESX</w:t>
                            </w:r>
                            <w:r>
                              <w:rPr>
                                <w:color w:val="000000"/>
                                <w:szCs w:val="18"/>
                              </w:rPr>
                              <w:br/>
                            </w:r>
                            <w:r w:rsidRPr="000620F2">
                              <w:rPr>
                                <w:color w:val="000000"/>
                                <w:szCs w:val="18"/>
                              </w:rPr>
                              <w:t>A1 = AES 128</w:t>
                            </w:r>
                            <w:r>
                              <w:rPr>
                                <w:color w:val="000000"/>
                                <w:szCs w:val="18"/>
                              </w:rPr>
                              <w:br/>
                            </w:r>
                            <w:r w:rsidRPr="000620F2">
                              <w:rPr>
                                <w:color w:val="000000"/>
                                <w:szCs w:val="18"/>
                              </w:rPr>
                              <w:t>A2 = AES 192</w:t>
                            </w:r>
                            <w:r>
                              <w:rPr>
                                <w:color w:val="000000"/>
                                <w:szCs w:val="18"/>
                              </w:rPr>
                              <w:br/>
                            </w:r>
                            <w:r w:rsidRPr="000620F2">
                              <w:rPr>
                                <w:color w:val="000000"/>
                                <w:szCs w:val="18"/>
                              </w:rPr>
                              <w:t>A3 = AES 256</w:t>
                            </w:r>
                          </w:p>
                        </w:tc>
                      </w:tr>
                      <w:tr w:rsidR="00954B72" w:rsidRPr="00042077" w14:paraId="28AB322F"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2B" w14:textId="77777777" w:rsidR="00954B72" w:rsidRDefault="00954B72">
                            <w:pPr>
                              <w:spacing w:before="100" w:beforeAutospacing="1" w:after="161"/>
                              <w:rPr>
                                <w:color w:val="000000"/>
                                <w:szCs w:val="18"/>
                              </w:rPr>
                            </w:pPr>
                            <w:proofErr w:type="spellStart"/>
                            <w:r w:rsidRPr="000620F2">
                              <w:rPr>
                                <w:b/>
                                <w:bCs/>
                                <w:color w:val="000000"/>
                                <w:szCs w:val="18"/>
                              </w:rPr>
                              <w:t>algorithm_desc</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2C" w14:textId="77777777" w:rsidR="00954B72" w:rsidRDefault="00954B72">
                            <w:pPr>
                              <w:spacing w:before="100" w:beforeAutospacing="1" w:after="161"/>
                              <w:rPr>
                                <w:color w:val="000000"/>
                                <w:szCs w:val="18"/>
                              </w:rPr>
                            </w:pPr>
                            <w:proofErr w:type="spellStart"/>
                            <w:r w:rsidRPr="000620F2">
                              <w:rPr>
                                <w:b/>
                                <w:bCs/>
                                <w:color w:val="000000"/>
                                <w:szCs w:val="18"/>
                              </w:rPr>
                              <w:t>nvarchar</w:t>
                            </w:r>
                            <w:proofErr w:type="spellEnd"/>
                            <w:r w:rsidRPr="000620F2">
                              <w:rPr>
                                <w:b/>
                                <w:bCs/>
                                <w:color w:val="000000"/>
                                <w:szCs w:val="18"/>
                              </w:rPr>
                              <w:t xml:space="preserve">(60) </w:t>
                            </w:r>
                          </w:p>
                        </w:tc>
                        <w:tc>
                          <w:tcPr>
                            <w:tcW w:w="0" w:type="auto"/>
                            <w:tcBorders>
                              <w:top w:val="outset" w:sz="6" w:space="0" w:color="auto"/>
                              <w:left w:val="outset" w:sz="6" w:space="0" w:color="auto"/>
                              <w:bottom w:val="outset" w:sz="6" w:space="0" w:color="auto"/>
                            </w:tcBorders>
                            <w:shd w:val="clear" w:color="auto" w:fill="CCCCCC"/>
                            <w:vAlign w:val="center"/>
                          </w:tcPr>
                          <w:p w14:paraId="28AB322D" w14:textId="77777777" w:rsidR="00954B72" w:rsidRDefault="00954B72">
                            <w:pPr>
                              <w:spacing w:before="100" w:beforeAutospacing="1" w:after="161"/>
                              <w:rPr>
                                <w:color w:val="000000"/>
                                <w:szCs w:val="18"/>
                              </w:rPr>
                            </w:pPr>
                            <w:r w:rsidRPr="000620F2">
                              <w:rPr>
                                <w:color w:val="000000"/>
                                <w:szCs w:val="18"/>
                              </w:rPr>
                              <w:t>Description of the algorithm used with the key:</w:t>
                            </w:r>
                            <w:r>
                              <w:rPr>
                                <w:color w:val="000000"/>
                                <w:szCs w:val="18"/>
                              </w:rPr>
                              <w:br/>
                            </w:r>
                            <w:r w:rsidRPr="000620F2">
                              <w:rPr>
                                <w:color w:val="000000"/>
                                <w:szCs w:val="18"/>
                              </w:rPr>
                              <w:t>RC2</w:t>
                            </w:r>
                            <w:r>
                              <w:rPr>
                                <w:color w:val="000000"/>
                                <w:szCs w:val="18"/>
                              </w:rPr>
                              <w:br/>
                            </w:r>
                            <w:r w:rsidRPr="000620F2">
                              <w:rPr>
                                <w:color w:val="000000"/>
                                <w:szCs w:val="18"/>
                              </w:rPr>
                              <w:t>RC4</w:t>
                            </w:r>
                            <w:r>
                              <w:rPr>
                                <w:color w:val="000000"/>
                                <w:szCs w:val="18"/>
                              </w:rPr>
                              <w:br/>
                            </w:r>
                            <w:r w:rsidRPr="000620F2">
                              <w:rPr>
                                <w:color w:val="000000"/>
                                <w:szCs w:val="18"/>
                              </w:rPr>
                              <w:t>DES</w:t>
                            </w:r>
                            <w:r>
                              <w:rPr>
                                <w:color w:val="000000"/>
                                <w:szCs w:val="18"/>
                              </w:rPr>
                              <w:br/>
                            </w:r>
                            <w:proofErr w:type="spellStart"/>
                            <w:r w:rsidRPr="000620F2">
                              <w:rPr>
                                <w:color w:val="000000"/>
                                <w:szCs w:val="18"/>
                              </w:rPr>
                              <w:t>Triple_DES</w:t>
                            </w:r>
                            <w:proofErr w:type="spellEnd"/>
                            <w:r>
                              <w:rPr>
                                <w:color w:val="000000"/>
                                <w:szCs w:val="18"/>
                              </w:rPr>
                              <w:br/>
                            </w:r>
                            <w:r w:rsidRPr="000620F2">
                              <w:rPr>
                                <w:color w:val="000000"/>
                                <w:szCs w:val="18"/>
                              </w:rPr>
                              <w:t>DESX</w:t>
                            </w:r>
                            <w:r>
                              <w:rPr>
                                <w:color w:val="000000"/>
                                <w:szCs w:val="18"/>
                              </w:rPr>
                              <w:br/>
                            </w:r>
                            <w:r w:rsidRPr="000620F2">
                              <w:rPr>
                                <w:color w:val="000000"/>
                                <w:szCs w:val="18"/>
                              </w:rPr>
                              <w:t>AES_128</w:t>
                            </w:r>
                            <w:r>
                              <w:rPr>
                                <w:color w:val="000000"/>
                                <w:szCs w:val="18"/>
                              </w:rPr>
                              <w:br/>
                            </w:r>
                            <w:r w:rsidRPr="000620F2">
                              <w:rPr>
                                <w:color w:val="000000"/>
                                <w:szCs w:val="18"/>
                              </w:rPr>
                              <w:t>AES_192</w:t>
                            </w:r>
                            <w:r>
                              <w:rPr>
                                <w:color w:val="000000"/>
                                <w:szCs w:val="18"/>
                              </w:rPr>
                              <w:br/>
                            </w:r>
                            <w:r w:rsidRPr="000620F2">
                              <w:rPr>
                                <w:color w:val="000000"/>
                                <w:szCs w:val="18"/>
                              </w:rPr>
                              <w:t>AES_256</w:t>
                            </w:r>
                          </w:p>
                          <w:p w14:paraId="28AB322E" w14:textId="77777777" w:rsidR="00954B72" w:rsidRPr="00042077" w:rsidRDefault="00954B72">
                            <w:pPr>
                              <w:spacing w:before="100" w:beforeAutospacing="1" w:after="161"/>
                              <w:rPr>
                                <w:color w:val="000000"/>
                                <w:szCs w:val="18"/>
                                <w:lang w:val="de-DE"/>
                              </w:rPr>
                            </w:pPr>
                            <w:r w:rsidRPr="00042077">
                              <w:rPr>
                                <w:color w:val="000000"/>
                                <w:szCs w:val="18"/>
                                <w:highlight w:val="yellow"/>
                                <w:lang w:val="de-DE"/>
                              </w:rPr>
                              <w:t>Algorithm_tag from sys.fn_provider_algorithms</w:t>
                            </w:r>
                          </w:p>
                        </w:tc>
                      </w:tr>
                      <w:tr w:rsidR="00954B72" w:rsidRPr="00175ED6" w14:paraId="28AB3233"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0" w14:textId="77777777" w:rsidR="00954B72" w:rsidRDefault="00954B72">
                            <w:pPr>
                              <w:spacing w:before="100" w:beforeAutospacing="1" w:after="161"/>
                              <w:rPr>
                                <w:color w:val="000000"/>
                                <w:szCs w:val="18"/>
                              </w:rPr>
                            </w:pPr>
                            <w:proofErr w:type="spellStart"/>
                            <w:r w:rsidRPr="000620F2">
                              <w:rPr>
                                <w:b/>
                                <w:bCs/>
                                <w:color w:val="000000"/>
                                <w:szCs w:val="18"/>
                              </w:rPr>
                              <w:t>create_date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1" w14:textId="77777777" w:rsidR="00954B72" w:rsidRDefault="00954B72">
                            <w:pPr>
                              <w:spacing w:before="100" w:beforeAutospacing="1" w:after="161"/>
                              <w:rPr>
                                <w:color w:val="000000"/>
                                <w:szCs w:val="18"/>
                              </w:rPr>
                            </w:pPr>
                            <w:r w:rsidRPr="000620F2">
                              <w:rPr>
                                <w:b/>
                                <w:bCs/>
                                <w:color w:val="000000"/>
                                <w:szCs w:val="18"/>
                              </w:rPr>
                              <w:t>datetime</w:t>
                            </w:r>
                          </w:p>
                        </w:tc>
                        <w:tc>
                          <w:tcPr>
                            <w:tcW w:w="0" w:type="auto"/>
                            <w:tcBorders>
                              <w:top w:val="outset" w:sz="6" w:space="0" w:color="auto"/>
                              <w:left w:val="outset" w:sz="6" w:space="0" w:color="auto"/>
                              <w:bottom w:val="outset" w:sz="6" w:space="0" w:color="auto"/>
                            </w:tcBorders>
                            <w:shd w:val="clear" w:color="auto" w:fill="CCCCCC"/>
                            <w:vAlign w:val="center"/>
                          </w:tcPr>
                          <w:p w14:paraId="28AB3232" w14:textId="77777777" w:rsidR="00954B72" w:rsidRDefault="00954B72">
                            <w:pPr>
                              <w:spacing w:before="100" w:beforeAutospacing="1" w:after="161"/>
                              <w:rPr>
                                <w:color w:val="000000"/>
                                <w:szCs w:val="18"/>
                              </w:rPr>
                            </w:pPr>
                            <w:r w:rsidRPr="000620F2">
                              <w:rPr>
                                <w:color w:val="000000"/>
                                <w:szCs w:val="18"/>
                              </w:rPr>
                              <w:t>Date the key was created.</w:t>
                            </w:r>
                          </w:p>
                        </w:tc>
                      </w:tr>
                      <w:tr w:rsidR="00954B72" w:rsidRPr="00175ED6" w14:paraId="28AB3237" w14:textId="77777777" w:rsidTr="00AC7622">
                        <w:trPr>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4" w14:textId="77777777" w:rsidR="00954B72" w:rsidRDefault="00954B72">
                            <w:pPr>
                              <w:spacing w:before="100" w:beforeAutospacing="1" w:after="161"/>
                              <w:rPr>
                                <w:color w:val="000000"/>
                                <w:szCs w:val="18"/>
                              </w:rPr>
                            </w:pPr>
                            <w:proofErr w:type="spellStart"/>
                            <w:r w:rsidRPr="000620F2">
                              <w:rPr>
                                <w:b/>
                                <w:bCs/>
                                <w:color w:val="000000"/>
                                <w:szCs w:val="18"/>
                              </w:rPr>
                              <w:t>modify_date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5" w14:textId="77777777" w:rsidR="00954B72" w:rsidRDefault="00954B72">
                            <w:pPr>
                              <w:spacing w:before="100" w:beforeAutospacing="1" w:after="161"/>
                              <w:rPr>
                                <w:color w:val="000000"/>
                                <w:szCs w:val="18"/>
                              </w:rPr>
                            </w:pPr>
                            <w:r w:rsidRPr="000620F2">
                              <w:rPr>
                                <w:b/>
                                <w:bCs/>
                                <w:color w:val="000000"/>
                                <w:szCs w:val="18"/>
                              </w:rPr>
                              <w:t>datetime</w:t>
                            </w:r>
                          </w:p>
                        </w:tc>
                        <w:tc>
                          <w:tcPr>
                            <w:tcW w:w="0" w:type="auto"/>
                            <w:tcBorders>
                              <w:top w:val="outset" w:sz="6" w:space="0" w:color="auto"/>
                              <w:left w:val="outset" w:sz="6" w:space="0" w:color="auto"/>
                              <w:bottom w:val="outset" w:sz="6" w:space="0" w:color="auto"/>
                            </w:tcBorders>
                            <w:shd w:val="clear" w:color="auto" w:fill="CCCCCC"/>
                            <w:vAlign w:val="center"/>
                          </w:tcPr>
                          <w:p w14:paraId="28AB3236" w14:textId="77777777" w:rsidR="00954B72" w:rsidRDefault="00954B72">
                            <w:pPr>
                              <w:spacing w:before="100" w:beforeAutospacing="1" w:after="161"/>
                              <w:rPr>
                                <w:color w:val="000000"/>
                                <w:szCs w:val="18"/>
                              </w:rPr>
                            </w:pPr>
                            <w:r w:rsidRPr="000620F2">
                              <w:rPr>
                                <w:color w:val="000000"/>
                                <w:szCs w:val="18"/>
                              </w:rPr>
                              <w:t>Date the key was modified.</w:t>
                            </w:r>
                          </w:p>
                        </w:tc>
                      </w:tr>
                      <w:tr w:rsidR="00954B72" w:rsidRPr="00175ED6" w14:paraId="28AB323B"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8" w14:textId="77777777" w:rsidR="00954B72" w:rsidRDefault="00954B72">
                            <w:pPr>
                              <w:spacing w:before="100" w:beforeAutospacing="1" w:after="161"/>
                              <w:rPr>
                                <w:color w:val="000000"/>
                                <w:szCs w:val="18"/>
                              </w:rPr>
                            </w:pPr>
                            <w:proofErr w:type="spellStart"/>
                            <w:r w:rsidRPr="000620F2">
                              <w:rPr>
                                <w:b/>
                                <w:bCs/>
                                <w:color w:val="000000"/>
                                <w:szCs w:val="18"/>
                              </w:rPr>
                              <w:t>key_guid</w:t>
                            </w:r>
                            <w:proofErr w:type="spellEnd"/>
                            <w:r w:rsidRPr="000620F2">
                              <w:rPr>
                                <w:color w:val="000000"/>
                                <w:szCs w:val="18"/>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9" w14:textId="77777777" w:rsidR="00954B72" w:rsidRDefault="00954B72">
                            <w:pPr>
                              <w:spacing w:before="100" w:beforeAutospacing="1" w:after="161"/>
                              <w:rPr>
                                <w:color w:val="000000"/>
                                <w:szCs w:val="18"/>
                              </w:rPr>
                            </w:pPr>
                            <w:proofErr w:type="spellStart"/>
                            <w:r w:rsidRPr="000620F2">
                              <w:rPr>
                                <w:b/>
                                <w:bCs/>
                                <w:color w:val="000000"/>
                                <w:szCs w:val="18"/>
                              </w:rPr>
                              <w:t>uniqueidentifier</w:t>
                            </w:r>
                            <w:proofErr w:type="spellEnd"/>
                            <w:r w:rsidRPr="000620F2">
                              <w:rPr>
                                <w:b/>
                                <w:bCs/>
                                <w:color w:val="000000"/>
                                <w:szCs w:val="18"/>
                              </w:rPr>
                              <w:t xml:space="preserve"> </w:t>
                            </w:r>
                          </w:p>
                        </w:tc>
                        <w:tc>
                          <w:tcPr>
                            <w:tcW w:w="0" w:type="auto"/>
                            <w:tcBorders>
                              <w:top w:val="outset" w:sz="6" w:space="0" w:color="auto"/>
                              <w:left w:val="outset" w:sz="6" w:space="0" w:color="auto"/>
                              <w:bottom w:val="outset" w:sz="6" w:space="0" w:color="auto"/>
                            </w:tcBorders>
                            <w:shd w:val="clear" w:color="auto" w:fill="CCCCCC"/>
                            <w:vAlign w:val="center"/>
                          </w:tcPr>
                          <w:p w14:paraId="28AB323A" w14:textId="77777777" w:rsidR="00954B72" w:rsidRDefault="00954B72">
                            <w:pPr>
                              <w:spacing w:before="100" w:beforeAutospacing="1" w:after="161"/>
                              <w:rPr>
                                <w:color w:val="000000"/>
                                <w:szCs w:val="18"/>
                              </w:rPr>
                            </w:pPr>
                            <w:r w:rsidRPr="000620F2">
                              <w:rPr>
                                <w:color w:val="000000"/>
                                <w:szCs w:val="18"/>
                              </w:rPr>
                              <w:t>Globally unique identifier (GUID) associated with the key. It is auto-generated for persisted keys. GUIDs for temporary keys are derived from the user-supplied pass phrase.</w:t>
                            </w:r>
                            <w:r>
                              <w:rPr>
                                <w:color w:val="000000"/>
                                <w:szCs w:val="18"/>
                              </w:rPr>
                              <w:br/>
                              <w:t>OR</w:t>
                            </w:r>
                            <w:r>
                              <w:rPr>
                                <w:color w:val="000000"/>
                                <w:szCs w:val="18"/>
                              </w:rPr>
                              <w:br/>
                            </w:r>
                            <w:r w:rsidRPr="00084192">
                              <w:rPr>
                                <w:color w:val="000000"/>
                                <w:szCs w:val="18"/>
                                <w:highlight w:val="yellow"/>
                              </w:rPr>
                              <w:t xml:space="preserve">key </w:t>
                            </w:r>
                            <w:proofErr w:type="spellStart"/>
                            <w:r w:rsidRPr="00084192">
                              <w:rPr>
                                <w:color w:val="000000"/>
                                <w:szCs w:val="18"/>
                                <w:highlight w:val="yellow"/>
                              </w:rPr>
                              <w:t>guid</w:t>
                            </w:r>
                            <w:proofErr w:type="spellEnd"/>
                            <w:r w:rsidRPr="00084192">
                              <w:rPr>
                                <w:color w:val="000000"/>
                                <w:szCs w:val="18"/>
                                <w:highlight w:val="yellow"/>
                              </w:rPr>
                              <w:t xml:space="preserve"> or id inside EKM device</w:t>
                            </w:r>
                          </w:p>
                        </w:tc>
                      </w:tr>
                      <w:tr w:rsidR="00954B72" w:rsidRPr="00175ED6" w14:paraId="28AB323F"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3C" w14:textId="77777777" w:rsidR="00954B72" w:rsidRDefault="00954B72">
                            <w:pPr>
                              <w:spacing w:before="100" w:beforeAutospacing="1" w:after="161"/>
                              <w:rPr>
                                <w:b/>
                                <w:bCs/>
                                <w:color w:val="000000"/>
                                <w:szCs w:val="18"/>
                                <w:highlight w:val="yellow"/>
                              </w:rPr>
                            </w:pPr>
                            <w:proofErr w:type="spellStart"/>
                            <w:r w:rsidRPr="005C3C47">
                              <w:rPr>
                                <w:b/>
                                <w:bCs/>
                                <w:color w:val="000000"/>
                                <w:szCs w:val="18"/>
                                <w:highlight w:val="yellow"/>
                              </w:rPr>
                              <w:t>provider_name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3D"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sysname</w:t>
                            </w:r>
                            <w:proofErr w:type="spellEnd"/>
                          </w:p>
                        </w:tc>
                        <w:tc>
                          <w:tcPr>
                            <w:tcW w:w="0" w:type="auto"/>
                            <w:tcBorders>
                              <w:top w:val="outset" w:sz="6" w:space="0" w:color="auto"/>
                              <w:left w:val="outset" w:sz="6" w:space="0" w:color="auto"/>
                              <w:bottom w:val="outset" w:sz="6" w:space="0" w:color="auto"/>
                            </w:tcBorders>
                            <w:shd w:val="clear" w:color="auto" w:fill="CCCCCC"/>
                            <w:vAlign w:val="center"/>
                          </w:tcPr>
                          <w:p w14:paraId="28AB323E" w14:textId="77777777" w:rsidR="00954B72" w:rsidRDefault="00954B72">
                            <w:pPr>
                              <w:spacing w:before="100" w:beforeAutospacing="1" w:after="161"/>
                              <w:rPr>
                                <w:color w:val="000000"/>
                                <w:szCs w:val="18"/>
                                <w:highlight w:val="yellow"/>
                              </w:rPr>
                            </w:pPr>
                            <w:r w:rsidRPr="005C3C47">
                              <w:rPr>
                                <w:color w:val="000000"/>
                                <w:szCs w:val="18"/>
                                <w:highlight w:val="yellow"/>
                              </w:rPr>
                              <w:t>Name of the provider</w:t>
                            </w:r>
                          </w:p>
                        </w:tc>
                      </w:tr>
                      <w:tr w:rsidR="00954B72" w:rsidRPr="00175ED6" w14:paraId="28AB3243"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40"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Provider_guid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41" w14:textId="77777777" w:rsidR="00954B72" w:rsidRDefault="00954B72">
                            <w:pPr>
                              <w:spacing w:before="100" w:beforeAutospacing="1" w:after="161"/>
                              <w:rPr>
                                <w:b/>
                                <w:bCs/>
                                <w:color w:val="000000"/>
                                <w:szCs w:val="18"/>
                                <w:highlight w:val="yellow"/>
                              </w:rPr>
                            </w:pPr>
                            <w:proofErr w:type="spellStart"/>
                            <w:r w:rsidRPr="00BF36D1">
                              <w:rPr>
                                <w:b/>
                                <w:bCs/>
                                <w:color w:val="000000"/>
                                <w:szCs w:val="18"/>
                                <w:highlight w:val="yellow"/>
                              </w:rPr>
                              <w:t>varbinary</w:t>
                            </w:r>
                            <w:proofErr w:type="spellEnd"/>
                            <w:r w:rsidRPr="00BF36D1">
                              <w:rPr>
                                <w:b/>
                                <w:bCs/>
                                <w:color w:val="000000"/>
                                <w:szCs w:val="18"/>
                                <w:highlight w:val="yellow"/>
                              </w:rPr>
                              <w:t>(16)</w:t>
                            </w:r>
                          </w:p>
                        </w:tc>
                        <w:tc>
                          <w:tcPr>
                            <w:tcW w:w="0" w:type="auto"/>
                            <w:tcBorders>
                              <w:top w:val="outset" w:sz="6" w:space="0" w:color="auto"/>
                              <w:left w:val="outset" w:sz="6" w:space="0" w:color="auto"/>
                              <w:bottom w:val="outset" w:sz="6" w:space="0" w:color="auto"/>
                            </w:tcBorders>
                            <w:shd w:val="clear" w:color="auto" w:fill="CCCCCC"/>
                            <w:vAlign w:val="center"/>
                          </w:tcPr>
                          <w:p w14:paraId="28AB3242" w14:textId="77777777" w:rsidR="00954B72" w:rsidRDefault="00954B72">
                            <w:pPr>
                              <w:spacing w:before="100" w:beforeAutospacing="1" w:after="161"/>
                              <w:rPr>
                                <w:color w:val="000000"/>
                                <w:szCs w:val="18"/>
                                <w:highlight w:val="yellow"/>
                              </w:rPr>
                            </w:pPr>
                            <w:r w:rsidRPr="00BF36D1">
                              <w:rPr>
                                <w:color w:val="000000"/>
                                <w:szCs w:val="18"/>
                                <w:highlight w:val="yellow"/>
                              </w:rPr>
                              <w:t>GUID of the provider</w:t>
                            </w:r>
                          </w:p>
                        </w:tc>
                      </w:tr>
                      <w:tr w:rsidR="00954B72" w:rsidRPr="00175ED6" w14:paraId="28AB3247"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tcPr>
                          <w:p w14:paraId="28AB3244" w14:textId="77777777" w:rsidR="00954B72" w:rsidRDefault="00954B72">
                            <w:pPr>
                              <w:rPr>
                                <w:b/>
                                <w:szCs w:val="18"/>
                                <w:highlight w:val="yellow"/>
                              </w:rPr>
                            </w:pPr>
                            <w:proofErr w:type="spellStart"/>
                            <w:r w:rsidRPr="00190207">
                              <w:rPr>
                                <w:b/>
                                <w:szCs w:val="18"/>
                                <w:highlight w:val="yellow"/>
                              </w:rPr>
                              <w:t>Provider_version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tcPr>
                          <w:p w14:paraId="28AB3245" w14:textId="77777777" w:rsidR="00954B72" w:rsidRDefault="00954B72">
                            <w:pPr>
                              <w:rPr>
                                <w:b/>
                                <w:szCs w:val="18"/>
                                <w:highlight w:val="yellow"/>
                              </w:rPr>
                            </w:pPr>
                            <w:r>
                              <w:rPr>
                                <w:b/>
                                <w:szCs w:val="18"/>
                                <w:highlight w:val="yellow"/>
                              </w:rPr>
                              <w:t>INT</w:t>
                            </w:r>
                          </w:p>
                        </w:tc>
                        <w:tc>
                          <w:tcPr>
                            <w:tcW w:w="0" w:type="auto"/>
                            <w:tcBorders>
                              <w:top w:val="outset" w:sz="6" w:space="0" w:color="auto"/>
                              <w:left w:val="outset" w:sz="6" w:space="0" w:color="auto"/>
                              <w:bottom w:val="outset" w:sz="6" w:space="0" w:color="auto"/>
                            </w:tcBorders>
                            <w:shd w:val="clear" w:color="auto" w:fill="CCCCCC"/>
                          </w:tcPr>
                          <w:p w14:paraId="28AB3246" w14:textId="77777777" w:rsidR="00954B72" w:rsidRDefault="00954B72">
                            <w:pPr>
                              <w:rPr>
                                <w:b/>
                                <w:szCs w:val="18"/>
                                <w:highlight w:val="yellow"/>
                              </w:rPr>
                            </w:pPr>
                            <w:r w:rsidRPr="00190207">
                              <w:rPr>
                                <w:b/>
                                <w:szCs w:val="18"/>
                                <w:highlight w:val="yellow"/>
                              </w:rPr>
                              <w:t>Version information on the provider</w:t>
                            </w:r>
                          </w:p>
                        </w:tc>
                      </w:tr>
                      <w:tr w:rsidR="00954B72" w:rsidRPr="00175ED6" w14:paraId="28AB324B"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48" w14:textId="77777777" w:rsidR="00954B72" w:rsidRDefault="00954B72">
                            <w:pPr>
                              <w:spacing w:before="100" w:beforeAutospacing="1" w:after="161"/>
                              <w:rPr>
                                <w:b/>
                                <w:bCs/>
                                <w:color w:val="000000"/>
                                <w:szCs w:val="18"/>
                                <w:highlight w:val="yellow"/>
                              </w:rPr>
                            </w:pPr>
                            <w:proofErr w:type="spellStart"/>
                            <w:r>
                              <w:rPr>
                                <w:b/>
                                <w:bCs/>
                                <w:color w:val="000000"/>
                                <w:szCs w:val="18"/>
                                <w:highlight w:val="yellow"/>
                              </w:rPr>
                              <w:t>provider_</w:t>
                            </w:r>
                            <w:r w:rsidRPr="00442E2E">
                              <w:rPr>
                                <w:b/>
                                <w:bCs/>
                                <w:color w:val="000000"/>
                                <w:szCs w:val="18"/>
                                <w:highlight w:val="yellow"/>
                              </w:rPr>
                              <w:t>key_name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49" w14:textId="77777777" w:rsidR="00954B72" w:rsidRDefault="00954B72">
                            <w:pPr>
                              <w:spacing w:before="100" w:beforeAutospacing="1" w:after="161"/>
                              <w:rPr>
                                <w:b/>
                                <w:bCs/>
                                <w:color w:val="000000"/>
                                <w:szCs w:val="18"/>
                                <w:highlight w:val="yellow"/>
                              </w:rPr>
                            </w:pPr>
                            <w:proofErr w:type="spellStart"/>
                            <w:r w:rsidRPr="005C3C47">
                              <w:rPr>
                                <w:b/>
                                <w:bCs/>
                                <w:color w:val="000000"/>
                                <w:szCs w:val="18"/>
                                <w:highlight w:val="yellow"/>
                              </w:rPr>
                              <w:t>nvarchar</w:t>
                            </w:r>
                            <w:proofErr w:type="spellEnd"/>
                            <w:r w:rsidRPr="005C3C47">
                              <w:rPr>
                                <w:b/>
                                <w:bCs/>
                                <w:color w:val="000000"/>
                                <w:szCs w:val="18"/>
                                <w:highlight w:val="yellow"/>
                              </w:rPr>
                              <w:t>(</w:t>
                            </w:r>
                            <w:r>
                              <w:rPr>
                                <w:b/>
                                <w:bCs/>
                                <w:color w:val="000000"/>
                                <w:szCs w:val="18"/>
                                <w:highlight w:val="yellow"/>
                              </w:rPr>
                              <w:t>512</w:t>
                            </w:r>
                            <w:r w:rsidRPr="005C3C47">
                              <w:rPr>
                                <w:b/>
                                <w:bCs/>
                                <w:color w:val="000000"/>
                                <w:szCs w:val="18"/>
                                <w:highlight w:val="yellow"/>
                              </w:rPr>
                              <w:t>)</w:t>
                            </w:r>
                          </w:p>
                        </w:tc>
                        <w:tc>
                          <w:tcPr>
                            <w:tcW w:w="0" w:type="auto"/>
                            <w:tcBorders>
                              <w:top w:val="outset" w:sz="6" w:space="0" w:color="auto"/>
                              <w:left w:val="outset" w:sz="6" w:space="0" w:color="auto"/>
                              <w:bottom w:val="outset" w:sz="6" w:space="0" w:color="auto"/>
                            </w:tcBorders>
                            <w:shd w:val="clear" w:color="auto" w:fill="CCCCCC"/>
                            <w:vAlign w:val="center"/>
                          </w:tcPr>
                          <w:p w14:paraId="28AB324A" w14:textId="77777777" w:rsidR="00954B72" w:rsidRDefault="00954B72">
                            <w:pPr>
                              <w:spacing w:before="100" w:beforeAutospacing="1" w:after="161"/>
                              <w:rPr>
                                <w:color w:val="000000"/>
                                <w:szCs w:val="18"/>
                                <w:highlight w:val="yellow"/>
                              </w:rPr>
                            </w:pPr>
                            <w:r w:rsidRPr="005C3C47">
                              <w:rPr>
                                <w:color w:val="000000"/>
                                <w:szCs w:val="18"/>
                                <w:highlight w:val="yellow"/>
                              </w:rPr>
                              <w:t xml:space="preserve">Key name inside </w:t>
                            </w:r>
                            <w:r>
                              <w:rPr>
                                <w:color w:val="000000"/>
                                <w:szCs w:val="18"/>
                                <w:highlight w:val="yellow"/>
                              </w:rPr>
                              <w:t>EKM device</w:t>
                            </w:r>
                          </w:p>
                        </w:tc>
                      </w:tr>
                      <w:tr w:rsidR="00954B72" w:rsidRPr="00175ED6" w14:paraId="28AB324F" w14:textId="77777777" w:rsidTr="00AC7622">
                        <w:trPr>
                          <w:trHeight w:val="799"/>
                          <w:tblCellSpacing w:w="0" w:type="dxa"/>
                        </w:trPr>
                        <w:tc>
                          <w:tcPr>
                            <w:tcW w:w="0" w:type="auto"/>
                            <w:tcBorders>
                              <w:top w:val="outset" w:sz="6" w:space="0" w:color="auto"/>
                              <w:bottom w:val="outset" w:sz="6" w:space="0" w:color="auto"/>
                              <w:right w:val="outset" w:sz="6" w:space="0" w:color="auto"/>
                            </w:tcBorders>
                            <w:shd w:val="clear" w:color="auto" w:fill="CCCCCC"/>
                            <w:vAlign w:val="center"/>
                          </w:tcPr>
                          <w:p w14:paraId="28AB324C" w14:textId="77777777" w:rsidR="00954B72" w:rsidRDefault="00954B72">
                            <w:pPr>
                              <w:spacing w:before="100" w:beforeAutospacing="1" w:after="161"/>
                              <w:rPr>
                                <w:b/>
                                <w:bCs/>
                                <w:color w:val="000000"/>
                                <w:szCs w:val="18"/>
                                <w:highlight w:val="yellow"/>
                              </w:rPr>
                            </w:pP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tcPr>
                          <w:p w14:paraId="28AB324D" w14:textId="77777777" w:rsidR="00954B72" w:rsidRDefault="00954B72">
                            <w:pPr>
                              <w:spacing w:before="100" w:beforeAutospacing="1" w:after="161"/>
                              <w:rPr>
                                <w:b/>
                                <w:bCs/>
                                <w:color w:val="000000"/>
                                <w:szCs w:val="18"/>
                                <w:highlight w:val="yellow"/>
                              </w:rPr>
                            </w:pPr>
                          </w:p>
                        </w:tc>
                        <w:tc>
                          <w:tcPr>
                            <w:tcW w:w="0" w:type="auto"/>
                            <w:tcBorders>
                              <w:top w:val="outset" w:sz="6" w:space="0" w:color="auto"/>
                              <w:left w:val="outset" w:sz="6" w:space="0" w:color="auto"/>
                              <w:bottom w:val="outset" w:sz="6" w:space="0" w:color="auto"/>
                            </w:tcBorders>
                            <w:shd w:val="clear" w:color="auto" w:fill="CCCCCC"/>
                            <w:vAlign w:val="center"/>
                          </w:tcPr>
                          <w:p w14:paraId="28AB324E" w14:textId="77777777" w:rsidR="00954B72" w:rsidRDefault="00954B72">
                            <w:pPr>
                              <w:spacing w:before="100" w:beforeAutospacing="1" w:after="161"/>
                              <w:rPr>
                                <w:color w:val="000000"/>
                                <w:szCs w:val="18"/>
                                <w:highlight w:val="yellow"/>
                              </w:rPr>
                            </w:pPr>
                          </w:p>
                        </w:tc>
                      </w:tr>
                    </w:tbl>
                    <w:p w14:paraId="28AB3250" w14:textId="77777777" w:rsidR="00954B72" w:rsidRDefault="00954B72">
                      <w:pPr>
                        <w:rPr>
                          <w:szCs w:val="18"/>
                        </w:rPr>
                      </w:pPr>
                    </w:p>
                  </w:txbxContent>
                </v:textbox>
                <w10:anchorlock/>
              </v:shape>
            </w:pict>
          </mc:Fallback>
        </mc:AlternateContent>
      </w:r>
    </w:p>
    <w:p w14:paraId="28AB2DC7" w14:textId="77777777" w:rsidR="00774023" w:rsidRDefault="00774023"/>
    <w:p w14:paraId="28AB2DC8" w14:textId="77777777" w:rsidR="00774023" w:rsidRDefault="00B55D91">
      <w:r>
        <w:t xml:space="preserve">[TBD] Fix </w:t>
      </w:r>
      <w:proofErr w:type="spellStart"/>
      <w:r>
        <w:t>guid</w:t>
      </w:r>
      <w:proofErr w:type="spellEnd"/>
      <w:r>
        <w:t xml:space="preserve"> to be thumbprint.</w:t>
      </w:r>
    </w:p>
    <w:p w14:paraId="28AB2DC9" w14:textId="77777777" w:rsidR="00774023" w:rsidRDefault="00774023"/>
    <w:p w14:paraId="28AB2DCA" w14:textId="77777777" w:rsidR="00774023" w:rsidRDefault="00B338D1">
      <w:pPr>
        <w:pStyle w:val="Heading2"/>
      </w:pPr>
      <w:bookmarkStart w:id="48" w:name="_Toc155173648"/>
      <w:r>
        <w:t>Encryption and decryption by EKM device</w:t>
      </w:r>
      <w:bookmarkEnd w:id="48"/>
    </w:p>
    <w:p w14:paraId="28AB2DCB" w14:textId="77777777" w:rsidR="00774023" w:rsidRDefault="00774023"/>
    <w:p w14:paraId="28AB2DCC" w14:textId="77777777" w:rsidR="00774023" w:rsidRDefault="00B338D1">
      <w:pPr>
        <w:pStyle w:val="Heading3"/>
      </w:pPr>
      <w:bookmarkStart w:id="49" w:name="_Toc155173649"/>
      <w:r>
        <w:t>Data encryption by built-ins</w:t>
      </w:r>
      <w:bookmarkEnd w:id="49"/>
    </w:p>
    <w:p w14:paraId="28AB2DCD" w14:textId="77777777" w:rsidR="00774023" w:rsidRDefault="00B338D1">
      <w:r>
        <w:t>Following built-ins are used to encrypt decrypt data using symmetric and asymmetric keys:</w:t>
      </w:r>
    </w:p>
    <w:p w14:paraId="28AB2DCE" w14:textId="77777777" w:rsidR="00774023" w:rsidRDefault="00B338D1" w:rsidP="00DA7A35">
      <w:pPr>
        <w:numPr>
          <w:ilvl w:val="0"/>
          <w:numId w:val="30"/>
        </w:numPr>
        <w:spacing w:after="0"/>
      </w:pPr>
      <w:r>
        <w:t>Symmetric key encryption</w:t>
      </w:r>
    </w:p>
    <w:p w14:paraId="28AB2DCF" w14:textId="77777777" w:rsidR="00774023" w:rsidRDefault="00B338D1" w:rsidP="00DA7A35">
      <w:pPr>
        <w:numPr>
          <w:ilvl w:val="1"/>
          <w:numId w:val="30"/>
        </w:numPr>
        <w:spacing w:after="0"/>
      </w:pPr>
      <w:proofErr w:type="spellStart"/>
      <w:r>
        <w:t>EncryptByKey</w:t>
      </w:r>
      <w:proofErr w:type="spellEnd"/>
      <w:r>
        <w:t>(</w:t>
      </w:r>
      <w:proofErr w:type="spellStart"/>
      <w:r>
        <w:t>key_guid</w:t>
      </w:r>
      <w:proofErr w:type="spellEnd"/>
      <w:r>
        <w:t>, ‘cleartext’, …)</w:t>
      </w:r>
    </w:p>
    <w:p w14:paraId="28AB2DD0" w14:textId="77777777" w:rsidR="00774023" w:rsidRDefault="00B338D1" w:rsidP="00DA7A35">
      <w:pPr>
        <w:numPr>
          <w:ilvl w:val="1"/>
          <w:numId w:val="30"/>
        </w:numPr>
        <w:spacing w:after="0"/>
      </w:pPr>
      <w:proofErr w:type="spellStart"/>
      <w:r>
        <w:t>DecryptByKey</w:t>
      </w:r>
      <w:proofErr w:type="spellEnd"/>
      <w:r>
        <w:t>(ciphertext, …)</w:t>
      </w:r>
    </w:p>
    <w:p w14:paraId="28AB2DD1" w14:textId="77777777" w:rsidR="00774023" w:rsidRDefault="00B338D1" w:rsidP="00DA7A35">
      <w:pPr>
        <w:numPr>
          <w:ilvl w:val="0"/>
          <w:numId w:val="30"/>
        </w:numPr>
        <w:spacing w:after="0"/>
      </w:pPr>
      <w:r>
        <w:t>Asymmetric Key encryption</w:t>
      </w:r>
    </w:p>
    <w:p w14:paraId="28AB2DD2" w14:textId="77777777" w:rsidR="00774023" w:rsidRDefault="00B338D1" w:rsidP="00DA7A35">
      <w:pPr>
        <w:numPr>
          <w:ilvl w:val="1"/>
          <w:numId w:val="30"/>
        </w:numPr>
        <w:spacing w:after="0"/>
      </w:pPr>
      <w:proofErr w:type="spellStart"/>
      <w:r>
        <w:t>EncryptByAsmKey</w:t>
      </w:r>
      <w:proofErr w:type="spellEnd"/>
      <w:r>
        <w:t>(</w:t>
      </w:r>
      <w:proofErr w:type="spellStart"/>
      <w:r>
        <w:t>key_guid</w:t>
      </w:r>
      <w:proofErr w:type="spellEnd"/>
      <w:r>
        <w:t>, ‘cleartext’)</w:t>
      </w:r>
    </w:p>
    <w:p w14:paraId="28AB2DD3" w14:textId="77777777" w:rsidR="00774023" w:rsidRDefault="00B338D1" w:rsidP="00DA7A35">
      <w:pPr>
        <w:numPr>
          <w:ilvl w:val="1"/>
          <w:numId w:val="30"/>
        </w:numPr>
        <w:spacing w:after="0"/>
      </w:pPr>
      <w:proofErr w:type="spellStart"/>
      <w:r>
        <w:t>DecryptByAsmKey</w:t>
      </w:r>
      <w:proofErr w:type="spellEnd"/>
      <w:r>
        <w:t>(ciphertext)</w:t>
      </w:r>
    </w:p>
    <w:p w14:paraId="28AB2DD4" w14:textId="77777777" w:rsidR="00774023" w:rsidRDefault="00774023">
      <w:pPr>
        <w:ind w:left="1440"/>
      </w:pPr>
    </w:p>
    <w:p w14:paraId="28AB2DD5" w14:textId="77777777" w:rsidR="00774023" w:rsidRDefault="00B338D1">
      <w:r>
        <w:t>Notes:</w:t>
      </w:r>
    </w:p>
    <w:p w14:paraId="28AB2DD6" w14:textId="77777777" w:rsidR="00774023" w:rsidRDefault="00B338D1" w:rsidP="00DA7A35">
      <w:pPr>
        <w:numPr>
          <w:ilvl w:val="0"/>
          <w:numId w:val="31"/>
        </w:numPr>
        <w:spacing w:after="0"/>
      </w:pPr>
      <w:r>
        <w:t>Since key generation and managed is abstracted out, no API changes to those built-ins are required</w:t>
      </w:r>
    </w:p>
    <w:p w14:paraId="28AB2DD7" w14:textId="77777777" w:rsidR="00774023" w:rsidRDefault="00B338D1" w:rsidP="00DA7A35">
      <w:pPr>
        <w:numPr>
          <w:ilvl w:val="0"/>
          <w:numId w:val="31"/>
        </w:numPr>
        <w:spacing w:after="0"/>
      </w:pPr>
      <w:r>
        <w:t>For keys managed on EKM and will dispatch a call to encrypt/decrypt payload to an EKM device based on the EKM key thumbprint.</w:t>
      </w:r>
    </w:p>
    <w:p w14:paraId="28AB2DD8" w14:textId="77777777" w:rsidR="00774023" w:rsidRDefault="00B338D1" w:rsidP="00DA7A35">
      <w:pPr>
        <w:numPr>
          <w:ilvl w:val="0"/>
          <w:numId w:val="31"/>
        </w:numPr>
        <w:spacing w:after="0"/>
      </w:pPr>
      <w:r>
        <w:t>Provider must e</w:t>
      </w:r>
      <w:r w:rsidR="00133576">
        <w:t>nsure proper padding of the data</w:t>
      </w:r>
      <w:r>
        <w:t xml:space="preserve"> for encryption and decryption. For example when encryption we will call into the provider asking buffer length required to hold ciphertext. Provider returns this information, which depends on the type of algorithm used and add necessary padding. </w:t>
      </w:r>
    </w:p>
    <w:p w14:paraId="28AB2DD9" w14:textId="77777777" w:rsidR="00774023" w:rsidRDefault="00B338D1" w:rsidP="00DA7A35">
      <w:pPr>
        <w:numPr>
          <w:ilvl w:val="0"/>
          <w:numId w:val="31"/>
        </w:numPr>
        <w:spacing w:after="0"/>
      </w:pPr>
      <w:r>
        <w:t>During decryption padding must be automatically removed by the provider.</w:t>
      </w:r>
    </w:p>
    <w:p w14:paraId="28AB2DDA" w14:textId="77777777" w:rsidR="00774023" w:rsidRDefault="00774023"/>
    <w:p w14:paraId="28AB2DDB" w14:textId="77777777" w:rsidR="00774023" w:rsidRDefault="00B338D1">
      <w:pPr>
        <w:pStyle w:val="Heading3"/>
      </w:pPr>
      <w:bookmarkStart w:id="50" w:name="_Toc155173650"/>
      <w:r>
        <w:t>Database keys encryption by EKM keys</w:t>
      </w:r>
      <w:bookmarkEnd w:id="50"/>
    </w:p>
    <w:p w14:paraId="28AB2DDC" w14:textId="77777777" w:rsidR="00774023" w:rsidRDefault="00774023">
      <w:pPr>
        <w:ind w:left="1080"/>
      </w:pPr>
    </w:p>
    <w:p w14:paraId="28AB2DDD" w14:textId="77777777" w:rsidR="00774023" w:rsidRDefault="00B338D1">
      <w:r>
        <w:t>We allow using EKM keys to encrypt other keys in a database. For example</w:t>
      </w:r>
    </w:p>
    <w:p w14:paraId="28AB2DDE" w14:textId="77777777" w:rsidR="00774023" w:rsidRDefault="00774023"/>
    <w:p w14:paraId="28AB2DDF" w14:textId="70285264" w:rsidR="00774023" w:rsidRDefault="0055410A">
      <w:r>
        <w:rPr>
          <w:noProof/>
        </w:rPr>
        <mc:AlternateContent>
          <mc:Choice Requires="wps">
            <w:drawing>
              <wp:inline distT="0" distB="0" distL="0" distR="0" wp14:anchorId="28AB30D2" wp14:editId="7DDF074F">
                <wp:extent cx="5772785" cy="1326515"/>
                <wp:effectExtent l="9525" t="12065" r="8890" b="13970"/>
                <wp:docPr id="186810585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785" cy="1326515"/>
                        </a:xfrm>
                        <a:prstGeom prst="rect">
                          <a:avLst/>
                        </a:prstGeom>
                        <a:solidFill>
                          <a:srgbClr val="F2F2F2"/>
                        </a:solidFill>
                        <a:ln w="9525">
                          <a:solidFill>
                            <a:srgbClr val="FFFFFF"/>
                          </a:solidFill>
                          <a:miter lim="800000"/>
                          <a:headEnd/>
                          <a:tailEnd/>
                        </a:ln>
                      </wps:spPr>
                      <wps:txbx>
                        <w:txbxContent>
                          <w:p w14:paraId="28AB325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--Create database symmetric key and encrypt it by a key on EKM device</w:t>
                            </w:r>
                          </w:p>
                          <w:p w14:paraId="28AB325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CREATE SYMMETRIC KEY Key1 WITH ALGORITHM = AES_256 ENCRYPTION BY EKM_AKey1</w:t>
                            </w:r>
                          </w:p>
                          <w:p w14:paraId="28AB325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--Open database key </w:t>
                            </w:r>
                          </w:p>
                          <w:p w14:paraId="28AB325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OPEN SYMMETRIC KEY Key1 DECRYPTION BY EKM_AKey1</w:t>
                            </w:r>
                          </w:p>
                          <w:p w14:paraId="28AB325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--Do encryption/decryption by Key1</w:t>
                            </w:r>
                          </w:p>
                          <w:p w14:paraId="28AB325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A" w14:textId="77777777" w:rsidR="00954B72" w:rsidRDefault="00954B72">
                            <w:pPr>
                              <w:rPr>
                                <w:rFonts w:ascii="Courier New" w:hAnsi="Courier New" w:cs="Courier New"/>
                                <w:i/>
                                <w:iCs/>
                                <w:color w:val="000000"/>
                                <w:sz w:val="20"/>
                              </w:rPr>
                            </w:pPr>
                          </w:p>
                        </w:txbxContent>
                      </wps:txbx>
                      <wps:bodyPr rot="0" vert="horz" wrap="square" lIns="91440" tIns="45720" rIns="91440" bIns="45720" anchor="t" anchorCtr="0" upright="1">
                        <a:noAutofit/>
                      </wps:bodyPr>
                    </wps:wsp>
                  </a:graphicData>
                </a:graphic>
              </wp:inline>
            </w:drawing>
          </mc:Choice>
          <mc:Fallback>
            <w:pict>
              <v:shape w14:anchorId="28AB30D2" id="Text Box 26" o:spid="_x0000_s1041" type="#_x0000_t202" style="width:454.55pt;height:10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" fillcolor="#f2f2f2" strokecolor="white">
                <v:textbox>
                  <w:txbxContent>
                    <w:p w14:paraId="28AB3251"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--Create database symmetric key and encrypt it by a key on EKM device</w:t>
                      </w:r>
                    </w:p>
                    <w:p w14:paraId="28AB3252"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CREATE SYMMETRIC KEY Key1 WITH ALGORITHM = AES_256 ENCRYPTION BY EKM_AKey1</w:t>
                      </w:r>
                    </w:p>
                    <w:p w14:paraId="28AB3253"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4"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 xml:space="preserve">--Open database key </w:t>
                      </w:r>
                    </w:p>
                    <w:p w14:paraId="28AB3255"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OPEN SYMMETRIC KEY Key1 DECRYPTION BY EKM_AKey1</w:t>
                      </w:r>
                    </w:p>
                    <w:p w14:paraId="28AB3256"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7"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r>
                        <w:rPr>
                          <w:rFonts w:ascii="Courier New" w:hAnsi="Courier New" w:cs="Courier New"/>
                          <w:color w:val="000000"/>
                          <w:sz w:val="20"/>
                        </w:rPr>
                        <w:t>--Do encryption/decryption by Key1</w:t>
                      </w:r>
                    </w:p>
                    <w:p w14:paraId="28AB3258"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9" w14:textId="77777777" w:rsidR="00954B72" w:rsidRDefault="00954B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rPr>
                      </w:pPr>
                    </w:p>
                    <w:p w14:paraId="28AB325A" w14:textId="77777777" w:rsidR="00954B72" w:rsidRDefault="00954B72">
                      <w:pPr>
                        <w:rPr>
                          <w:rFonts w:ascii="Courier New" w:hAnsi="Courier New" w:cs="Courier New"/>
                          <w:i/>
                          <w:iCs/>
                          <w:color w:val="000000"/>
                          <w:sz w:val="20"/>
                        </w:rPr>
                      </w:pPr>
                    </w:p>
                  </w:txbxContent>
                </v:textbox>
                <w10:anchorlock/>
              </v:shape>
            </w:pict>
          </mc:Fallback>
        </mc:AlternateContent>
      </w:r>
    </w:p>
    <w:p w14:paraId="28AB2DE0" w14:textId="77777777" w:rsidR="00774023" w:rsidRDefault="00774023"/>
    <w:p w14:paraId="28AB2DE1" w14:textId="77777777" w:rsidR="00774023" w:rsidRDefault="00774023"/>
    <w:p w14:paraId="28AB2DE2" w14:textId="77777777" w:rsidR="00774023" w:rsidRDefault="00B338D1">
      <w:r>
        <w:t>Notes:</w:t>
      </w:r>
    </w:p>
    <w:p w14:paraId="28AB2DE3" w14:textId="77777777" w:rsidR="00774023" w:rsidRDefault="00B338D1" w:rsidP="00DA7A35">
      <w:pPr>
        <w:numPr>
          <w:ilvl w:val="0"/>
          <w:numId w:val="32"/>
        </w:numPr>
        <w:spacing w:after="0"/>
      </w:pPr>
      <w:r>
        <w:t>No syntax changes are needed to enable this scenario</w:t>
      </w:r>
    </w:p>
    <w:p w14:paraId="28AB2DE4" w14:textId="77777777" w:rsidR="00774023" w:rsidRDefault="00B338D1" w:rsidP="00DA7A35">
      <w:pPr>
        <w:numPr>
          <w:ilvl w:val="0"/>
          <w:numId w:val="32"/>
        </w:numPr>
        <w:spacing w:after="0"/>
      </w:pPr>
      <w:r>
        <w:t>We allow database symmetric, asymmetric key as well as certificates to be encrypted by EKM keys.</w:t>
      </w:r>
    </w:p>
    <w:p w14:paraId="28AB2DE5" w14:textId="77777777" w:rsidR="00774023" w:rsidRDefault="00B338D1" w:rsidP="00DA7A35">
      <w:pPr>
        <w:numPr>
          <w:ilvl w:val="0"/>
          <w:numId w:val="32"/>
        </w:numPr>
        <w:spacing w:after="0"/>
      </w:pPr>
      <w:r>
        <w:t>We allow database Master key to be encrypted by EKM keys</w:t>
      </w:r>
    </w:p>
    <w:p w14:paraId="28AB2DE6" w14:textId="77777777" w:rsidR="00774023" w:rsidRDefault="00B338D1" w:rsidP="00DA7A35">
      <w:pPr>
        <w:numPr>
          <w:ilvl w:val="0"/>
          <w:numId w:val="32"/>
        </w:numPr>
        <w:spacing w:after="0"/>
      </w:pPr>
      <w:r>
        <w:t>When key encryption is done by asymmetric EKM keys we will handle padding automatically. For example AES_256 key with key length 32 bytes can be encrypted by RSA_1024 EKM key with 128 bytes of key length.</w:t>
      </w:r>
    </w:p>
    <w:p w14:paraId="28AB2DE7" w14:textId="77777777" w:rsidR="00774023" w:rsidRDefault="00B338D1" w:rsidP="00DA7A35">
      <w:pPr>
        <w:numPr>
          <w:ilvl w:val="0"/>
          <w:numId w:val="32"/>
        </w:numPr>
        <w:spacing w:after="0"/>
      </w:pPr>
      <w:r>
        <w:t>We don’t support encryption one EKM key with another EKM key.</w:t>
      </w:r>
    </w:p>
    <w:p w14:paraId="28AB2DE8" w14:textId="77777777" w:rsidR="00774023" w:rsidRDefault="00774023"/>
    <w:p w14:paraId="28AB2DE9" w14:textId="77777777" w:rsidR="00774023" w:rsidRDefault="00B338D1">
      <w:pPr>
        <w:pStyle w:val="Heading2"/>
      </w:pPr>
      <w:bookmarkStart w:id="51" w:name="_Toc155173651"/>
      <w:r>
        <w:t>Using EKM keys with TDE feature</w:t>
      </w:r>
      <w:bookmarkEnd w:id="51"/>
    </w:p>
    <w:p w14:paraId="28AB2DEA" w14:textId="77777777" w:rsidR="00774023" w:rsidRDefault="00774023">
      <w:pPr>
        <w:ind w:left="360"/>
      </w:pPr>
    </w:p>
    <w:p w14:paraId="28AB2DEB" w14:textId="77777777" w:rsidR="00774023" w:rsidRDefault="00B338D1">
      <w:pPr>
        <w:ind w:left="360"/>
      </w:pPr>
      <w:r>
        <w:t>EKM keys are no different than regular database key for the purpose of TDE feature. If there are any specifics they will be incorporated later when TDE design is finalized.</w:t>
      </w:r>
    </w:p>
    <w:p w14:paraId="28AB2DEC" w14:textId="77777777" w:rsidR="00774023" w:rsidRDefault="00B338D1">
      <w:pPr>
        <w:pStyle w:val="Heading2"/>
      </w:pPr>
      <w:bookmarkStart w:id="52" w:name="_Toc155173652"/>
      <w:r w:rsidRPr="00D16387">
        <w:t>User key isolation in EKM scenarios</w:t>
      </w:r>
      <w:bookmarkEnd w:id="52"/>
    </w:p>
    <w:p w14:paraId="28AB2DED" w14:textId="77777777" w:rsidR="00774023" w:rsidRDefault="00774023"/>
    <w:p w14:paraId="28AB2DEE" w14:textId="77777777" w:rsidR="00774023" w:rsidRDefault="00B338D1">
      <w:r>
        <w:t>This section discusses ways to prevent SQL users to gain access to EKM keys of other SQL users.</w:t>
      </w:r>
    </w:p>
    <w:p w14:paraId="28AB2DEF" w14:textId="77777777" w:rsidR="00774023" w:rsidRDefault="00774023"/>
    <w:p w14:paraId="28AB2DF0" w14:textId="77777777" w:rsidR="00774023" w:rsidRDefault="00B338D1">
      <w:pPr>
        <w:pStyle w:val="Heading3"/>
      </w:pPr>
      <w:bookmarkStart w:id="53" w:name="_Toc155173653"/>
      <w:r>
        <w:t>Isolation between regular SQL Users</w:t>
      </w:r>
      <w:bookmarkEnd w:id="53"/>
    </w:p>
    <w:p w14:paraId="28AB2DF1" w14:textId="77777777" w:rsidR="00774023" w:rsidRDefault="00774023"/>
    <w:p w14:paraId="28AB2DF2" w14:textId="77777777" w:rsidR="00774023" w:rsidRDefault="00B338D1">
      <w:r>
        <w:t>This is automatically ensured by means of SQL Server security. SQL User can gain access to any resource in SQL Server including EKM keys by means of granted permissions or ownership. Access to any resource in SQL Server is done under certain SQL Security context. Such context can be two types: primary security context established at login time and impersonated security context, which is set as the result of impersonation.</w:t>
      </w:r>
    </w:p>
    <w:p w14:paraId="28AB2DF3" w14:textId="77777777" w:rsidR="00774023" w:rsidRDefault="00B338D1" w:rsidP="00DA7A35">
      <w:pPr>
        <w:numPr>
          <w:ilvl w:val="0"/>
          <w:numId w:val="33"/>
        </w:numPr>
        <w:spacing w:after="0"/>
      </w:pPr>
      <w:r>
        <w:t>Basic authentication</w:t>
      </w:r>
    </w:p>
    <w:p w14:paraId="28AB2DF4" w14:textId="77777777" w:rsidR="00774023" w:rsidRDefault="00B338D1" w:rsidP="00DA7A35">
      <w:pPr>
        <w:numPr>
          <w:ilvl w:val="1"/>
          <w:numId w:val="33"/>
        </w:numPr>
        <w:spacing w:after="0"/>
      </w:pPr>
      <w:r>
        <w:t xml:space="preserve">In this case if UserA can gain access to </w:t>
      </w:r>
      <w:proofErr w:type="spellStart"/>
      <w:r>
        <w:t>UserB</w:t>
      </w:r>
      <w:proofErr w:type="spellEnd"/>
      <w:r>
        <w:t xml:space="preserve"> security context, user A can then access EKM device as </w:t>
      </w:r>
      <w:proofErr w:type="spellStart"/>
      <w:r>
        <w:t>UserB</w:t>
      </w:r>
      <w:proofErr w:type="spellEnd"/>
      <w:r>
        <w:t xml:space="preserve">. The access to such context can be obtained by having IMPERSONATE permission on </w:t>
      </w:r>
      <w:proofErr w:type="spellStart"/>
      <w:r>
        <w:t>UserB</w:t>
      </w:r>
      <w:proofErr w:type="spellEnd"/>
      <w:r>
        <w:t xml:space="preserve"> on SERVER level.</w:t>
      </w:r>
    </w:p>
    <w:p w14:paraId="28AB2DF5" w14:textId="77777777" w:rsidR="00774023" w:rsidRDefault="00B338D1" w:rsidP="00DA7A35">
      <w:pPr>
        <w:numPr>
          <w:ilvl w:val="0"/>
          <w:numId w:val="33"/>
        </w:numPr>
        <w:spacing w:after="0"/>
      </w:pPr>
      <w:r>
        <w:t>Windows Authentication</w:t>
      </w:r>
    </w:p>
    <w:p w14:paraId="28AB2DF6" w14:textId="77777777" w:rsidR="00774023" w:rsidRDefault="00B338D1" w:rsidP="00DA7A35">
      <w:pPr>
        <w:numPr>
          <w:ilvl w:val="1"/>
          <w:numId w:val="33"/>
        </w:numPr>
        <w:spacing w:after="0"/>
      </w:pPr>
      <w:r>
        <w:t xml:space="preserve">Since windows security token is required to access EKM device, it is not possible to access EKM device as the other windows user, i.e. Windows UserA would never be able to access EKM device as Windows </w:t>
      </w:r>
      <w:proofErr w:type="spellStart"/>
      <w:r>
        <w:t>UserB</w:t>
      </w:r>
      <w:proofErr w:type="spellEnd"/>
      <w:r>
        <w:t xml:space="preserve">. Even if he is granted IMPERSONATE permission on </w:t>
      </w:r>
      <w:proofErr w:type="spellStart"/>
      <w:r>
        <w:t>UserB</w:t>
      </w:r>
      <w:proofErr w:type="spellEnd"/>
      <w:r>
        <w:t>, SQL impersonation doesn’t not perform windows impersonation, thus we will fail to access EKM device if non-primary SQL security context is used.</w:t>
      </w:r>
    </w:p>
    <w:p w14:paraId="28AB2DF7" w14:textId="77777777" w:rsidR="00774023" w:rsidRDefault="00774023">
      <w:pPr>
        <w:ind w:left="1440"/>
      </w:pPr>
    </w:p>
    <w:p w14:paraId="28AB2DF8" w14:textId="77777777" w:rsidR="00774023" w:rsidRDefault="00B338D1">
      <w:pPr>
        <w:pStyle w:val="Heading3"/>
      </w:pPr>
      <w:bookmarkStart w:id="54" w:name="_Toc155173654"/>
      <w:r>
        <w:t xml:space="preserve">EKM key protection from </w:t>
      </w:r>
      <w:proofErr w:type="spellStart"/>
      <w:r>
        <w:t>dbo</w:t>
      </w:r>
      <w:bookmarkEnd w:id="54"/>
      <w:proofErr w:type="spellEnd"/>
    </w:p>
    <w:p w14:paraId="28AB2DF9" w14:textId="77777777" w:rsidR="00774023" w:rsidRDefault="00774023"/>
    <w:p w14:paraId="28AB2DFA" w14:textId="77777777" w:rsidR="00774023" w:rsidRDefault="00B338D1">
      <w:proofErr w:type="spellStart"/>
      <w:r>
        <w:t>Dbo</w:t>
      </w:r>
      <w:proofErr w:type="spellEnd"/>
      <w:r>
        <w:t xml:space="preserve"> is prevented from access of EKM keys of users of his database, because we require IMPERSONATE permission on SERVER level to access to somebody’s EKM keys. If we say require IMPERSONATE permission on database level, then it will expose to an attack when </w:t>
      </w:r>
      <w:proofErr w:type="spellStart"/>
      <w:r>
        <w:t>dbo</w:t>
      </w:r>
      <w:proofErr w:type="spellEnd"/>
      <w:r>
        <w:t xml:space="preserve"> can create a user in his database and access his EKM keys, meaning any </w:t>
      </w:r>
      <w:proofErr w:type="spellStart"/>
      <w:r>
        <w:t>dbo</w:t>
      </w:r>
      <w:proofErr w:type="spellEnd"/>
      <w:r>
        <w:t xml:space="preserve"> can access EKM keys of any user in the server.</w:t>
      </w:r>
    </w:p>
    <w:p w14:paraId="28AB2DFB" w14:textId="77777777" w:rsidR="00774023" w:rsidRDefault="00774023"/>
    <w:p w14:paraId="28AB2DFC" w14:textId="77777777" w:rsidR="00774023" w:rsidRDefault="00B338D1">
      <w:pPr>
        <w:pStyle w:val="Heading3"/>
      </w:pPr>
      <w:bookmarkStart w:id="55" w:name="_Toc155173655"/>
      <w:r>
        <w:t>EKM key protection from sysadmin</w:t>
      </w:r>
      <w:bookmarkEnd w:id="55"/>
    </w:p>
    <w:p w14:paraId="28AB2DFD" w14:textId="77777777" w:rsidR="00774023" w:rsidRDefault="00774023"/>
    <w:p w14:paraId="28AB2DFE" w14:textId="77777777" w:rsidR="00774023" w:rsidRDefault="00B338D1">
      <w:r>
        <w:t>This is not possible in both windows and basic authentication model, because sysadmin has access to both windows tokens of connected users as well as all credentials.</w:t>
      </w:r>
    </w:p>
    <w:p w14:paraId="28AB2DFF" w14:textId="77777777" w:rsidR="00774023" w:rsidRDefault="00774023"/>
    <w:p w14:paraId="28AB2E00" w14:textId="77777777" w:rsidR="00774023" w:rsidRDefault="00B338D1">
      <w:pPr>
        <w:pStyle w:val="Heading3"/>
      </w:pPr>
      <w:bookmarkStart w:id="56" w:name="_Toc155173656"/>
      <w:r>
        <w:t>EKM key protection from NT box admin</w:t>
      </w:r>
      <w:bookmarkEnd w:id="56"/>
    </w:p>
    <w:p w14:paraId="28AB2E01" w14:textId="77777777" w:rsidR="00774023" w:rsidRDefault="00B338D1">
      <w:r>
        <w:t>This is not possible in both windows and basic authentication model, because NT box admin has access to both windows tokens of connected users as well as all credentials.</w:t>
      </w:r>
    </w:p>
    <w:p w14:paraId="28AB2E02" w14:textId="77777777" w:rsidR="00774023" w:rsidRDefault="00774023"/>
    <w:p w14:paraId="28AB2E03" w14:textId="77777777" w:rsidR="00774023" w:rsidRDefault="00774023"/>
    <w:p w14:paraId="28AB2E04" w14:textId="77777777" w:rsidR="00774023" w:rsidRDefault="00B338D1">
      <w:pPr>
        <w:pStyle w:val="Heading2"/>
      </w:pPr>
      <w:bookmarkStart w:id="57" w:name="_Toc155173657"/>
      <w:r w:rsidRPr="00D16387">
        <w:lastRenderedPageBreak/>
        <w:t>Support by SMO and Tools</w:t>
      </w:r>
      <w:bookmarkEnd w:id="57"/>
    </w:p>
    <w:p w14:paraId="28AB2E05" w14:textId="77777777" w:rsidR="00774023" w:rsidRDefault="00774023"/>
    <w:p w14:paraId="28AB2E06" w14:textId="77777777" w:rsidR="00774023" w:rsidRDefault="00B338D1">
      <w:r w:rsidRPr="00D16387">
        <w:t>[TBD: guidelines for Tools team on how to implement their EKM object model]</w:t>
      </w:r>
    </w:p>
    <w:p w14:paraId="28AB2E07" w14:textId="77777777" w:rsidR="00774023" w:rsidRDefault="00774023"/>
    <w:p w14:paraId="28AB2E08" w14:textId="77777777" w:rsidR="00774023" w:rsidRDefault="00B338D1">
      <w:pPr>
        <w:pStyle w:val="Heading2"/>
      </w:pPr>
      <w:bookmarkStart w:id="58" w:name="_Toc155173658"/>
      <w:proofErr w:type="spellStart"/>
      <w:r>
        <w:t>SQLCrypto</w:t>
      </w:r>
      <w:proofErr w:type="spellEnd"/>
      <w:r>
        <w:t xml:space="preserve"> API</w:t>
      </w:r>
      <w:bookmarkEnd w:id="58"/>
    </w:p>
    <w:p w14:paraId="28AB2E09" w14:textId="77777777" w:rsidR="00774023" w:rsidRDefault="00774023"/>
    <w:p w14:paraId="28AB2E0A" w14:textId="77777777" w:rsidR="00774023" w:rsidRDefault="00B338D1">
      <w:r>
        <w:t xml:space="preserve">This section describes API which must be implemented by EKM vendors to work with SQLEKM feature. </w:t>
      </w:r>
    </w:p>
    <w:p w14:paraId="28AB2E0B" w14:textId="77777777" w:rsidR="00774023" w:rsidRDefault="00774023"/>
    <w:p w14:paraId="28AB2E0C" w14:textId="77777777" w:rsidR="00774023" w:rsidRDefault="00906396">
      <w:pPr>
        <w:pStyle w:val="Heading3"/>
      </w:pPr>
      <w:bookmarkStart w:id="59" w:name="_Toc155173659"/>
      <w:r>
        <w:t>Session model</w:t>
      </w:r>
      <w:bookmarkEnd w:id="59"/>
    </w:p>
    <w:p w14:paraId="28AB2E0D" w14:textId="77777777" w:rsidR="00774023" w:rsidRDefault="00774023"/>
    <w:p w14:paraId="28AB2E0E" w14:textId="77777777" w:rsidR="00774023" w:rsidRDefault="00906396">
      <w:r>
        <w:t>A number of EKM device providers are implemented as a service on network or the same machine, which accepts incoming requests from SQL Server and sends replies back. In this traditional client-server architecture it is useful to implement a notion a session for a provider.</w:t>
      </w:r>
    </w:p>
    <w:p w14:paraId="28AB2E0F" w14:textId="77777777" w:rsidR="00774023" w:rsidRDefault="00774023"/>
    <w:p w14:paraId="28AB2E10" w14:textId="77777777" w:rsidR="00774023" w:rsidRDefault="00906396">
      <w:r>
        <w:t xml:space="preserve">A </w:t>
      </w:r>
      <w:r w:rsidRPr="00347973">
        <w:rPr>
          <w:i/>
        </w:rPr>
        <w:t>cryptographic provider session</w:t>
      </w:r>
      <w:r>
        <w:t xml:space="preserve"> (or simply provider session) is an in-memory SQL Server object used to communicate with registered crypto provider over network. Registered means that provider has been created in the server using CREATE PROVIDER statement.</w:t>
      </w:r>
    </w:p>
    <w:p w14:paraId="28AB2E11" w14:textId="77777777" w:rsidR="00774023" w:rsidRDefault="00774023"/>
    <w:p w14:paraId="28AB2E12" w14:textId="77777777" w:rsidR="00774023" w:rsidRDefault="00906396">
      <w:r>
        <w:t xml:space="preserve">A provider session is tied to a SQL Server session. When SQL Server session is closed all provider sessions are closed as well. A provider session is created when a request to a cryptographic provider has been made. It can be a request to create new key or encrypt the data. </w:t>
      </w:r>
    </w:p>
    <w:p w14:paraId="28AB2E13" w14:textId="77777777" w:rsidR="00774023" w:rsidRDefault="00774023"/>
    <w:p w14:paraId="28AB2E14" w14:textId="77777777" w:rsidR="00774023" w:rsidRDefault="00906396">
      <w:r>
        <w:t xml:space="preserve">For a give SQL Server session there can be only one crypto session per provider. For example for registered </w:t>
      </w:r>
      <w:proofErr w:type="spellStart"/>
      <w:r>
        <w:t>BeterSecurityInc</w:t>
      </w:r>
      <w:proofErr w:type="spellEnd"/>
      <w:r>
        <w:t xml:space="preserve"> provider there can be only one </w:t>
      </w:r>
      <w:proofErr w:type="spellStart"/>
      <w:r>
        <w:t>BeterSecurityInc</w:t>
      </w:r>
      <w:proofErr w:type="spellEnd"/>
      <w:r>
        <w:t xml:space="preserve"> crypto session opened for SQL session with SPID = 50 opened by user1. However SQL session with SPID = 50 can also have a crypto session opened with </w:t>
      </w:r>
      <w:proofErr w:type="spellStart"/>
      <w:r>
        <w:t>KeySafe</w:t>
      </w:r>
      <w:proofErr w:type="spellEnd"/>
      <w:r>
        <w:t xml:space="preserve"> provider. To the other hand, another SQL session with SPID = 51 opened by user1 can open a new session with </w:t>
      </w:r>
      <w:proofErr w:type="spellStart"/>
      <w:r>
        <w:t>BeterSecurityInc</w:t>
      </w:r>
      <w:proofErr w:type="spellEnd"/>
      <w:r>
        <w:t>.</w:t>
      </w:r>
    </w:p>
    <w:p w14:paraId="28AB2E15" w14:textId="77777777" w:rsidR="00774023" w:rsidRDefault="00774023"/>
    <w:p w14:paraId="28AB2E16" w14:textId="77777777" w:rsidR="00774023" w:rsidRDefault="00906396">
      <w:r>
        <w:t xml:space="preserve">To open a crypto session SQL Server must authenticate its context with EKM device. This is done either using windows, basic or other type of authentication. In the case of windows or basic no involvement from the user is necessary. If other type of authentication is used (e.g. request for </w:t>
      </w:r>
      <w:proofErr w:type="spellStart"/>
      <w:r>
        <w:t>SmartCard</w:t>
      </w:r>
      <w:proofErr w:type="spellEnd"/>
      <w:r>
        <w:t xml:space="preserve"> PIN) user must perform it out of band (i.e. enter his </w:t>
      </w:r>
      <w:proofErr w:type="spellStart"/>
      <w:r>
        <w:t>SmartCard</w:t>
      </w:r>
      <w:proofErr w:type="spellEnd"/>
      <w:r>
        <w:t xml:space="preserve"> PIN in popped up window).</w:t>
      </w:r>
    </w:p>
    <w:p w14:paraId="28AB2E17" w14:textId="77777777" w:rsidR="00774023" w:rsidRDefault="00774023">
      <w:pPr>
        <w:rPr>
          <w:color w:val="365F91"/>
        </w:rPr>
      </w:pPr>
    </w:p>
    <w:p w14:paraId="28AB2E18" w14:textId="77777777" w:rsidR="00774023" w:rsidRDefault="00906396">
      <w:r w:rsidRPr="0001767B">
        <w:t xml:space="preserve">A crypto </w:t>
      </w:r>
      <w:r>
        <w:t xml:space="preserve">session is </w:t>
      </w:r>
      <w:r w:rsidRPr="0001767B">
        <w:rPr>
          <w:i/>
        </w:rPr>
        <w:t>not thread-safe object</w:t>
      </w:r>
      <w:r w:rsidR="00BE3FDB">
        <w:t>:</w:t>
      </w:r>
    </w:p>
    <w:p w14:paraId="28AB2E19" w14:textId="77777777" w:rsidR="00774023" w:rsidRDefault="00BE3FDB" w:rsidP="00DA7A35">
      <w:pPr>
        <w:numPr>
          <w:ilvl w:val="0"/>
          <w:numId w:val="41"/>
        </w:numPr>
      </w:pPr>
      <w:r>
        <w:t xml:space="preserve">If multiple threads are using </w:t>
      </w:r>
      <w:r w:rsidRPr="00BE3FDB">
        <w:rPr>
          <w:i/>
        </w:rPr>
        <w:t>the same key</w:t>
      </w:r>
      <w:r>
        <w:t xml:space="preserve"> </w:t>
      </w:r>
      <w:r w:rsidR="004579C1">
        <w:t xml:space="preserve">within the same crypto session </w:t>
      </w:r>
      <w:r>
        <w:t>the behavior is undefined</w:t>
      </w:r>
    </w:p>
    <w:p w14:paraId="28AB2E1A" w14:textId="77777777" w:rsidR="00774023" w:rsidRDefault="00BE3FDB" w:rsidP="00DA7A35">
      <w:pPr>
        <w:numPr>
          <w:ilvl w:val="0"/>
          <w:numId w:val="41"/>
        </w:numPr>
      </w:pPr>
      <w:r>
        <w:t xml:space="preserve">However multiple threads can </w:t>
      </w:r>
      <w:r w:rsidR="0014737C">
        <w:t xml:space="preserve">safely </w:t>
      </w:r>
      <w:r>
        <w:t>use different keys within the same crypto session.</w:t>
      </w:r>
    </w:p>
    <w:p w14:paraId="28AB2E1B" w14:textId="77777777" w:rsidR="00774023" w:rsidRDefault="00BE3FDB" w:rsidP="00DA7A35">
      <w:pPr>
        <w:numPr>
          <w:ilvl w:val="0"/>
          <w:numId w:val="41"/>
        </w:numPr>
      </w:pPr>
      <w:r>
        <w:t>If the same key is being used from different crypto sessions, the access to the key must be synchronized by provider. This is similar to the case when applications App1 and App2 are using the same key on EKM module.</w:t>
      </w:r>
    </w:p>
    <w:p w14:paraId="28AB2E1C" w14:textId="77777777" w:rsidR="00774023" w:rsidRDefault="00774023"/>
    <w:p w14:paraId="28AB2E1D" w14:textId="77777777" w:rsidR="00774023" w:rsidRDefault="00906396">
      <w:pPr>
        <w:pStyle w:val="Heading3"/>
      </w:pPr>
      <w:bookmarkStart w:id="60" w:name="_Toc155173660"/>
      <w:r>
        <w:t>Memory and synchronization model</w:t>
      </w:r>
      <w:bookmarkEnd w:id="60"/>
    </w:p>
    <w:p w14:paraId="28AB2E1E" w14:textId="77777777" w:rsidR="00774023" w:rsidRDefault="00774023"/>
    <w:p w14:paraId="28AB2E1F" w14:textId="77777777" w:rsidR="00774023" w:rsidRDefault="00906396">
      <w:r>
        <w:t xml:space="preserve">For v1 we use the same memory and synchronization model used by MSCAPI. This means memory allocations and synchronizations by the provider must be done using system functions, such as malloc, free and OS synchronization primitives. While this might affect performance, introducing a more </w:t>
      </w:r>
      <w:r>
        <w:lastRenderedPageBreak/>
        <w:t>flexible providing hosting environment might be very costly. We will introduce more flexible hosting model in future versions if this is required.</w:t>
      </w:r>
    </w:p>
    <w:p w14:paraId="28AB2E20" w14:textId="77777777" w:rsidR="00774023" w:rsidRDefault="00774023"/>
    <w:p w14:paraId="28AB2E21" w14:textId="77777777" w:rsidR="00774023" w:rsidRDefault="008D5713">
      <w:pPr>
        <w:pStyle w:val="Heading3"/>
      </w:pPr>
      <w:bookmarkStart w:id="61" w:name="_Toc155173661"/>
      <w:r>
        <w:t>Passing memory object between provider DLL and SQL Server</w:t>
      </w:r>
      <w:bookmarkEnd w:id="61"/>
    </w:p>
    <w:p w14:paraId="28AB2E22" w14:textId="77777777" w:rsidR="00774023" w:rsidRDefault="00774023"/>
    <w:p w14:paraId="28AB2E23" w14:textId="77777777" w:rsidR="00774023" w:rsidRDefault="008D5713">
      <w:r>
        <w:t>To simplify memory allocation and de-allocation we assume that SQL Server will create sufficient memory buffer for provider functions. This is done similarly to Win32 API:</w:t>
      </w:r>
    </w:p>
    <w:p w14:paraId="28AB2E24" w14:textId="77777777" w:rsidR="00774023" w:rsidRDefault="00557407" w:rsidP="00DA7A35">
      <w:pPr>
        <w:numPr>
          <w:ilvl w:val="0"/>
          <w:numId w:val="36"/>
        </w:numPr>
      </w:pPr>
      <w:r>
        <w:t>SQL Server c</w:t>
      </w:r>
      <w:r w:rsidR="008D5713">
        <w:t>all</w:t>
      </w:r>
      <w:r>
        <w:t>s</w:t>
      </w:r>
      <w:r w:rsidR="008D5713">
        <w:t xml:space="preserve"> provider function to figure out the size of the buffer needed</w:t>
      </w:r>
      <w:r w:rsidR="002D10E8">
        <w:t xml:space="preserve">. In this case provider returns </w:t>
      </w:r>
      <w:r w:rsidR="008048B5">
        <w:fldChar w:fldCharType="begin"/>
      </w:r>
      <w:r w:rsidR="002D10E8">
        <w:instrText xml:space="preserve"> REF SqlCpError \h </w:instrText>
      </w:r>
      <w:r w:rsidR="008048B5">
        <w:fldChar w:fldCharType="separate"/>
      </w:r>
      <w:proofErr w:type="spellStart"/>
      <w:r w:rsidR="002D10E8" w:rsidRPr="00393418">
        <w:rPr>
          <w:color w:val="0558FF"/>
        </w:rPr>
        <w:t>SqlCpError</w:t>
      </w:r>
      <w:r w:rsidR="008048B5">
        <w:fldChar w:fldCharType="end"/>
      </w:r>
      <w:r w:rsidR="002D10E8">
        <w:t>.</w:t>
      </w:r>
      <w:r w:rsidR="002D10E8" w:rsidRPr="002D10E8">
        <w:rPr>
          <w:color w:val="0558FF"/>
        </w:rPr>
        <w:t>scp_err_</w:t>
      </w:r>
      <w:proofErr w:type="gramStart"/>
      <w:r w:rsidR="002D10E8" w:rsidRPr="002D10E8">
        <w:rPr>
          <w:color w:val="0558FF"/>
        </w:rPr>
        <w:t>InsufficientBuffer</w:t>
      </w:r>
      <w:proofErr w:type="spellEnd"/>
      <w:r w:rsidR="002D10E8">
        <w:t xml:space="preserve"> .</w:t>
      </w:r>
      <w:proofErr w:type="gramEnd"/>
    </w:p>
    <w:p w14:paraId="28AB2E25" w14:textId="77777777" w:rsidR="00774023" w:rsidRDefault="00557407" w:rsidP="00DA7A35">
      <w:pPr>
        <w:numPr>
          <w:ilvl w:val="0"/>
          <w:numId w:val="36"/>
        </w:numPr>
      </w:pPr>
      <w:r>
        <w:t>SQL Server creates necessary buffer and calls the provider function for the second time</w:t>
      </w:r>
    </w:p>
    <w:p w14:paraId="28AB2E26" w14:textId="77777777" w:rsidR="00774023" w:rsidRDefault="00557407" w:rsidP="00DA7A35">
      <w:pPr>
        <w:numPr>
          <w:ilvl w:val="0"/>
          <w:numId w:val="36"/>
        </w:numPr>
      </w:pPr>
      <w:r>
        <w:t>Provider function performs the work and fills the buffer with data</w:t>
      </w:r>
    </w:p>
    <w:p w14:paraId="28AB2E27" w14:textId="77777777" w:rsidR="00774023" w:rsidRDefault="00557407" w:rsidP="00DA7A35">
      <w:pPr>
        <w:numPr>
          <w:ilvl w:val="0"/>
          <w:numId w:val="36"/>
        </w:numPr>
      </w:pPr>
      <w:r>
        <w:t>When SQL Server is finished with the data, it frees the memory.</w:t>
      </w:r>
    </w:p>
    <w:p w14:paraId="28AB2E28" w14:textId="77777777" w:rsidR="00774023" w:rsidRDefault="00774023"/>
    <w:p w14:paraId="28AB2E29" w14:textId="77777777" w:rsidR="00774023" w:rsidRDefault="00557407">
      <w:r>
        <w:t xml:space="preserve">The only exception to the rule is </w:t>
      </w:r>
      <w:proofErr w:type="spellStart"/>
      <w:r>
        <w:t>SqlCpSession</w:t>
      </w:r>
      <w:proofErr w:type="spellEnd"/>
      <w:r w:rsidR="005E400B">
        <w:t xml:space="preserve"> </w:t>
      </w:r>
      <w:r>
        <w:t xml:space="preserve">object, which is allocated on the provider with </w:t>
      </w:r>
      <w:proofErr w:type="spellStart"/>
      <w:r>
        <w:t>SQLCpOpenSession</w:t>
      </w:r>
      <w:proofErr w:type="spellEnd"/>
      <w:r>
        <w:t>() and fr</w:t>
      </w:r>
      <w:r w:rsidR="002D10E8">
        <w:t xml:space="preserve">eed using </w:t>
      </w:r>
      <w:proofErr w:type="spellStart"/>
      <w:r w:rsidR="002D10E8">
        <w:t>SqlCpCloseSession</w:t>
      </w:r>
      <w:proofErr w:type="spellEnd"/>
      <w:r w:rsidR="002D10E8">
        <w:t xml:space="preserve">(). </w:t>
      </w:r>
    </w:p>
    <w:p w14:paraId="28AB2E2A" w14:textId="77777777" w:rsidR="00774023" w:rsidRDefault="00774023"/>
    <w:p w14:paraId="28AB2E2B" w14:textId="77777777" w:rsidR="00774023" w:rsidRDefault="005E400B">
      <w:pPr>
        <w:pStyle w:val="Heading3"/>
      </w:pPr>
      <w:bookmarkStart w:id="62" w:name="_Toc155173662"/>
      <w:r>
        <w:t>Key identification</w:t>
      </w:r>
      <w:bookmarkEnd w:id="62"/>
      <w:r w:rsidR="00CA5684">
        <w:t xml:space="preserve"> </w:t>
      </w:r>
    </w:p>
    <w:p w14:paraId="28AB2E2C" w14:textId="77777777" w:rsidR="00774023" w:rsidRDefault="00774023"/>
    <w:p w14:paraId="28AB2E2D" w14:textId="77777777" w:rsidR="00774023" w:rsidRDefault="005E400B">
      <w:r>
        <w:t xml:space="preserve">We use key </w:t>
      </w:r>
      <w:r w:rsidRPr="005E400B">
        <w:rPr>
          <w:i/>
        </w:rPr>
        <w:t>thumbprint</w:t>
      </w:r>
      <w:r>
        <w:t xml:space="preserve"> </w:t>
      </w:r>
      <w:r w:rsidR="008048B5">
        <w:fldChar w:fldCharType="begin"/>
      </w:r>
      <w:r>
        <w:instrText xml:space="preserve"> REF SqlCpKeyThumbprint \h </w:instrText>
      </w:r>
      <w:r w:rsidR="008048B5">
        <w:fldChar w:fldCharType="separate"/>
      </w:r>
      <w:proofErr w:type="spellStart"/>
      <w:r w:rsidR="003D71F4">
        <w:rPr>
          <w:color w:val="0558FF"/>
        </w:rPr>
        <w:t>Sql</w:t>
      </w:r>
      <w:r w:rsidR="003D71F4" w:rsidRPr="00922448">
        <w:rPr>
          <w:color w:val="0558FF"/>
        </w:rPr>
        <w:t>CpKeyThumbprint</w:t>
      </w:r>
      <w:proofErr w:type="spellEnd"/>
      <w:r w:rsidR="008048B5">
        <w:fldChar w:fldCharType="end"/>
      </w:r>
      <w:r>
        <w:t xml:space="preserve"> as a primary identifier to refer to the key. It is unique identifier unspecified length. While its length can be arbitrary, currently SQL server has a limit for 32 bytes. </w:t>
      </w:r>
    </w:p>
    <w:p w14:paraId="28AB2E2E" w14:textId="77777777" w:rsidR="00774023" w:rsidRDefault="00774023"/>
    <w:p w14:paraId="28AB2E2F" w14:textId="77777777" w:rsidR="00774023" w:rsidRDefault="00CA5684">
      <w:r>
        <w:t>In SQL Crypto API a</w:t>
      </w:r>
      <w:r w:rsidR="00BA07C1">
        <w:t xml:space="preserve"> k</w:t>
      </w:r>
      <w:r w:rsidR="005E400B">
        <w:t xml:space="preserve">ey </w:t>
      </w:r>
      <w:r w:rsidR="00BA07C1">
        <w:t xml:space="preserve">also </w:t>
      </w:r>
      <w:r w:rsidR="005E400B">
        <w:t xml:space="preserve">has </w:t>
      </w:r>
      <w:r w:rsidR="00BA07C1">
        <w:t xml:space="preserve">a </w:t>
      </w:r>
      <w:r w:rsidR="005E400B">
        <w:t xml:space="preserve">name </w:t>
      </w:r>
      <w:r w:rsidR="008048B5">
        <w:fldChar w:fldCharType="begin"/>
      </w:r>
      <w:r w:rsidR="005E400B">
        <w:instrText xml:space="preserve"> REF SqlCpKeyName \h </w:instrText>
      </w:r>
      <w:r w:rsidR="008048B5">
        <w:fldChar w:fldCharType="separate"/>
      </w:r>
      <w:proofErr w:type="spellStart"/>
      <w:r w:rsidR="003D71F4" w:rsidRPr="00922448">
        <w:rPr>
          <w:color w:val="0558FF"/>
        </w:rPr>
        <w:t>SqlCpKeyName</w:t>
      </w:r>
      <w:proofErr w:type="spellEnd"/>
      <w:r w:rsidR="008048B5">
        <w:fldChar w:fldCharType="end"/>
      </w:r>
      <w:r w:rsidR="005E400B">
        <w:t xml:space="preserve">. We refer to the key by its key name only when we </w:t>
      </w:r>
    </w:p>
    <w:p w14:paraId="28AB2E30" w14:textId="77777777" w:rsidR="00774023" w:rsidRDefault="005E400B" w:rsidP="00DA7A35">
      <w:pPr>
        <w:numPr>
          <w:ilvl w:val="0"/>
          <w:numId w:val="37"/>
        </w:numPr>
      </w:pPr>
      <w:r>
        <w:t>Create/import a key</w:t>
      </w:r>
    </w:p>
    <w:p w14:paraId="28AB2E31" w14:textId="77777777" w:rsidR="00774023" w:rsidRDefault="005E400B" w:rsidP="00DA7A35">
      <w:pPr>
        <w:numPr>
          <w:ilvl w:val="0"/>
          <w:numId w:val="37"/>
        </w:numPr>
      </w:pPr>
      <w:r>
        <w:t>Obtain information about the key, such as its thumbprint and algorithm</w:t>
      </w:r>
    </w:p>
    <w:p w14:paraId="28AB2E32" w14:textId="77777777" w:rsidR="00774023" w:rsidRDefault="00774023"/>
    <w:p w14:paraId="28AB2E33" w14:textId="77777777" w:rsidR="00774023" w:rsidRDefault="005E400B">
      <w:r>
        <w:t>A key name can be changed, however key thumbprint is immutable and must be bound to its public key or hash of secret key material.</w:t>
      </w:r>
    </w:p>
    <w:p w14:paraId="28AB2E34" w14:textId="77777777" w:rsidR="002D10E8" w:rsidRDefault="002D10E8"/>
    <w:p w14:paraId="28AB2E35" w14:textId="77777777" w:rsidR="002D10E8" w:rsidRDefault="002D10E8">
      <w:r>
        <w:t xml:space="preserve">For enumeration </w:t>
      </w:r>
      <w:proofErr w:type="gramStart"/>
      <w:r>
        <w:t>purpose</w:t>
      </w:r>
      <w:proofErr w:type="gramEnd"/>
      <w:r>
        <w:t xml:space="preserve"> we also use </w:t>
      </w:r>
      <w:r w:rsidR="008048B5">
        <w:fldChar w:fldCharType="begin"/>
      </w:r>
      <w:r>
        <w:instrText xml:space="preserve"> REF SqlCpKeyId \h </w:instrText>
      </w:r>
      <w:r w:rsidR="008048B5">
        <w:fldChar w:fldCharType="separate"/>
      </w:r>
      <w:proofErr w:type="spellStart"/>
      <w:r w:rsidRPr="0082376E">
        <w:rPr>
          <w:color w:val="0558FF"/>
        </w:rPr>
        <w:t>SqlCpKeyId</w:t>
      </w:r>
      <w:proofErr w:type="spellEnd"/>
      <w:r w:rsidR="008048B5">
        <w:fldChar w:fldCharType="end"/>
      </w:r>
      <w:r>
        <w:t xml:space="preserve">. It is used with </w:t>
      </w:r>
      <w:proofErr w:type="spellStart"/>
      <w:r w:rsidRPr="002D10E8">
        <w:t>SqlCryptGetNextKeyId</w:t>
      </w:r>
      <w:proofErr w:type="spellEnd"/>
      <w:r>
        <w:t>() to obtain next key available.</w:t>
      </w:r>
    </w:p>
    <w:p w14:paraId="28AB2E36" w14:textId="77777777" w:rsidR="00774023" w:rsidRDefault="00B338D1">
      <w:pPr>
        <w:pStyle w:val="Heading3"/>
      </w:pPr>
      <w:bookmarkStart w:id="63" w:name="_Toc155173663"/>
      <w:r>
        <w:t>Constants</w:t>
      </w:r>
      <w:r w:rsidR="00491290">
        <w:t xml:space="preserve"> and </w:t>
      </w:r>
      <w:proofErr w:type="spellStart"/>
      <w:r w:rsidR="00491290">
        <w:t>enums</w:t>
      </w:r>
      <w:bookmarkEnd w:id="63"/>
      <w:proofErr w:type="spellEnd"/>
    </w:p>
    <w:p w14:paraId="28AB2E37" w14:textId="77777777" w:rsidR="00774023" w:rsidRDefault="00774023"/>
    <w:p w14:paraId="28AB2E38" w14:textId="027218E4" w:rsidR="00774023" w:rsidRDefault="0055410A">
      <w:r>
        <w:rPr>
          <w:noProof/>
        </w:rPr>
        <w:lastRenderedPageBreak/>
        <mc:AlternateContent>
          <mc:Choice Requires="wps">
            <w:drawing>
              <wp:inline distT="0" distB="0" distL="0" distR="0" wp14:anchorId="28AB30D4" wp14:editId="09F4767C">
                <wp:extent cx="6604000" cy="13634085"/>
                <wp:effectExtent l="0" t="0" r="0" b="0"/>
                <wp:docPr id="195552308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363408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25B" w14:textId="77777777" w:rsidR="00954B72" w:rsidRDefault="00954B72" w:rsidP="00542D9F"/>
                          <w:p w14:paraId="28AB325C" w14:textId="77777777" w:rsidR="00954B72" w:rsidRDefault="00954B72" w:rsidP="00542D9F">
                            <w:r>
                              <w:t>// Version of this SQL Crypto header</w:t>
                            </w:r>
                          </w:p>
                          <w:p w14:paraId="28AB325D" w14:textId="77777777" w:rsidR="00954B72" w:rsidRDefault="00954B72" w:rsidP="00542D9F">
                            <w:r>
                              <w:t>//</w:t>
                            </w:r>
                          </w:p>
                          <w:p w14:paraId="28AB325E" w14:textId="77777777" w:rsidR="00954B72" w:rsidRDefault="00954B72" w:rsidP="00542D9F">
                            <w:r>
                              <w:t xml:space="preserve">#define </w:t>
                            </w:r>
                            <w:proofErr w:type="spellStart"/>
                            <w:r>
                              <w:t>x_scp_SqlCpVersion</w:t>
                            </w:r>
                            <w:proofErr w:type="spellEnd"/>
                            <w:r>
                              <w:t xml:space="preserve"> 1  </w:t>
                            </w:r>
                          </w:p>
                          <w:p w14:paraId="28AB325F" w14:textId="77777777" w:rsidR="00954B72" w:rsidRDefault="00954B72"/>
                          <w:p w14:paraId="28AB3260" w14:textId="77777777" w:rsidR="00954B72" w:rsidRDefault="00954B72">
                            <w:r>
                              <w:t>// M</w:t>
                            </w:r>
                            <w:r w:rsidRPr="00542D9F">
                              <w:t>aximum length of friendly name in bytes</w:t>
                            </w:r>
                          </w:p>
                          <w:p w14:paraId="28AB3261" w14:textId="77777777" w:rsidR="00954B72" w:rsidRDefault="00954B72">
                            <w:r>
                              <w:t>//</w:t>
                            </w:r>
                          </w:p>
                          <w:p w14:paraId="28AB3262" w14:textId="77777777" w:rsidR="00954B72" w:rsidRDefault="00954B72">
                            <w:r w:rsidRPr="00542D9F">
                              <w:t xml:space="preserve">#define </w:t>
                            </w:r>
                            <w:proofErr w:type="spellStart"/>
                            <w:r w:rsidRPr="00542D9F">
                              <w:t>x_cbFriendlyNameMaxLen</w:t>
                            </w:r>
                            <w:proofErr w:type="spellEnd"/>
                            <w:r w:rsidRPr="00542D9F">
                              <w:t xml:space="preserve">    2048    </w:t>
                            </w:r>
                          </w:p>
                          <w:p w14:paraId="28AB3263" w14:textId="77777777" w:rsidR="00954B72" w:rsidRDefault="00954B72"/>
                          <w:p w14:paraId="28AB3264" w14:textId="77777777" w:rsidR="00954B72" w:rsidRDefault="00954B72">
                            <w:r>
                              <w:t xml:space="preserve">// Invalid </w:t>
                            </w:r>
                            <w:proofErr w:type="spellStart"/>
                            <w:r>
                              <w:t>AlgId</w:t>
                            </w:r>
                            <w:proofErr w:type="spellEnd"/>
                          </w:p>
                          <w:p w14:paraId="28AB3265" w14:textId="77777777" w:rsidR="00954B72" w:rsidRDefault="00954B72">
                            <w:r>
                              <w:t>//</w:t>
                            </w:r>
                          </w:p>
                          <w:p w14:paraId="28AB3266" w14:textId="77777777" w:rsidR="00954B72" w:rsidRDefault="00954B72" w:rsidP="00646AEA">
                            <w:r>
                              <w:t xml:space="preserve">#define </w:t>
                            </w:r>
                            <w:bookmarkStart w:id="64" w:name="x_scp_AlgIdBad"/>
                            <w:proofErr w:type="spellStart"/>
                            <w:r w:rsidRPr="0010758A">
                              <w:rPr>
                                <w:color w:val="0558FF"/>
                              </w:rPr>
                              <w:t>x_scp_AlgIdBad</w:t>
                            </w:r>
                            <w:proofErr w:type="spellEnd"/>
                            <w:r>
                              <w:t xml:space="preserve"> </w:t>
                            </w:r>
                            <w:bookmarkEnd w:id="64"/>
                            <w:r>
                              <w:t xml:space="preserve">0      </w:t>
                            </w:r>
                          </w:p>
                          <w:p w14:paraId="28AB3267" w14:textId="77777777" w:rsidR="00954B72" w:rsidRDefault="00954B72"/>
                          <w:p w14:paraId="28AB3268" w14:textId="77777777" w:rsidR="00954B72" w:rsidRDefault="00954B72" w:rsidP="00507AEB">
                            <w:r>
                              <w:t xml:space="preserve">// Invalid </w:t>
                            </w:r>
                            <w:proofErr w:type="spellStart"/>
                            <w:r>
                              <w:t>KeyId</w:t>
                            </w:r>
                            <w:proofErr w:type="spellEnd"/>
                          </w:p>
                          <w:p w14:paraId="28AB3269" w14:textId="77777777" w:rsidR="00954B72" w:rsidRDefault="00954B72" w:rsidP="00507AEB">
                            <w:r>
                              <w:t>//</w:t>
                            </w:r>
                          </w:p>
                          <w:p w14:paraId="28AB326A" w14:textId="77777777" w:rsidR="00954B72" w:rsidRDefault="00954B72" w:rsidP="00507AEB">
                            <w:r>
                              <w:t xml:space="preserve">#define </w:t>
                            </w:r>
                            <w:bookmarkStart w:id="65" w:name="x_scp_KeyIdBad"/>
                            <w:proofErr w:type="spellStart"/>
                            <w:r w:rsidRPr="00507AEB">
                              <w:rPr>
                                <w:color w:val="0558FF"/>
                              </w:rPr>
                              <w:t>x_scp_KeyIdBad</w:t>
                            </w:r>
                            <w:proofErr w:type="spellEnd"/>
                            <w:r>
                              <w:t xml:space="preserve"> </w:t>
                            </w:r>
                            <w:bookmarkEnd w:id="65"/>
                            <w:r>
                              <w:t xml:space="preserve">0  </w:t>
                            </w:r>
                          </w:p>
                          <w:p w14:paraId="28AB326B" w14:textId="77777777" w:rsidR="00954B72" w:rsidRDefault="00954B72" w:rsidP="00507AEB"/>
                          <w:p w14:paraId="28AB326C" w14:textId="77777777" w:rsidR="00954B72" w:rsidRDefault="00954B72">
                            <w:r>
                              <w:t>// Error</w:t>
                            </w:r>
                          </w:p>
                          <w:p w14:paraId="28AB326D" w14:textId="77777777" w:rsidR="00954B72" w:rsidRDefault="00954B72">
                            <w:r>
                              <w:t xml:space="preserve">typedef </w:t>
                            </w:r>
                            <w:proofErr w:type="spellStart"/>
                            <w:r>
                              <w:t>enum</w:t>
                            </w:r>
                            <w:proofErr w:type="spellEnd"/>
                            <w:r>
                              <w:t xml:space="preserve"> </w:t>
                            </w:r>
                          </w:p>
                          <w:p w14:paraId="28AB326E" w14:textId="77777777" w:rsidR="00954B72" w:rsidRDefault="00954B72">
                            <w:r>
                              <w:t>{</w:t>
                            </w:r>
                          </w:p>
                          <w:p w14:paraId="28AB326F" w14:textId="77777777" w:rsidR="00954B72" w:rsidRDefault="00954B72" w:rsidP="00CA0659">
                            <w:r>
                              <w:t xml:space="preserve">    </w:t>
                            </w:r>
                            <w:proofErr w:type="spellStart"/>
                            <w:r>
                              <w:t>scp_err_Success</w:t>
                            </w:r>
                            <w:proofErr w:type="spellEnd"/>
                            <w:r>
                              <w:t xml:space="preserve">               = 0,</w:t>
                            </w:r>
                          </w:p>
                          <w:p w14:paraId="28AB3270" w14:textId="77777777" w:rsidR="00954B72" w:rsidRDefault="00954B72" w:rsidP="00CA0659">
                            <w:r>
                              <w:t xml:space="preserve">    </w:t>
                            </w:r>
                            <w:proofErr w:type="spellStart"/>
                            <w:r>
                              <w:t>scp_err_Failure</w:t>
                            </w:r>
                            <w:proofErr w:type="spellEnd"/>
                            <w:r>
                              <w:t xml:space="preserve">                 = 1,</w:t>
                            </w:r>
                          </w:p>
                          <w:p w14:paraId="28AB3271" w14:textId="77777777" w:rsidR="00954B72" w:rsidRDefault="00954B72" w:rsidP="00CA0659">
                            <w:r>
                              <w:t xml:space="preserve">    </w:t>
                            </w:r>
                            <w:proofErr w:type="spellStart"/>
                            <w:r>
                              <w:t>scp_err_</w:t>
                            </w:r>
                            <w:proofErr w:type="gramStart"/>
                            <w:r>
                              <w:t>InsufficientBuffer</w:t>
                            </w:r>
                            <w:proofErr w:type="spellEnd"/>
                            <w:r>
                              <w:t xml:space="preserve">  =</w:t>
                            </w:r>
                            <w:proofErr w:type="gramEnd"/>
                            <w:r>
                              <w:t xml:space="preserve"> 2,</w:t>
                            </w:r>
                          </w:p>
                          <w:p w14:paraId="28AB3272" w14:textId="77777777" w:rsidR="00954B72" w:rsidRDefault="00954B72" w:rsidP="00CA0659">
                            <w:r>
                              <w:t xml:space="preserve">    </w:t>
                            </w:r>
                            <w:proofErr w:type="spellStart"/>
                            <w:r>
                              <w:t>scp_err_NotSupported</w:t>
                            </w:r>
                            <w:proofErr w:type="spellEnd"/>
                            <w:r>
                              <w:t xml:space="preserve">       = 3,</w:t>
                            </w:r>
                          </w:p>
                          <w:p w14:paraId="28AB3273" w14:textId="77777777" w:rsidR="00954B72" w:rsidRDefault="00954B72" w:rsidP="00CA0659">
                            <w:r>
                              <w:t xml:space="preserve">    </w:t>
                            </w:r>
                            <w:proofErr w:type="spellStart"/>
                            <w:r>
                              <w:t>scp_err_NotFound</w:t>
                            </w:r>
                            <w:proofErr w:type="spellEnd"/>
                            <w:r>
                              <w:t xml:space="preserve">             = 4, </w:t>
                            </w:r>
                          </w:p>
                          <w:p w14:paraId="28AB3274" w14:textId="77777777" w:rsidR="00954B72" w:rsidRDefault="00954B72" w:rsidP="00CA0659">
                            <w:r>
                              <w:t xml:space="preserve">} </w:t>
                            </w:r>
                            <w:bookmarkStart w:id="66" w:name="SqlCpError"/>
                            <w:proofErr w:type="spellStart"/>
                            <w:r w:rsidRPr="00393418">
                              <w:rPr>
                                <w:color w:val="0558FF"/>
                              </w:rPr>
                              <w:t>SqlCpError</w:t>
                            </w:r>
                            <w:bookmarkEnd w:id="66"/>
                            <w:proofErr w:type="spellEnd"/>
                            <w:r>
                              <w:t>;</w:t>
                            </w:r>
                          </w:p>
                          <w:p w14:paraId="28AB3275" w14:textId="77777777" w:rsidR="00954B72" w:rsidRDefault="00954B72"/>
                          <w:p w14:paraId="28AB3276" w14:textId="77777777" w:rsidR="00954B72" w:rsidRDefault="00954B72">
                            <w:r>
                              <w:t>// Authentication type</w:t>
                            </w:r>
                          </w:p>
                          <w:p w14:paraId="28AB3277" w14:textId="77777777" w:rsidR="00954B72" w:rsidRDefault="00954B72">
                            <w:r>
                              <w:t xml:space="preserve">typedef </w:t>
                            </w:r>
                            <w:proofErr w:type="spellStart"/>
                            <w:r>
                              <w:t>enum</w:t>
                            </w:r>
                            <w:proofErr w:type="spellEnd"/>
                            <w:r>
                              <w:t xml:space="preserve"> </w:t>
                            </w:r>
                          </w:p>
                          <w:p w14:paraId="28AB3278" w14:textId="77777777" w:rsidR="00954B72" w:rsidRDefault="00954B72">
                            <w:r>
                              <w:t>{</w:t>
                            </w:r>
                          </w:p>
                          <w:p w14:paraId="28AB3279" w14:textId="77777777" w:rsidR="00954B72" w:rsidRDefault="00954B72" w:rsidP="009359C3">
                            <w:r>
                              <w:t xml:space="preserve">    </w:t>
                            </w:r>
                            <w:proofErr w:type="spellStart"/>
                            <w:r>
                              <w:t>scp_auth_Basic</w:t>
                            </w:r>
                            <w:proofErr w:type="spellEnd"/>
                            <w:r>
                              <w:t xml:space="preserve">      = 0,</w:t>
                            </w:r>
                          </w:p>
                          <w:p w14:paraId="28AB327A" w14:textId="77777777" w:rsidR="00954B72" w:rsidRDefault="00954B72" w:rsidP="009359C3">
                            <w:r>
                              <w:t xml:space="preserve">    </w:t>
                            </w:r>
                            <w:proofErr w:type="spellStart"/>
                            <w:r>
                              <w:t>scp_auth_Windows</w:t>
                            </w:r>
                            <w:proofErr w:type="spellEnd"/>
                            <w:r>
                              <w:t xml:space="preserve">    = 1,</w:t>
                            </w:r>
                          </w:p>
                          <w:p w14:paraId="28AB327B" w14:textId="77777777" w:rsidR="00954B72" w:rsidRDefault="00954B72" w:rsidP="009359C3">
                            <w:r>
                              <w:t xml:space="preserve">    </w:t>
                            </w:r>
                            <w:proofErr w:type="spellStart"/>
                            <w:r>
                              <w:t>scp_auth_Other</w:t>
                            </w:r>
                            <w:proofErr w:type="spellEnd"/>
                            <w:r>
                              <w:t xml:space="preserve">      = 0xffff, </w:t>
                            </w:r>
                          </w:p>
                          <w:p w14:paraId="28AB327C" w14:textId="77777777" w:rsidR="00954B72" w:rsidRDefault="00954B72" w:rsidP="009359C3">
                            <w:r>
                              <w:t xml:space="preserve">} </w:t>
                            </w:r>
                            <w:bookmarkStart w:id="67" w:name="SqlCpAuthType"/>
                            <w:proofErr w:type="spellStart"/>
                            <w:r w:rsidRPr="00393418">
                              <w:rPr>
                                <w:color w:val="0558FF"/>
                              </w:rPr>
                              <w:t>SqlCpAuthType</w:t>
                            </w:r>
                            <w:bookmarkEnd w:id="67"/>
                            <w:proofErr w:type="spellEnd"/>
                            <w:r>
                              <w:t>;</w:t>
                            </w:r>
                          </w:p>
                          <w:p w14:paraId="28AB327D" w14:textId="77777777" w:rsidR="00954B72" w:rsidRDefault="00954B72">
                            <w:pPr>
                              <w:rPr>
                                <w:szCs w:val="18"/>
                              </w:rPr>
                            </w:pPr>
                          </w:p>
                          <w:p w14:paraId="28AB327E" w14:textId="77777777" w:rsidR="00954B72" w:rsidRDefault="00954B72">
                            <w:pPr>
                              <w:rPr>
                                <w:szCs w:val="18"/>
                              </w:rPr>
                            </w:pPr>
                            <w:r>
                              <w:rPr>
                                <w:szCs w:val="18"/>
                              </w:rPr>
                              <w:t>// Key support bitmask</w:t>
                            </w:r>
                          </w:p>
                          <w:p w14:paraId="28AB327F" w14:textId="77777777" w:rsidR="00954B72" w:rsidRDefault="00954B72">
                            <w:r>
                              <w:t xml:space="preserve">typedef </w:t>
                            </w:r>
                            <w:proofErr w:type="spellStart"/>
                            <w:r>
                              <w:t>enum</w:t>
                            </w:r>
                            <w:proofErr w:type="spellEnd"/>
                            <w:r>
                              <w:t xml:space="preserve"> </w:t>
                            </w:r>
                          </w:p>
                          <w:p w14:paraId="28AB3280" w14:textId="77777777" w:rsidR="00954B72" w:rsidRDefault="00954B72">
                            <w:r>
                              <w:t>{</w:t>
                            </w:r>
                          </w:p>
                          <w:p w14:paraId="28AB3281" w14:textId="77777777" w:rsidR="00954B72" w:rsidRDefault="00954B72" w:rsidP="006876B2">
                            <w:r>
                              <w:t xml:space="preserve">    </w:t>
                            </w:r>
                            <w:proofErr w:type="spellStart"/>
                            <w:r>
                              <w:t>scp_ks_NotSupported</w:t>
                            </w:r>
                            <w:proofErr w:type="spellEnd"/>
                            <w:r>
                              <w:t xml:space="preserve">     = 0,</w:t>
                            </w:r>
                          </w:p>
                          <w:p w14:paraId="28AB3282" w14:textId="77777777" w:rsidR="00954B72" w:rsidRDefault="00954B72" w:rsidP="006876B2">
                            <w:r>
                              <w:t xml:space="preserve">    </w:t>
                            </w:r>
                            <w:proofErr w:type="spellStart"/>
                            <w:r>
                              <w:t>scp_ks_Supported</w:t>
                            </w:r>
                            <w:proofErr w:type="spellEnd"/>
                            <w:r>
                              <w:t xml:space="preserve">        = 1,</w:t>
                            </w:r>
                          </w:p>
                          <w:p w14:paraId="28AB3283" w14:textId="77777777" w:rsidR="00954B72" w:rsidRDefault="00954B72" w:rsidP="006876B2">
                            <w:r>
                              <w:t xml:space="preserve">    </w:t>
                            </w:r>
                            <w:proofErr w:type="spellStart"/>
                            <w:r>
                              <w:t>scp_ks_Persisted</w:t>
                            </w:r>
                            <w:proofErr w:type="spellEnd"/>
                            <w:r>
                              <w:t xml:space="preserve">        = 2,</w:t>
                            </w:r>
                          </w:p>
                          <w:p w14:paraId="28AB3284" w14:textId="77777777" w:rsidR="00954B72" w:rsidRDefault="00954B72" w:rsidP="006876B2">
                            <w:r>
                              <w:t xml:space="preserve">    </w:t>
                            </w:r>
                            <w:proofErr w:type="spellStart"/>
                            <w:r>
                              <w:t>scp_ks_Exportable</w:t>
                            </w:r>
                            <w:proofErr w:type="spellEnd"/>
                            <w:r>
                              <w:t xml:space="preserve">       = 4,</w:t>
                            </w:r>
                          </w:p>
                          <w:p w14:paraId="28AB3285" w14:textId="77777777" w:rsidR="00954B72" w:rsidRDefault="00954B72" w:rsidP="006876B2">
                            <w:r>
                              <w:t xml:space="preserve">    </w:t>
                            </w:r>
                            <w:proofErr w:type="spellStart"/>
                            <w:r>
                              <w:t>scp_ks_Importable</w:t>
                            </w:r>
                            <w:proofErr w:type="spellEnd"/>
                            <w:r>
                              <w:t xml:space="preserve">       = 5, </w:t>
                            </w:r>
                          </w:p>
                          <w:p w14:paraId="28AB3286" w14:textId="77777777" w:rsidR="00954B72" w:rsidRDefault="00954B72" w:rsidP="006876B2">
                            <w:r>
                              <w:t xml:space="preserve">} </w:t>
                            </w:r>
                            <w:bookmarkStart w:id="68" w:name="SqlCpKeySupport"/>
                            <w:proofErr w:type="spellStart"/>
                            <w:r w:rsidRPr="00393418">
                              <w:rPr>
                                <w:color w:val="0558FF"/>
                              </w:rPr>
                              <w:t>SqlCpKeySupport</w:t>
                            </w:r>
                            <w:bookmarkEnd w:id="68"/>
                            <w:proofErr w:type="spellEnd"/>
                            <w:r>
                              <w:t>;</w:t>
                            </w:r>
                          </w:p>
                          <w:p w14:paraId="28AB3287" w14:textId="77777777" w:rsidR="00954B72" w:rsidRDefault="00954B72">
                            <w:pPr>
                              <w:rPr>
                                <w:szCs w:val="18"/>
                              </w:rPr>
                            </w:pPr>
                          </w:p>
                          <w:p w14:paraId="28AB3288" w14:textId="77777777" w:rsidR="00954B72" w:rsidRDefault="00954B72">
                            <w:pPr>
                              <w:rPr>
                                <w:szCs w:val="18"/>
                              </w:rPr>
                            </w:pPr>
                            <w:r>
                              <w:rPr>
                                <w:szCs w:val="18"/>
                              </w:rPr>
                              <w:t>// Key type</w:t>
                            </w:r>
                          </w:p>
                          <w:p w14:paraId="28AB3289" w14:textId="77777777" w:rsidR="00954B72" w:rsidRDefault="00954B72">
                            <w:r>
                              <w:t xml:space="preserve">typedef </w:t>
                            </w:r>
                            <w:proofErr w:type="spellStart"/>
                            <w:r>
                              <w:t>enum</w:t>
                            </w:r>
                            <w:proofErr w:type="spellEnd"/>
                            <w:r>
                              <w:t xml:space="preserve"> </w:t>
                            </w:r>
                          </w:p>
                          <w:p w14:paraId="28AB328A" w14:textId="77777777" w:rsidR="00954B72" w:rsidRDefault="00954B72">
                            <w:r>
                              <w:t>{</w:t>
                            </w:r>
                          </w:p>
                          <w:p w14:paraId="28AB328B" w14:textId="77777777" w:rsidR="00954B72" w:rsidRDefault="00954B72">
                            <w:proofErr w:type="spellStart"/>
                            <w:r>
                              <w:t>scp_kt_Symmetric</w:t>
                            </w:r>
                            <w:proofErr w:type="spellEnd"/>
                            <w:r>
                              <w:tab/>
                              <w:t>= 0,</w:t>
                            </w:r>
                          </w:p>
                          <w:p w14:paraId="28AB328C" w14:textId="77777777" w:rsidR="00954B72" w:rsidRDefault="00954B72">
                            <w:proofErr w:type="spellStart"/>
                            <w:r>
                              <w:t>scp_kt_Asymmetric</w:t>
                            </w:r>
                            <w:proofErr w:type="spellEnd"/>
                            <w:r>
                              <w:tab/>
                              <w:t>= 1,</w:t>
                            </w:r>
                          </w:p>
                          <w:p w14:paraId="28AB328D" w14:textId="77777777" w:rsidR="00954B72" w:rsidRDefault="00954B72">
                            <w:r>
                              <w:t xml:space="preserve">} </w:t>
                            </w:r>
                            <w:bookmarkStart w:id="69" w:name="SqlCpKeyType"/>
                            <w:proofErr w:type="spellStart"/>
                            <w:r w:rsidRPr="00393418">
                              <w:rPr>
                                <w:color w:val="0558FF"/>
                              </w:rPr>
                              <w:t>SqlCpKeyType</w:t>
                            </w:r>
                            <w:bookmarkEnd w:id="69"/>
                            <w:proofErr w:type="spellEnd"/>
                            <w:r>
                              <w:t>;</w:t>
                            </w:r>
                          </w:p>
                          <w:p w14:paraId="28AB328E" w14:textId="77777777" w:rsidR="00954B72" w:rsidRDefault="00954B72"/>
                          <w:p w14:paraId="28AB328F" w14:textId="77777777" w:rsidR="00954B72" w:rsidRDefault="00954B72">
                            <w:r>
                              <w:t>// Key blob type</w:t>
                            </w:r>
                          </w:p>
                          <w:p w14:paraId="28AB3290" w14:textId="77777777" w:rsidR="00954B72" w:rsidRDefault="00954B72">
                            <w:r>
                              <w:t xml:space="preserve">typedef </w:t>
                            </w:r>
                            <w:proofErr w:type="spellStart"/>
                            <w:r>
                              <w:t>enum</w:t>
                            </w:r>
                            <w:proofErr w:type="spellEnd"/>
                            <w:r>
                              <w:t xml:space="preserve"> </w:t>
                            </w:r>
                          </w:p>
                          <w:p w14:paraId="28AB3291" w14:textId="77777777" w:rsidR="00954B72" w:rsidRDefault="00954B72">
                            <w:r>
                              <w:t>{</w:t>
                            </w:r>
                          </w:p>
                          <w:p w14:paraId="28AB3292" w14:textId="77777777" w:rsidR="00954B72" w:rsidRDefault="00954B72">
                            <w:proofErr w:type="spellStart"/>
                            <w:r>
                              <w:t>scp_kb_SimpleBlob</w:t>
                            </w:r>
                            <w:proofErr w:type="spellEnd"/>
                            <w:r>
                              <w:tab/>
                              <w:t>= 0,</w:t>
                            </w:r>
                          </w:p>
                          <w:p w14:paraId="28AB3293" w14:textId="77777777" w:rsidR="00954B72" w:rsidRDefault="00954B72">
                            <w:proofErr w:type="spellStart"/>
                            <w:r>
                              <w:t>scp_kb_PublicKeyBlob</w:t>
                            </w:r>
                            <w:proofErr w:type="spellEnd"/>
                            <w:r>
                              <w:tab/>
                              <w:t>= 1,</w:t>
                            </w:r>
                          </w:p>
                          <w:p w14:paraId="28AB3294" w14:textId="77777777" w:rsidR="00954B72" w:rsidRDefault="00954B72">
                            <w:r>
                              <w:t xml:space="preserve">} </w:t>
                            </w:r>
                            <w:bookmarkStart w:id="70" w:name="SqlCpKeyBlobType"/>
                            <w:proofErr w:type="spellStart"/>
                            <w:r w:rsidRPr="00393418">
                              <w:rPr>
                                <w:color w:val="0558FF"/>
                              </w:rPr>
                              <w:t>SqlCpKeyBlobType</w:t>
                            </w:r>
                            <w:bookmarkEnd w:id="70"/>
                            <w:proofErr w:type="spellEnd"/>
                            <w:r>
                              <w:t>;</w:t>
                            </w:r>
                          </w:p>
                          <w:p w14:paraId="28AB3295" w14:textId="77777777" w:rsidR="00954B72" w:rsidRDefault="00954B72">
                            <w:pPr>
                              <w:rPr>
                                <w:szCs w:val="18"/>
                              </w:rPr>
                            </w:pPr>
                          </w:p>
                          <w:p w14:paraId="28AB3296" w14:textId="77777777" w:rsidR="00954B72" w:rsidRDefault="00954B72">
                            <w:pPr>
                              <w:rPr>
                                <w:szCs w:val="18"/>
                              </w:rPr>
                            </w:pPr>
                            <w:r>
                              <w:rPr>
                                <w:szCs w:val="18"/>
                              </w:rPr>
                              <w:t>// Key flag bitmask</w:t>
                            </w:r>
                          </w:p>
                          <w:p w14:paraId="28AB3297" w14:textId="77777777" w:rsidR="00954B72" w:rsidRDefault="00954B72">
                            <w:r>
                              <w:t xml:space="preserve">typedef </w:t>
                            </w:r>
                            <w:proofErr w:type="spellStart"/>
                            <w:r>
                              <w:t>enum</w:t>
                            </w:r>
                            <w:proofErr w:type="spellEnd"/>
                            <w:r>
                              <w:t xml:space="preserve"> </w:t>
                            </w:r>
                          </w:p>
                          <w:p w14:paraId="28AB3298" w14:textId="77777777" w:rsidR="00954B72" w:rsidRDefault="00954B72">
                            <w:r>
                              <w:t>{</w:t>
                            </w:r>
                          </w:p>
                          <w:p w14:paraId="28AB3299" w14:textId="77777777" w:rsidR="00954B72" w:rsidRDefault="00954B72" w:rsidP="00E75A53">
                            <w:r>
                              <w:t xml:space="preserve">    </w:t>
                            </w:r>
                            <w:proofErr w:type="spellStart"/>
                            <w:r>
                              <w:t>scp_kf_Supported</w:t>
                            </w:r>
                            <w:proofErr w:type="spellEnd"/>
                            <w:r>
                              <w:t xml:space="preserve">      = 0,        </w:t>
                            </w:r>
                          </w:p>
                          <w:p w14:paraId="28AB329A" w14:textId="77777777" w:rsidR="00954B72" w:rsidRDefault="00954B72" w:rsidP="00E75A53">
                            <w:r>
                              <w:t xml:space="preserve">    </w:t>
                            </w:r>
                            <w:proofErr w:type="spellStart"/>
                            <w:r>
                              <w:t>scp_kf_Transient</w:t>
                            </w:r>
                            <w:proofErr w:type="spellEnd"/>
                            <w:r>
                              <w:t xml:space="preserve">      = 1,        // key is not persisted</w:t>
                            </w:r>
                          </w:p>
                          <w:p w14:paraId="28AB329B" w14:textId="77777777" w:rsidR="00954B72" w:rsidRDefault="00954B72" w:rsidP="00E75A53">
                            <w:r>
                              <w:t xml:space="preserve">    </w:t>
                            </w:r>
                            <w:proofErr w:type="spellStart"/>
                            <w:r>
                              <w:t>scp_kf_Exportable</w:t>
                            </w:r>
                            <w:proofErr w:type="spellEnd"/>
                            <w:r>
                              <w:t xml:space="preserve">     = 2,</w:t>
                            </w:r>
                          </w:p>
                          <w:p w14:paraId="28AB329C" w14:textId="77777777" w:rsidR="00954B72" w:rsidRDefault="00954B72" w:rsidP="00E75A53">
                            <w:r>
                              <w:t xml:space="preserve">    </w:t>
                            </w:r>
                            <w:proofErr w:type="spellStart"/>
                            <w:r>
                              <w:t>scp_kf_Importable</w:t>
                            </w:r>
                            <w:proofErr w:type="spellEnd"/>
                            <w:r>
                              <w:t xml:space="preserve">     = 3, </w:t>
                            </w:r>
                          </w:p>
                          <w:p w14:paraId="28AB329D" w14:textId="77777777" w:rsidR="00954B72" w:rsidRDefault="00954B72" w:rsidP="00E75A53">
                            <w:r>
                              <w:t xml:space="preserve">} </w:t>
                            </w:r>
                            <w:bookmarkStart w:id="71" w:name="SqlCpKeyFlags"/>
                            <w:proofErr w:type="spellStart"/>
                            <w:r w:rsidRPr="00393418">
                              <w:rPr>
                                <w:color w:val="0558FF"/>
                              </w:rPr>
                              <w:t>SqlCpKeyFlags</w:t>
                            </w:r>
                            <w:bookmarkEnd w:id="71"/>
                            <w:proofErr w:type="spellEnd"/>
                            <w:r>
                              <w:t>;</w:t>
                            </w:r>
                          </w:p>
                          <w:p w14:paraId="28AB329E" w14:textId="77777777" w:rsidR="00954B72" w:rsidRDefault="00954B72">
                            <w:pPr>
                              <w:rPr>
                                <w:szCs w:val="18"/>
                              </w:rPr>
                            </w:pPr>
                          </w:p>
                          <w:p w14:paraId="28AB329F" w14:textId="77777777" w:rsidR="00954B72" w:rsidRDefault="00954B72">
                            <w:pPr>
                              <w:rPr>
                                <w:szCs w:val="18"/>
                              </w:rPr>
                            </w:pPr>
                            <w:r>
                              <w:rPr>
                                <w:szCs w:val="18"/>
                              </w:rPr>
                              <w:t>// Encryption flags</w:t>
                            </w:r>
                          </w:p>
                          <w:p w14:paraId="28AB32A0" w14:textId="77777777" w:rsidR="00954B72" w:rsidRDefault="00954B72">
                            <w:r>
                              <w:t xml:space="preserve">typedef </w:t>
                            </w:r>
                            <w:proofErr w:type="spellStart"/>
                            <w:r>
                              <w:t>enum</w:t>
                            </w:r>
                            <w:proofErr w:type="spellEnd"/>
                            <w:r>
                              <w:t xml:space="preserve"> </w:t>
                            </w:r>
                          </w:p>
                          <w:p w14:paraId="28AB32A1" w14:textId="77777777" w:rsidR="00954B72" w:rsidRDefault="00954B72">
                            <w:r>
                              <w:t>{</w:t>
                            </w:r>
                          </w:p>
                          <w:p w14:paraId="28AB32A2" w14:textId="77777777" w:rsidR="00954B72" w:rsidRDefault="00954B72">
                            <w:proofErr w:type="spellStart"/>
                            <w:r>
                              <w:t>scp_ept_</w:t>
                            </w:r>
                            <w:r>
                              <w:rPr>
                                <w:szCs w:val="18"/>
                              </w:rPr>
                              <w:t>IV</w:t>
                            </w:r>
                            <w:proofErr w:type="spellEnd"/>
                            <w:r>
                              <w:t xml:space="preserve"> </w:t>
                            </w:r>
                            <w:r>
                              <w:tab/>
                              <w:t>= 0,</w:t>
                            </w:r>
                            <w:r>
                              <w:tab/>
                            </w:r>
                            <w:r>
                              <w:tab/>
                            </w:r>
                          </w:p>
                          <w:p w14:paraId="28AB32A3" w14:textId="77777777" w:rsidR="00954B72" w:rsidRDefault="00954B72">
                            <w:r>
                              <w:t xml:space="preserve">} </w:t>
                            </w:r>
                            <w:bookmarkStart w:id="72" w:name="SqlCpEncParamType"/>
                            <w:proofErr w:type="spellStart"/>
                            <w:r w:rsidRPr="00AE3D06">
                              <w:rPr>
                                <w:color w:val="0558FF"/>
                              </w:rPr>
                              <w:t>SqlCpEncParamType</w:t>
                            </w:r>
                            <w:bookmarkEnd w:id="72"/>
                            <w:proofErr w:type="spellEnd"/>
                            <w:r>
                              <w:t>;</w:t>
                            </w:r>
                          </w:p>
                          <w:p w14:paraId="28AB32A4" w14:textId="77777777" w:rsidR="00954B72" w:rsidRDefault="00954B72"/>
                          <w:p w14:paraId="28AB32A5"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D4" id="Text Box 25" o:spid="_x0000_s1042" type="#_x0000_t202" style="width:520pt;height:107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" fillcolor="#ddd" stroked="f">
                <v:textbox>
                  <w:txbxContent>
                    <w:p w14:paraId="28AB325B" w14:textId="77777777" w:rsidR="00954B72" w:rsidRDefault="00954B72" w:rsidP="00542D9F"/>
                    <w:p w14:paraId="28AB325C" w14:textId="77777777" w:rsidR="00954B72" w:rsidRDefault="00954B72" w:rsidP="00542D9F">
                      <w:r>
                        <w:t>// Version of this SQL Crypto header</w:t>
                      </w:r>
                    </w:p>
                    <w:p w14:paraId="28AB325D" w14:textId="77777777" w:rsidR="00954B72" w:rsidRDefault="00954B72" w:rsidP="00542D9F">
                      <w:r>
                        <w:t>//</w:t>
                      </w:r>
                    </w:p>
                    <w:p w14:paraId="28AB325E" w14:textId="77777777" w:rsidR="00954B72" w:rsidRDefault="00954B72" w:rsidP="00542D9F">
                      <w:r>
                        <w:t xml:space="preserve">#define </w:t>
                      </w:r>
                      <w:proofErr w:type="spellStart"/>
                      <w:r>
                        <w:t>x_scp_SqlCpVersion</w:t>
                      </w:r>
                      <w:proofErr w:type="spellEnd"/>
                      <w:r>
                        <w:t xml:space="preserve"> 1  </w:t>
                      </w:r>
                    </w:p>
                    <w:p w14:paraId="28AB325F" w14:textId="77777777" w:rsidR="00954B72" w:rsidRDefault="00954B72"/>
                    <w:p w14:paraId="28AB3260" w14:textId="77777777" w:rsidR="00954B72" w:rsidRDefault="00954B72">
                      <w:r>
                        <w:t>// M</w:t>
                      </w:r>
                      <w:r w:rsidRPr="00542D9F">
                        <w:t>aximum length of friendly name in bytes</w:t>
                      </w:r>
                    </w:p>
                    <w:p w14:paraId="28AB3261" w14:textId="77777777" w:rsidR="00954B72" w:rsidRDefault="00954B72">
                      <w:r>
                        <w:t>//</w:t>
                      </w:r>
                    </w:p>
                    <w:p w14:paraId="28AB3262" w14:textId="77777777" w:rsidR="00954B72" w:rsidRDefault="00954B72">
                      <w:r w:rsidRPr="00542D9F">
                        <w:t xml:space="preserve">#define </w:t>
                      </w:r>
                      <w:proofErr w:type="spellStart"/>
                      <w:r w:rsidRPr="00542D9F">
                        <w:t>x_cbFriendlyNameMaxLen</w:t>
                      </w:r>
                      <w:proofErr w:type="spellEnd"/>
                      <w:r w:rsidRPr="00542D9F">
                        <w:t xml:space="preserve">    2048    </w:t>
                      </w:r>
                    </w:p>
                    <w:p w14:paraId="28AB3263" w14:textId="77777777" w:rsidR="00954B72" w:rsidRDefault="00954B72"/>
                    <w:p w14:paraId="28AB3264" w14:textId="77777777" w:rsidR="00954B72" w:rsidRDefault="00954B72">
                      <w:r>
                        <w:t xml:space="preserve">// Invalid </w:t>
                      </w:r>
                      <w:proofErr w:type="spellStart"/>
                      <w:r>
                        <w:t>AlgId</w:t>
                      </w:r>
                      <w:proofErr w:type="spellEnd"/>
                    </w:p>
                    <w:p w14:paraId="28AB3265" w14:textId="77777777" w:rsidR="00954B72" w:rsidRDefault="00954B72">
                      <w:r>
                        <w:t>//</w:t>
                      </w:r>
                    </w:p>
                    <w:p w14:paraId="28AB3266" w14:textId="77777777" w:rsidR="00954B72" w:rsidRDefault="00954B72" w:rsidP="00646AEA">
                      <w:r>
                        <w:t xml:space="preserve">#define </w:t>
                      </w:r>
                      <w:bookmarkStart w:id="73" w:name="x_scp_AlgIdBad"/>
                      <w:proofErr w:type="spellStart"/>
                      <w:r w:rsidRPr="0010758A">
                        <w:rPr>
                          <w:color w:val="0558FF"/>
                        </w:rPr>
                        <w:t>x_scp_AlgIdBad</w:t>
                      </w:r>
                      <w:proofErr w:type="spellEnd"/>
                      <w:r>
                        <w:t xml:space="preserve"> </w:t>
                      </w:r>
                      <w:bookmarkEnd w:id="73"/>
                      <w:r>
                        <w:t xml:space="preserve">0      </w:t>
                      </w:r>
                    </w:p>
                    <w:p w14:paraId="28AB3267" w14:textId="77777777" w:rsidR="00954B72" w:rsidRDefault="00954B72"/>
                    <w:p w14:paraId="28AB3268" w14:textId="77777777" w:rsidR="00954B72" w:rsidRDefault="00954B72" w:rsidP="00507AEB">
                      <w:r>
                        <w:t xml:space="preserve">// Invalid </w:t>
                      </w:r>
                      <w:proofErr w:type="spellStart"/>
                      <w:r>
                        <w:t>KeyId</w:t>
                      </w:r>
                      <w:proofErr w:type="spellEnd"/>
                    </w:p>
                    <w:p w14:paraId="28AB3269" w14:textId="77777777" w:rsidR="00954B72" w:rsidRDefault="00954B72" w:rsidP="00507AEB">
                      <w:r>
                        <w:t>//</w:t>
                      </w:r>
                    </w:p>
                    <w:p w14:paraId="28AB326A" w14:textId="77777777" w:rsidR="00954B72" w:rsidRDefault="00954B72" w:rsidP="00507AEB">
                      <w:r>
                        <w:t xml:space="preserve">#define </w:t>
                      </w:r>
                      <w:bookmarkStart w:id="74" w:name="x_scp_KeyIdBad"/>
                      <w:proofErr w:type="spellStart"/>
                      <w:r w:rsidRPr="00507AEB">
                        <w:rPr>
                          <w:color w:val="0558FF"/>
                        </w:rPr>
                        <w:t>x_scp_KeyIdBad</w:t>
                      </w:r>
                      <w:proofErr w:type="spellEnd"/>
                      <w:r>
                        <w:t xml:space="preserve"> </w:t>
                      </w:r>
                      <w:bookmarkEnd w:id="74"/>
                      <w:r>
                        <w:t xml:space="preserve">0  </w:t>
                      </w:r>
                    </w:p>
                    <w:p w14:paraId="28AB326B" w14:textId="77777777" w:rsidR="00954B72" w:rsidRDefault="00954B72" w:rsidP="00507AEB"/>
                    <w:p w14:paraId="28AB326C" w14:textId="77777777" w:rsidR="00954B72" w:rsidRDefault="00954B72">
                      <w:r>
                        <w:t>// Error</w:t>
                      </w:r>
                    </w:p>
                    <w:p w14:paraId="28AB326D" w14:textId="77777777" w:rsidR="00954B72" w:rsidRDefault="00954B72">
                      <w:r>
                        <w:t xml:space="preserve">typedef </w:t>
                      </w:r>
                      <w:proofErr w:type="spellStart"/>
                      <w:r>
                        <w:t>enum</w:t>
                      </w:r>
                      <w:proofErr w:type="spellEnd"/>
                      <w:r>
                        <w:t xml:space="preserve"> </w:t>
                      </w:r>
                    </w:p>
                    <w:p w14:paraId="28AB326E" w14:textId="77777777" w:rsidR="00954B72" w:rsidRDefault="00954B72">
                      <w:r>
                        <w:t>{</w:t>
                      </w:r>
                    </w:p>
                    <w:p w14:paraId="28AB326F" w14:textId="77777777" w:rsidR="00954B72" w:rsidRDefault="00954B72" w:rsidP="00CA0659">
                      <w:r>
                        <w:t xml:space="preserve">    </w:t>
                      </w:r>
                      <w:proofErr w:type="spellStart"/>
                      <w:r>
                        <w:t>scp_err_Success</w:t>
                      </w:r>
                      <w:proofErr w:type="spellEnd"/>
                      <w:r>
                        <w:t xml:space="preserve">               = 0,</w:t>
                      </w:r>
                    </w:p>
                    <w:p w14:paraId="28AB3270" w14:textId="77777777" w:rsidR="00954B72" w:rsidRDefault="00954B72" w:rsidP="00CA0659">
                      <w:r>
                        <w:t xml:space="preserve">    </w:t>
                      </w:r>
                      <w:proofErr w:type="spellStart"/>
                      <w:r>
                        <w:t>scp_err_Failure</w:t>
                      </w:r>
                      <w:proofErr w:type="spellEnd"/>
                      <w:r>
                        <w:t xml:space="preserve">                 = 1,</w:t>
                      </w:r>
                    </w:p>
                    <w:p w14:paraId="28AB3271" w14:textId="77777777" w:rsidR="00954B72" w:rsidRDefault="00954B72" w:rsidP="00CA0659">
                      <w:r>
                        <w:t xml:space="preserve">    </w:t>
                      </w:r>
                      <w:proofErr w:type="spellStart"/>
                      <w:r>
                        <w:t>scp_err_</w:t>
                      </w:r>
                      <w:proofErr w:type="gramStart"/>
                      <w:r>
                        <w:t>InsufficientBuffer</w:t>
                      </w:r>
                      <w:proofErr w:type="spellEnd"/>
                      <w:r>
                        <w:t xml:space="preserve">  =</w:t>
                      </w:r>
                      <w:proofErr w:type="gramEnd"/>
                      <w:r>
                        <w:t xml:space="preserve"> 2,</w:t>
                      </w:r>
                    </w:p>
                    <w:p w14:paraId="28AB3272" w14:textId="77777777" w:rsidR="00954B72" w:rsidRDefault="00954B72" w:rsidP="00CA0659">
                      <w:r>
                        <w:t xml:space="preserve">    </w:t>
                      </w:r>
                      <w:proofErr w:type="spellStart"/>
                      <w:r>
                        <w:t>scp_err_NotSupported</w:t>
                      </w:r>
                      <w:proofErr w:type="spellEnd"/>
                      <w:r>
                        <w:t xml:space="preserve">       = 3,</w:t>
                      </w:r>
                    </w:p>
                    <w:p w14:paraId="28AB3273" w14:textId="77777777" w:rsidR="00954B72" w:rsidRDefault="00954B72" w:rsidP="00CA0659">
                      <w:r>
                        <w:t xml:space="preserve">    </w:t>
                      </w:r>
                      <w:proofErr w:type="spellStart"/>
                      <w:r>
                        <w:t>scp_err_NotFound</w:t>
                      </w:r>
                      <w:proofErr w:type="spellEnd"/>
                      <w:r>
                        <w:t xml:space="preserve">             = 4, </w:t>
                      </w:r>
                    </w:p>
                    <w:p w14:paraId="28AB3274" w14:textId="77777777" w:rsidR="00954B72" w:rsidRDefault="00954B72" w:rsidP="00CA0659">
                      <w:r>
                        <w:t xml:space="preserve">} </w:t>
                      </w:r>
                      <w:bookmarkStart w:id="75" w:name="SqlCpError"/>
                      <w:proofErr w:type="spellStart"/>
                      <w:r w:rsidRPr="00393418">
                        <w:rPr>
                          <w:color w:val="0558FF"/>
                        </w:rPr>
                        <w:t>SqlCpError</w:t>
                      </w:r>
                      <w:bookmarkEnd w:id="75"/>
                      <w:proofErr w:type="spellEnd"/>
                      <w:r>
                        <w:t>;</w:t>
                      </w:r>
                    </w:p>
                    <w:p w14:paraId="28AB3275" w14:textId="77777777" w:rsidR="00954B72" w:rsidRDefault="00954B72"/>
                    <w:p w14:paraId="28AB3276" w14:textId="77777777" w:rsidR="00954B72" w:rsidRDefault="00954B72">
                      <w:r>
                        <w:t>// Authentication type</w:t>
                      </w:r>
                    </w:p>
                    <w:p w14:paraId="28AB3277" w14:textId="77777777" w:rsidR="00954B72" w:rsidRDefault="00954B72">
                      <w:r>
                        <w:t xml:space="preserve">typedef </w:t>
                      </w:r>
                      <w:proofErr w:type="spellStart"/>
                      <w:r>
                        <w:t>enum</w:t>
                      </w:r>
                      <w:proofErr w:type="spellEnd"/>
                      <w:r>
                        <w:t xml:space="preserve"> </w:t>
                      </w:r>
                    </w:p>
                    <w:p w14:paraId="28AB3278" w14:textId="77777777" w:rsidR="00954B72" w:rsidRDefault="00954B72">
                      <w:r>
                        <w:t>{</w:t>
                      </w:r>
                    </w:p>
                    <w:p w14:paraId="28AB3279" w14:textId="77777777" w:rsidR="00954B72" w:rsidRDefault="00954B72" w:rsidP="009359C3">
                      <w:r>
                        <w:t xml:space="preserve">    </w:t>
                      </w:r>
                      <w:proofErr w:type="spellStart"/>
                      <w:r>
                        <w:t>scp_auth_Basic</w:t>
                      </w:r>
                      <w:proofErr w:type="spellEnd"/>
                      <w:r>
                        <w:t xml:space="preserve">      = 0,</w:t>
                      </w:r>
                    </w:p>
                    <w:p w14:paraId="28AB327A" w14:textId="77777777" w:rsidR="00954B72" w:rsidRDefault="00954B72" w:rsidP="009359C3">
                      <w:r>
                        <w:t xml:space="preserve">    </w:t>
                      </w:r>
                      <w:proofErr w:type="spellStart"/>
                      <w:r>
                        <w:t>scp_auth_Windows</w:t>
                      </w:r>
                      <w:proofErr w:type="spellEnd"/>
                      <w:r>
                        <w:t xml:space="preserve">    = 1,</w:t>
                      </w:r>
                    </w:p>
                    <w:p w14:paraId="28AB327B" w14:textId="77777777" w:rsidR="00954B72" w:rsidRDefault="00954B72" w:rsidP="009359C3">
                      <w:r>
                        <w:t xml:space="preserve">    </w:t>
                      </w:r>
                      <w:proofErr w:type="spellStart"/>
                      <w:r>
                        <w:t>scp_auth_Other</w:t>
                      </w:r>
                      <w:proofErr w:type="spellEnd"/>
                      <w:r>
                        <w:t xml:space="preserve">      = 0xffff, </w:t>
                      </w:r>
                    </w:p>
                    <w:p w14:paraId="28AB327C" w14:textId="77777777" w:rsidR="00954B72" w:rsidRDefault="00954B72" w:rsidP="009359C3">
                      <w:r>
                        <w:t xml:space="preserve">} </w:t>
                      </w:r>
                      <w:bookmarkStart w:id="76" w:name="SqlCpAuthType"/>
                      <w:proofErr w:type="spellStart"/>
                      <w:r w:rsidRPr="00393418">
                        <w:rPr>
                          <w:color w:val="0558FF"/>
                        </w:rPr>
                        <w:t>SqlCpAuthType</w:t>
                      </w:r>
                      <w:bookmarkEnd w:id="76"/>
                      <w:proofErr w:type="spellEnd"/>
                      <w:r>
                        <w:t>;</w:t>
                      </w:r>
                    </w:p>
                    <w:p w14:paraId="28AB327D" w14:textId="77777777" w:rsidR="00954B72" w:rsidRDefault="00954B72">
                      <w:pPr>
                        <w:rPr>
                          <w:szCs w:val="18"/>
                        </w:rPr>
                      </w:pPr>
                    </w:p>
                    <w:p w14:paraId="28AB327E" w14:textId="77777777" w:rsidR="00954B72" w:rsidRDefault="00954B72">
                      <w:pPr>
                        <w:rPr>
                          <w:szCs w:val="18"/>
                        </w:rPr>
                      </w:pPr>
                      <w:r>
                        <w:rPr>
                          <w:szCs w:val="18"/>
                        </w:rPr>
                        <w:t>// Key support bitmask</w:t>
                      </w:r>
                    </w:p>
                    <w:p w14:paraId="28AB327F" w14:textId="77777777" w:rsidR="00954B72" w:rsidRDefault="00954B72">
                      <w:r>
                        <w:t xml:space="preserve">typedef </w:t>
                      </w:r>
                      <w:proofErr w:type="spellStart"/>
                      <w:r>
                        <w:t>enum</w:t>
                      </w:r>
                      <w:proofErr w:type="spellEnd"/>
                      <w:r>
                        <w:t xml:space="preserve"> </w:t>
                      </w:r>
                    </w:p>
                    <w:p w14:paraId="28AB3280" w14:textId="77777777" w:rsidR="00954B72" w:rsidRDefault="00954B72">
                      <w:r>
                        <w:t>{</w:t>
                      </w:r>
                    </w:p>
                    <w:p w14:paraId="28AB3281" w14:textId="77777777" w:rsidR="00954B72" w:rsidRDefault="00954B72" w:rsidP="006876B2">
                      <w:r>
                        <w:t xml:space="preserve">    </w:t>
                      </w:r>
                      <w:proofErr w:type="spellStart"/>
                      <w:r>
                        <w:t>scp_ks_NotSupported</w:t>
                      </w:r>
                      <w:proofErr w:type="spellEnd"/>
                      <w:r>
                        <w:t xml:space="preserve">     = 0,</w:t>
                      </w:r>
                    </w:p>
                    <w:p w14:paraId="28AB3282" w14:textId="77777777" w:rsidR="00954B72" w:rsidRDefault="00954B72" w:rsidP="006876B2">
                      <w:r>
                        <w:t xml:space="preserve">    </w:t>
                      </w:r>
                      <w:proofErr w:type="spellStart"/>
                      <w:r>
                        <w:t>scp_ks_Supported</w:t>
                      </w:r>
                      <w:proofErr w:type="spellEnd"/>
                      <w:r>
                        <w:t xml:space="preserve">        = 1,</w:t>
                      </w:r>
                    </w:p>
                    <w:p w14:paraId="28AB3283" w14:textId="77777777" w:rsidR="00954B72" w:rsidRDefault="00954B72" w:rsidP="006876B2">
                      <w:r>
                        <w:t xml:space="preserve">    </w:t>
                      </w:r>
                      <w:proofErr w:type="spellStart"/>
                      <w:r>
                        <w:t>scp_ks_Persisted</w:t>
                      </w:r>
                      <w:proofErr w:type="spellEnd"/>
                      <w:r>
                        <w:t xml:space="preserve">        = 2,</w:t>
                      </w:r>
                    </w:p>
                    <w:p w14:paraId="28AB3284" w14:textId="77777777" w:rsidR="00954B72" w:rsidRDefault="00954B72" w:rsidP="006876B2">
                      <w:r>
                        <w:t xml:space="preserve">    </w:t>
                      </w:r>
                      <w:proofErr w:type="spellStart"/>
                      <w:r>
                        <w:t>scp_ks_Exportable</w:t>
                      </w:r>
                      <w:proofErr w:type="spellEnd"/>
                      <w:r>
                        <w:t xml:space="preserve">       = 4,</w:t>
                      </w:r>
                    </w:p>
                    <w:p w14:paraId="28AB3285" w14:textId="77777777" w:rsidR="00954B72" w:rsidRDefault="00954B72" w:rsidP="006876B2">
                      <w:r>
                        <w:t xml:space="preserve">    </w:t>
                      </w:r>
                      <w:proofErr w:type="spellStart"/>
                      <w:r>
                        <w:t>scp_ks_Importable</w:t>
                      </w:r>
                      <w:proofErr w:type="spellEnd"/>
                      <w:r>
                        <w:t xml:space="preserve">       = 5, </w:t>
                      </w:r>
                    </w:p>
                    <w:p w14:paraId="28AB3286" w14:textId="77777777" w:rsidR="00954B72" w:rsidRDefault="00954B72" w:rsidP="006876B2">
                      <w:r>
                        <w:t xml:space="preserve">} </w:t>
                      </w:r>
                      <w:bookmarkStart w:id="77" w:name="SqlCpKeySupport"/>
                      <w:proofErr w:type="spellStart"/>
                      <w:r w:rsidRPr="00393418">
                        <w:rPr>
                          <w:color w:val="0558FF"/>
                        </w:rPr>
                        <w:t>SqlCpKeySupport</w:t>
                      </w:r>
                      <w:bookmarkEnd w:id="77"/>
                      <w:proofErr w:type="spellEnd"/>
                      <w:r>
                        <w:t>;</w:t>
                      </w:r>
                    </w:p>
                    <w:p w14:paraId="28AB3287" w14:textId="77777777" w:rsidR="00954B72" w:rsidRDefault="00954B72">
                      <w:pPr>
                        <w:rPr>
                          <w:szCs w:val="18"/>
                        </w:rPr>
                      </w:pPr>
                    </w:p>
                    <w:p w14:paraId="28AB3288" w14:textId="77777777" w:rsidR="00954B72" w:rsidRDefault="00954B72">
                      <w:pPr>
                        <w:rPr>
                          <w:szCs w:val="18"/>
                        </w:rPr>
                      </w:pPr>
                      <w:r>
                        <w:rPr>
                          <w:szCs w:val="18"/>
                        </w:rPr>
                        <w:t>// Key type</w:t>
                      </w:r>
                    </w:p>
                    <w:p w14:paraId="28AB3289" w14:textId="77777777" w:rsidR="00954B72" w:rsidRDefault="00954B72">
                      <w:r>
                        <w:t xml:space="preserve">typedef </w:t>
                      </w:r>
                      <w:proofErr w:type="spellStart"/>
                      <w:r>
                        <w:t>enum</w:t>
                      </w:r>
                      <w:proofErr w:type="spellEnd"/>
                      <w:r>
                        <w:t xml:space="preserve"> </w:t>
                      </w:r>
                    </w:p>
                    <w:p w14:paraId="28AB328A" w14:textId="77777777" w:rsidR="00954B72" w:rsidRDefault="00954B72">
                      <w:r>
                        <w:t>{</w:t>
                      </w:r>
                    </w:p>
                    <w:p w14:paraId="28AB328B" w14:textId="77777777" w:rsidR="00954B72" w:rsidRDefault="00954B72">
                      <w:proofErr w:type="spellStart"/>
                      <w:r>
                        <w:t>scp_kt_Symmetric</w:t>
                      </w:r>
                      <w:proofErr w:type="spellEnd"/>
                      <w:r>
                        <w:tab/>
                        <w:t>= 0,</w:t>
                      </w:r>
                    </w:p>
                    <w:p w14:paraId="28AB328C" w14:textId="77777777" w:rsidR="00954B72" w:rsidRDefault="00954B72">
                      <w:proofErr w:type="spellStart"/>
                      <w:r>
                        <w:t>scp_kt_Asymmetric</w:t>
                      </w:r>
                      <w:proofErr w:type="spellEnd"/>
                      <w:r>
                        <w:tab/>
                        <w:t>= 1,</w:t>
                      </w:r>
                    </w:p>
                    <w:p w14:paraId="28AB328D" w14:textId="77777777" w:rsidR="00954B72" w:rsidRDefault="00954B72">
                      <w:r>
                        <w:t xml:space="preserve">} </w:t>
                      </w:r>
                      <w:bookmarkStart w:id="78" w:name="SqlCpKeyType"/>
                      <w:proofErr w:type="spellStart"/>
                      <w:r w:rsidRPr="00393418">
                        <w:rPr>
                          <w:color w:val="0558FF"/>
                        </w:rPr>
                        <w:t>SqlCpKeyType</w:t>
                      </w:r>
                      <w:bookmarkEnd w:id="78"/>
                      <w:proofErr w:type="spellEnd"/>
                      <w:r>
                        <w:t>;</w:t>
                      </w:r>
                    </w:p>
                    <w:p w14:paraId="28AB328E" w14:textId="77777777" w:rsidR="00954B72" w:rsidRDefault="00954B72"/>
                    <w:p w14:paraId="28AB328F" w14:textId="77777777" w:rsidR="00954B72" w:rsidRDefault="00954B72">
                      <w:r>
                        <w:t>// Key blob type</w:t>
                      </w:r>
                    </w:p>
                    <w:p w14:paraId="28AB3290" w14:textId="77777777" w:rsidR="00954B72" w:rsidRDefault="00954B72">
                      <w:r>
                        <w:t xml:space="preserve">typedef </w:t>
                      </w:r>
                      <w:proofErr w:type="spellStart"/>
                      <w:r>
                        <w:t>enum</w:t>
                      </w:r>
                      <w:proofErr w:type="spellEnd"/>
                      <w:r>
                        <w:t xml:space="preserve"> </w:t>
                      </w:r>
                    </w:p>
                    <w:p w14:paraId="28AB3291" w14:textId="77777777" w:rsidR="00954B72" w:rsidRDefault="00954B72">
                      <w:r>
                        <w:t>{</w:t>
                      </w:r>
                    </w:p>
                    <w:p w14:paraId="28AB3292" w14:textId="77777777" w:rsidR="00954B72" w:rsidRDefault="00954B72">
                      <w:proofErr w:type="spellStart"/>
                      <w:r>
                        <w:t>scp_kb_SimpleBlob</w:t>
                      </w:r>
                      <w:proofErr w:type="spellEnd"/>
                      <w:r>
                        <w:tab/>
                        <w:t>= 0,</w:t>
                      </w:r>
                    </w:p>
                    <w:p w14:paraId="28AB3293" w14:textId="77777777" w:rsidR="00954B72" w:rsidRDefault="00954B72">
                      <w:proofErr w:type="spellStart"/>
                      <w:r>
                        <w:t>scp_kb_PublicKeyBlob</w:t>
                      </w:r>
                      <w:proofErr w:type="spellEnd"/>
                      <w:r>
                        <w:tab/>
                        <w:t>= 1,</w:t>
                      </w:r>
                    </w:p>
                    <w:p w14:paraId="28AB3294" w14:textId="77777777" w:rsidR="00954B72" w:rsidRDefault="00954B72">
                      <w:r>
                        <w:t xml:space="preserve">} </w:t>
                      </w:r>
                      <w:bookmarkStart w:id="79" w:name="SqlCpKeyBlobType"/>
                      <w:proofErr w:type="spellStart"/>
                      <w:r w:rsidRPr="00393418">
                        <w:rPr>
                          <w:color w:val="0558FF"/>
                        </w:rPr>
                        <w:t>SqlCpKeyBlobType</w:t>
                      </w:r>
                      <w:bookmarkEnd w:id="79"/>
                      <w:proofErr w:type="spellEnd"/>
                      <w:r>
                        <w:t>;</w:t>
                      </w:r>
                    </w:p>
                    <w:p w14:paraId="28AB3295" w14:textId="77777777" w:rsidR="00954B72" w:rsidRDefault="00954B72">
                      <w:pPr>
                        <w:rPr>
                          <w:szCs w:val="18"/>
                        </w:rPr>
                      </w:pPr>
                    </w:p>
                    <w:p w14:paraId="28AB3296" w14:textId="77777777" w:rsidR="00954B72" w:rsidRDefault="00954B72">
                      <w:pPr>
                        <w:rPr>
                          <w:szCs w:val="18"/>
                        </w:rPr>
                      </w:pPr>
                      <w:r>
                        <w:rPr>
                          <w:szCs w:val="18"/>
                        </w:rPr>
                        <w:t>// Key flag bitmask</w:t>
                      </w:r>
                    </w:p>
                    <w:p w14:paraId="28AB3297" w14:textId="77777777" w:rsidR="00954B72" w:rsidRDefault="00954B72">
                      <w:r>
                        <w:t xml:space="preserve">typedef </w:t>
                      </w:r>
                      <w:proofErr w:type="spellStart"/>
                      <w:r>
                        <w:t>enum</w:t>
                      </w:r>
                      <w:proofErr w:type="spellEnd"/>
                      <w:r>
                        <w:t xml:space="preserve"> </w:t>
                      </w:r>
                    </w:p>
                    <w:p w14:paraId="28AB3298" w14:textId="77777777" w:rsidR="00954B72" w:rsidRDefault="00954B72">
                      <w:r>
                        <w:t>{</w:t>
                      </w:r>
                    </w:p>
                    <w:p w14:paraId="28AB3299" w14:textId="77777777" w:rsidR="00954B72" w:rsidRDefault="00954B72" w:rsidP="00E75A53">
                      <w:r>
                        <w:t xml:space="preserve">    </w:t>
                      </w:r>
                      <w:proofErr w:type="spellStart"/>
                      <w:r>
                        <w:t>scp_kf_Supported</w:t>
                      </w:r>
                      <w:proofErr w:type="spellEnd"/>
                      <w:r>
                        <w:t xml:space="preserve">      = 0,        </w:t>
                      </w:r>
                    </w:p>
                    <w:p w14:paraId="28AB329A" w14:textId="77777777" w:rsidR="00954B72" w:rsidRDefault="00954B72" w:rsidP="00E75A53">
                      <w:r>
                        <w:t xml:space="preserve">    </w:t>
                      </w:r>
                      <w:proofErr w:type="spellStart"/>
                      <w:r>
                        <w:t>scp_kf_Transient</w:t>
                      </w:r>
                      <w:proofErr w:type="spellEnd"/>
                      <w:r>
                        <w:t xml:space="preserve">      = 1,        // key is not persisted</w:t>
                      </w:r>
                    </w:p>
                    <w:p w14:paraId="28AB329B" w14:textId="77777777" w:rsidR="00954B72" w:rsidRDefault="00954B72" w:rsidP="00E75A53">
                      <w:r>
                        <w:t xml:space="preserve">    </w:t>
                      </w:r>
                      <w:proofErr w:type="spellStart"/>
                      <w:r>
                        <w:t>scp_kf_Exportable</w:t>
                      </w:r>
                      <w:proofErr w:type="spellEnd"/>
                      <w:r>
                        <w:t xml:space="preserve">     = 2,</w:t>
                      </w:r>
                    </w:p>
                    <w:p w14:paraId="28AB329C" w14:textId="77777777" w:rsidR="00954B72" w:rsidRDefault="00954B72" w:rsidP="00E75A53">
                      <w:r>
                        <w:t xml:space="preserve">    </w:t>
                      </w:r>
                      <w:proofErr w:type="spellStart"/>
                      <w:r>
                        <w:t>scp_kf_Importable</w:t>
                      </w:r>
                      <w:proofErr w:type="spellEnd"/>
                      <w:r>
                        <w:t xml:space="preserve">     = 3, </w:t>
                      </w:r>
                    </w:p>
                    <w:p w14:paraId="28AB329D" w14:textId="77777777" w:rsidR="00954B72" w:rsidRDefault="00954B72" w:rsidP="00E75A53">
                      <w:r>
                        <w:t xml:space="preserve">} </w:t>
                      </w:r>
                      <w:bookmarkStart w:id="80" w:name="SqlCpKeyFlags"/>
                      <w:proofErr w:type="spellStart"/>
                      <w:r w:rsidRPr="00393418">
                        <w:rPr>
                          <w:color w:val="0558FF"/>
                        </w:rPr>
                        <w:t>SqlCpKeyFlags</w:t>
                      </w:r>
                      <w:bookmarkEnd w:id="80"/>
                      <w:proofErr w:type="spellEnd"/>
                      <w:r>
                        <w:t>;</w:t>
                      </w:r>
                    </w:p>
                    <w:p w14:paraId="28AB329E" w14:textId="77777777" w:rsidR="00954B72" w:rsidRDefault="00954B72">
                      <w:pPr>
                        <w:rPr>
                          <w:szCs w:val="18"/>
                        </w:rPr>
                      </w:pPr>
                    </w:p>
                    <w:p w14:paraId="28AB329F" w14:textId="77777777" w:rsidR="00954B72" w:rsidRDefault="00954B72">
                      <w:pPr>
                        <w:rPr>
                          <w:szCs w:val="18"/>
                        </w:rPr>
                      </w:pPr>
                      <w:r>
                        <w:rPr>
                          <w:szCs w:val="18"/>
                        </w:rPr>
                        <w:t>// Encryption flags</w:t>
                      </w:r>
                    </w:p>
                    <w:p w14:paraId="28AB32A0" w14:textId="77777777" w:rsidR="00954B72" w:rsidRDefault="00954B72">
                      <w:r>
                        <w:t xml:space="preserve">typedef </w:t>
                      </w:r>
                      <w:proofErr w:type="spellStart"/>
                      <w:r>
                        <w:t>enum</w:t>
                      </w:r>
                      <w:proofErr w:type="spellEnd"/>
                      <w:r>
                        <w:t xml:space="preserve"> </w:t>
                      </w:r>
                    </w:p>
                    <w:p w14:paraId="28AB32A1" w14:textId="77777777" w:rsidR="00954B72" w:rsidRDefault="00954B72">
                      <w:r>
                        <w:t>{</w:t>
                      </w:r>
                    </w:p>
                    <w:p w14:paraId="28AB32A2" w14:textId="77777777" w:rsidR="00954B72" w:rsidRDefault="00954B72">
                      <w:proofErr w:type="spellStart"/>
                      <w:r>
                        <w:t>scp_ept_</w:t>
                      </w:r>
                      <w:r>
                        <w:rPr>
                          <w:szCs w:val="18"/>
                        </w:rPr>
                        <w:t>IV</w:t>
                      </w:r>
                      <w:proofErr w:type="spellEnd"/>
                      <w:r>
                        <w:t xml:space="preserve"> </w:t>
                      </w:r>
                      <w:r>
                        <w:tab/>
                        <w:t>= 0,</w:t>
                      </w:r>
                      <w:r>
                        <w:tab/>
                      </w:r>
                      <w:r>
                        <w:tab/>
                      </w:r>
                    </w:p>
                    <w:p w14:paraId="28AB32A3" w14:textId="77777777" w:rsidR="00954B72" w:rsidRDefault="00954B72">
                      <w:r>
                        <w:t xml:space="preserve">} </w:t>
                      </w:r>
                      <w:bookmarkStart w:id="81" w:name="SqlCpEncParamType"/>
                      <w:proofErr w:type="spellStart"/>
                      <w:r w:rsidRPr="00AE3D06">
                        <w:rPr>
                          <w:color w:val="0558FF"/>
                        </w:rPr>
                        <w:t>SqlCpEncParamType</w:t>
                      </w:r>
                      <w:bookmarkEnd w:id="81"/>
                      <w:proofErr w:type="spellEnd"/>
                      <w:r>
                        <w:t>;</w:t>
                      </w:r>
                    </w:p>
                    <w:p w14:paraId="28AB32A4" w14:textId="77777777" w:rsidR="00954B72" w:rsidRDefault="00954B72"/>
                    <w:p w14:paraId="28AB32A5" w14:textId="77777777" w:rsidR="00954B72" w:rsidRDefault="00954B72"/>
                  </w:txbxContent>
                </v:textbox>
                <w10:anchorlock/>
              </v:shape>
            </w:pict>
          </mc:Fallback>
        </mc:AlternateContent>
      </w:r>
    </w:p>
    <w:p w14:paraId="28AB2E39" w14:textId="77777777" w:rsidR="00774023" w:rsidRDefault="00774023"/>
    <w:p w14:paraId="28AB2E3A" w14:textId="77777777" w:rsidR="00774023" w:rsidRDefault="00774023"/>
    <w:p w14:paraId="28AB2E3B" w14:textId="77777777" w:rsidR="00774023" w:rsidRDefault="00774023"/>
    <w:p w14:paraId="28AB2E3C" w14:textId="77777777" w:rsidR="00774023" w:rsidRDefault="00B338D1">
      <w:pPr>
        <w:pStyle w:val="Heading3"/>
      </w:pPr>
      <w:bookmarkStart w:id="82" w:name="_Toc155173664"/>
      <w:r>
        <w:t>Structures and types</w:t>
      </w:r>
      <w:bookmarkStart w:id="83" w:name="_Toc153177213"/>
      <w:bookmarkEnd w:id="82"/>
      <w:bookmarkEnd w:id="83"/>
    </w:p>
    <w:p w14:paraId="28AB2E3D" w14:textId="77777777" w:rsidR="00774023" w:rsidRDefault="00774023"/>
    <w:p w14:paraId="28AB2E3E" w14:textId="38504F55" w:rsidR="00774023" w:rsidRDefault="0055410A">
      <w:r>
        <w:rPr>
          <w:noProof/>
        </w:rPr>
        <mc:AlternateContent>
          <mc:Choice Requires="wps">
            <w:drawing>
              <wp:inline distT="0" distB="0" distL="0" distR="0" wp14:anchorId="28AB30D6" wp14:editId="791BBDE1">
                <wp:extent cx="6604000" cy="5281930"/>
                <wp:effectExtent l="0" t="1270" r="0" b="3175"/>
                <wp:docPr id="139747344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528193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2A6" w14:textId="77777777" w:rsidR="00954B72" w:rsidRDefault="00954B72">
                            <w:pPr>
                              <w:rPr>
                                <w:bCs/>
                                <w:iCs/>
                              </w:rPr>
                            </w:pPr>
                          </w:p>
                          <w:p w14:paraId="28AB32A7" w14:textId="77777777" w:rsidR="00954B72" w:rsidRDefault="00954B72" w:rsidP="00E046C7">
                            <w:r>
                              <w:t>#define __IN</w:t>
                            </w:r>
                          </w:p>
                          <w:p w14:paraId="28AB32A8" w14:textId="77777777" w:rsidR="00954B72" w:rsidRDefault="00954B72" w:rsidP="00E046C7">
                            <w:r>
                              <w:t>#define __OUT</w:t>
                            </w:r>
                          </w:p>
                          <w:p w14:paraId="28AB32A9" w14:textId="77777777" w:rsidR="00954B72" w:rsidRDefault="00954B72" w:rsidP="00E046C7">
                            <w:r>
                              <w:t>#define __INOUT</w:t>
                            </w:r>
                          </w:p>
                          <w:p w14:paraId="28AB32AA" w14:textId="77777777" w:rsidR="00954B72" w:rsidRDefault="00954B72">
                            <w:pPr>
                              <w:rPr>
                                <w:bCs/>
                                <w:iCs/>
                              </w:rPr>
                            </w:pPr>
                          </w:p>
                          <w:p w14:paraId="28AB32AB" w14:textId="77777777" w:rsidR="00954B72" w:rsidRDefault="00954B72">
                            <w:r w:rsidRPr="00D525F3">
                              <w:rPr>
                                <w:bCs/>
                                <w:iCs/>
                              </w:rPr>
                              <w:t>// Common types</w:t>
                            </w:r>
                          </w:p>
                          <w:p w14:paraId="28AB32AC" w14:textId="77777777" w:rsidR="00954B72" w:rsidRDefault="00954B72">
                            <w:r>
                              <w:rPr>
                                <w:bCs/>
                                <w:iCs/>
                              </w:rPr>
                              <w:t xml:space="preserve">// </w:t>
                            </w:r>
                            <w:r w:rsidRPr="00DB3FD6">
                              <w:rPr>
                                <w:bCs/>
                                <w:iCs/>
                              </w:rPr>
                              <w:t>typedef ULONG unsigned int32;</w:t>
                            </w:r>
                          </w:p>
                          <w:p w14:paraId="28AB32AD" w14:textId="77777777" w:rsidR="00954B72" w:rsidRDefault="00954B72">
                            <w:pPr>
                              <w:rPr>
                                <w:bCs/>
                                <w:iCs/>
                              </w:rPr>
                            </w:pPr>
                            <w:r>
                              <w:rPr>
                                <w:bCs/>
                                <w:iCs/>
                              </w:rPr>
                              <w:t xml:space="preserve">// </w:t>
                            </w:r>
                            <w:r w:rsidRPr="00DB3FD6">
                              <w:rPr>
                                <w:bCs/>
                                <w:iCs/>
                              </w:rPr>
                              <w:t>typedef WCHAR unsigned int16;</w:t>
                            </w:r>
                          </w:p>
                          <w:p w14:paraId="28AB32AE" w14:textId="77777777" w:rsidR="00954B72" w:rsidRDefault="00954B72">
                            <w:r>
                              <w:rPr>
                                <w:bCs/>
                                <w:iCs/>
                              </w:rPr>
                              <w:t>// typedef BOOLEAN unsigned char;</w:t>
                            </w:r>
                          </w:p>
                          <w:p w14:paraId="28AB32AF" w14:textId="77777777" w:rsidR="00954B72" w:rsidRDefault="00954B72"/>
                          <w:p w14:paraId="28AB32B0" w14:textId="77777777" w:rsidR="00954B72" w:rsidRDefault="00954B72">
                            <w:r>
                              <w:t>typedef struct _</w:t>
                            </w:r>
                            <w:proofErr w:type="spellStart"/>
                            <w:r>
                              <w:t>SqlCpData</w:t>
                            </w:r>
                            <w:proofErr w:type="spellEnd"/>
                          </w:p>
                          <w:p w14:paraId="28AB32B1" w14:textId="77777777" w:rsidR="00954B72" w:rsidRDefault="00954B72">
                            <w:r>
                              <w:t xml:space="preserve">    {</w:t>
                            </w:r>
                          </w:p>
                          <w:p w14:paraId="28AB32B2" w14:textId="77777777" w:rsidR="00954B72" w:rsidRDefault="00954B72">
                            <w:r>
                              <w:t xml:space="preserve">    ULONG   </w:t>
                            </w:r>
                            <w:r>
                              <w:tab/>
                            </w:r>
                            <w:proofErr w:type="spellStart"/>
                            <w:r>
                              <w:t>cb</w:t>
                            </w:r>
                            <w:proofErr w:type="spellEnd"/>
                            <w:r>
                              <w:t>;</w:t>
                            </w:r>
                            <w:r>
                              <w:tab/>
                            </w:r>
                            <w:r>
                              <w:tab/>
                            </w:r>
                            <w:r>
                              <w:tab/>
                              <w:t>// Length of data bytes</w:t>
                            </w:r>
                          </w:p>
                          <w:p w14:paraId="28AB32B3" w14:textId="77777777" w:rsidR="00954B72" w:rsidRDefault="00954B72">
                            <w:r>
                              <w:t xml:space="preserve">    BYTE* </w:t>
                            </w:r>
                            <w:r>
                              <w:tab/>
                              <w:t>pb;</w:t>
                            </w:r>
                            <w:r>
                              <w:tab/>
                            </w:r>
                            <w:r>
                              <w:tab/>
                            </w:r>
                            <w:r>
                              <w:tab/>
                              <w:t>// Data bytes</w:t>
                            </w:r>
                          </w:p>
                          <w:p w14:paraId="28AB32B4" w14:textId="77777777" w:rsidR="00954B72" w:rsidRDefault="00954B72">
                            <w:r>
                              <w:t xml:space="preserve">    } </w:t>
                            </w:r>
                            <w:bookmarkStart w:id="84" w:name="SqlCpData"/>
                            <w:proofErr w:type="spellStart"/>
                            <w:r w:rsidRPr="00393418">
                              <w:rPr>
                                <w:color w:val="0558FF"/>
                              </w:rPr>
                              <w:t>SqlCpData</w:t>
                            </w:r>
                            <w:bookmarkEnd w:id="84"/>
                            <w:proofErr w:type="spellEnd"/>
                            <w:r>
                              <w:t>;</w:t>
                            </w:r>
                          </w:p>
                          <w:p w14:paraId="28AB32B5" w14:textId="77777777" w:rsidR="00954B72" w:rsidRDefault="00954B72"/>
                          <w:p w14:paraId="28AB32B6" w14:textId="77777777" w:rsidR="00954B72" w:rsidRDefault="00954B72">
                            <w:r>
                              <w:t>typedef struct _</w:t>
                            </w:r>
                            <w:proofErr w:type="spellStart"/>
                            <w:r>
                              <w:t>SqlCpStr</w:t>
                            </w:r>
                            <w:proofErr w:type="spellEnd"/>
                          </w:p>
                          <w:p w14:paraId="28AB32B7" w14:textId="77777777" w:rsidR="00954B72" w:rsidRDefault="00954B72">
                            <w:r>
                              <w:t xml:space="preserve">    {</w:t>
                            </w:r>
                          </w:p>
                          <w:p w14:paraId="28AB32B8" w14:textId="77777777" w:rsidR="00954B72" w:rsidRDefault="00954B72">
                            <w:r>
                              <w:t xml:space="preserve">    ULONG   </w:t>
                            </w:r>
                            <w:proofErr w:type="spellStart"/>
                            <w:r>
                              <w:t>cb</w:t>
                            </w:r>
                            <w:proofErr w:type="spellEnd"/>
                            <w:r>
                              <w:t>;</w:t>
                            </w:r>
                            <w:r>
                              <w:tab/>
                            </w:r>
                            <w:r>
                              <w:tab/>
                            </w:r>
                            <w:r>
                              <w:tab/>
                              <w:t>// Count in bytes</w:t>
                            </w:r>
                          </w:p>
                          <w:p w14:paraId="28AB32B9" w14:textId="77777777" w:rsidR="00954B72" w:rsidRDefault="00954B72">
                            <w:r>
                              <w:t xml:space="preserve">    WCHAR* </w:t>
                            </w:r>
                            <w:proofErr w:type="spellStart"/>
                            <w:r>
                              <w:t>ws</w:t>
                            </w:r>
                            <w:proofErr w:type="spellEnd"/>
                            <w:r>
                              <w:t>;</w:t>
                            </w:r>
                            <w:r>
                              <w:tab/>
                            </w:r>
                            <w:r>
                              <w:tab/>
                              <w:t>// Pointer to Unicode string</w:t>
                            </w:r>
                          </w:p>
                          <w:p w14:paraId="28AB32BA" w14:textId="77777777" w:rsidR="00954B72" w:rsidRDefault="00954B72">
                            <w:r>
                              <w:t xml:space="preserve">    } </w:t>
                            </w:r>
                            <w:bookmarkStart w:id="85" w:name="SqlCpStr"/>
                            <w:proofErr w:type="spellStart"/>
                            <w:r w:rsidRPr="00AE3D06">
                              <w:rPr>
                                <w:color w:val="0558FF"/>
                              </w:rPr>
                              <w:t>SqlCpStr</w:t>
                            </w:r>
                            <w:bookmarkEnd w:id="85"/>
                            <w:proofErr w:type="spellEnd"/>
                            <w:r>
                              <w:t>;</w:t>
                            </w:r>
                          </w:p>
                          <w:p w14:paraId="28AB32BB" w14:textId="77777777" w:rsidR="00954B72" w:rsidRDefault="00954B72"/>
                          <w:p w14:paraId="28AB32BC" w14:textId="77777777" w:rsidR="00954B72" w:rsidRDefault="00954B72">
                            <w:r>
                              <w:t xml:space="preserve">// </w:t>
                            </w:r>
                            <w:proofErr w:type="spellStart"/>
                            <w:r>
                              <w:t>Guid</w:t>
                            </w:r>
                            <w:proofErr w:type="spellEnd"/>
                          </w:p>
                          <w:p w14:paraId="28AB32BD" w14:textId="77777777" w:rsidR="00954B72" w:rsidRDefault="00954B72">
                            <w:r>
                              <w:t xml:space="preserve">typedef </w:t>
                            </w:r>
                            <w:proofErr w:type="gramStart"/>
                            <w:r>
                              <w:t>BYTE[</w:t>
                            </w:r>
                            <w:proofErr w:type="gramEnd"/>
                            <w:r>
                              <w:t xml:space="preserve">16] </w:t>
                            </w:r>
                            <w:bookmarkStart w:id="86" w:name="SQLCpGuid"/>
                            <w:proofErr w:type="spellStart"/>
                            <w:proofErr w:type="gramStart"/>
                            <w:r w:rsidRPr="00393418">
                              <w:rPr>
                                <w:color w:val="0558FF"/>
                              </w:rPr>
                              <w:t>SqlCpGuid</w:t>
                            </w:r>
                            <w:bookmarkEnd w:id="86"/>
                            <w:proofErr w:type="spellEnd"/>
                            <w:r>
                              <w:t>;</w:t>
                            </w:r>
                            <w:proofErr w:type="gramEnd"/>
                          </w:p>
                          <w:p w14:paraId="28AB32BE" w14:textId="77777777" w:rsidR="00954B72" w:rsidRDefault="00954B72"/>
                          <w:p w14:paraId="28AB32BF" w14:textId="77777777" w:rsidR="00954B72" w:rsidRDefault="00954B72">
                            <w:r>
                              <w:t>// Version</w:t>
                            </w:r>
                          </w:p>
                          <w:p w14:paraId="28AB32C0" w14:textId="77777777" w:rsidR="00954B72" w:rsidRDefault="00954B72">
                            <w:r>
                              <w:t xml:space="preserve">typedef ULONG </w:t>
                            </w:r>
                            <w:bookmarkStart w:id="87" w:name="SqlCpVersion"/>
                            <w:proofErr w:type="spellStart"/>
                            <w:proofErr w:type="gramStart"/>
                            <w:r w:rsidRPr="009F14B2">
                              <w:rPr>
                                <w:color w:val="0558FF"/>
                              </w:rPr>
                              <w:t>SqlCpVersion</w:t>
                            </w:r>
                            <w:bookmarkEnd w:id="87"/>
                            <w:proofErr w:type="spellEnd"/>
                            <w:r>
                              <w:t>;</w:t>
                            </w:r>
                            <w:proofErr w:type="gramEnd"/>
                          </w:p>
                          <w:p w14:paraId="28AB32C1" w14:textId="77777777" w:rsidR="00954B72" w:rsidRDefault="00954B72"/>
                          <w:p w14:paraId="28AB32C2" w14:textId="77777777" w:rsidR="00954B72" w:rsidRDefault="00954B72"/>
                          <w:p w14:paraId="28AB32C3" w14:textId="77777777" w:rsidR="00954B72" w:rsidRDefault="00954B72"/>
                          <w:p w14:paraId="28AB32C4" w14:textId="77777777" w:rsidR="00954B72" w:rsidRDefault="00954B72"/>
                          <w:p w14:paraId="28AB32C5" w14:textId="77777777" w:rsidR="00954B72" w:rsidRDefault="00954B72"/>
                          <w:p w14:paraId="28AB32C6" w14:textId="77777777" w:rsidR="00954B72" w:rsidRDefault="00954B72">
                            <w:r>
                              <w:t xml:space="preserve"> </w:t>
                            </w:r>
                          </w:p>
                          <w:p w14:paraId="28AB32C7" w14:textId="77777777" w:rsidR="00954B72" w:rsidRDefault="00954B72"/>
                          <w:p w14:paraId="28AB32C8"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D6" id="Text Box 24" o:spid="_x0000_s1043" type="#_x0000_t202" style="width:520pt;height:4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" fillcolor="#ddd" stroked="f">
                <v:textbox>
                  <w:txbxContent>
                    <w:p w14:paraId="28AB32A6" w14:textId="77777777" w:rsidR="00954B72" w:rsidRDefault="00954B72">
                      <w:pPr>
                        <w:rPr>
                          <w:bCs/>
                          <w:iCs/>
                        </w:rPr>
                      </w:pPr>
                    </w:p>
                    <w:p w14:paraId="28AB32A7" w14:textId="77777777" w:rsidR="00954B72" w:rsidRDefault="00954B72" w:rsidP="00E046C7">
                      <w:r>
                        <w:t>#define __IN</w:t>
                      </w:r>
                    </w:p>
                    <w:p w14:paraId="28AB32A8" w14:textId="77777777" w:rsidR="00954B72" w:rsidRDefault="00954B72" w:rsidP="00E046C7">
                      <w:r>
                        <w:t>#define __OUT</w:t>
                      </w:r>
                    </w:p>
                    <w:p w14:paraId="28AB32A9" w14:textId="77777777" w:rsidR="00954B72" w:rsidRDefault="00954B72" w:rsidP="00E046C7">
                      <w:r>
                        <w:t>#define __INOUT</w:t>
                      </w:r>
                    </w:p>
                    <w:p w14:paraId="28AB32AA" w14:textId="77777777" w:rsidR="00954B72" w:rsidRDefault="00954B72">
                      <w:pPr>
                        <w:rPr>
                          <w:bCs/>
                          <w:iCs/>
                        </w:rPr>
                      </w:pPr>
                    </w:p>
                    <w:p w14:paraId="28AB32AB" w14:textId="77777777" w:rsidR="00954B72" w:rsidRDefault="00954B72">
                      <w:r w:rsidRPr="00D525F3">
                        <w:rPr>
                          <w:bCs/>
                          <w:iCs/>
                        </w:rPr>
                        <w:t>// Common types</w:t>
                      </w:r>
                    </w:p>
                    <w:p w14:paraId="28AB32AC" w14:textId="77777777" w:rsidR="00954B72" w:rsidRDefault="00954B72">
                      <w:r>
                        <w:rPr>
                          <w:bCs/>
                          <w:iCs/>
                        </w:rPr>
                        <w:t xml:space="preserve">// </w:t>
                      </w:r>
                      <w:r w:rsidRPr="00DB3FD6">
                        <w:rPr>
                          <w:bCs/>
                          <w:iCs/>
                        </w:rPr>
                        <w:t>typedef ULONG unsigned int32;</w:t>
                      </w:r>
                    </w:p>
                    <w:p w14:paraId="28AB32AD" w14:textId="77777777" w:rsidR="00954B72" w:rsidRDefault="00954B72">
                      <w:pPr>
                        <w:rPr>
                          <w:bCs/>
                          <w:iCs/>
                        </w:rPr>
                      </w:pPr>
                      <w:r>
                        <w:rPr>
                          <w:bCs/>
                          <w:iCs/>
                        </w:rPr>
                        <w:t xml:space="preserve">// </w:t>
                      </w:r>
                      <w:r w:rsidRPr="00DB3FD6">
                        <w:rPr>
                          <w:bCs/>
                          <w:iCs/>
                        </w:rPr>
                        <w:t>typedef WCHAR unsigned int16;</w:t>
                      </w:r>
                    </w:p>
                    <w:p w14:paraId="28AB32AE" w14:textId="77777777" w:rsidR="00954B72" w:rsidRDefault="00954B72">
                      <w:r>
                        <w:rPr>
                          <w:bCs/>
                          <w:iCs/>
                        </w:rPr>
                        <w:t>// typedef BOOLEAN unsigned char;</w:t>
                      </w:r>
                    </w:p>
                    <w:p w14:paraId="28AB32AF" w14:textId="77777777" w:rsidR="00954B72" w:rsidRDefault="00954B72"/>
                    <w:p w14:paraId="28AB32B0" w14:textId="77777777" w:rsidR="00954B72" w:rsidRDefault="00954B72">
                      <w:r>
                        <w:t>typedef struct _</w:t>
                      </w:r>
                      <w:proofErr w:type="spellStart"/>
                      <w:r>
                        <w:t>SqlCpData</w:t>
                      </w:r>
                      <w:proofErr w:type="spellEnd"/>
                    </w:p>
                    <w:p w14:paraId="28AB32B1" w14:textId="77777777" w:rsidR="00954B72" w:rsidRDefault="00954B72">
                      <w:r>
                        <w:t xml:space="preserve">    {</w:t>
                      </w:r>
                    </w:p>
                    <w:p w14:paraId="28AB32B2" w14:textId="77777777" w:rsidR="00954B72" w:rsidRDefault="00954B72">
                      <w:r>
                        <w:t xml:space="preserve">    ULONG   </w:t>
                      </w:r>
                      <w:r>
                        <w:tab/>
                      </w:r>
                      <w:proofErr w:type="spellStart"/>
                      <w:r>
                        <w:t>cb</w:t>
                      </w:r>
                      <w:proofErr w:type="spellEnd"/>
                      <w:r>
                        <w:t>;</w:t>
                      </w:r>
                      <w:r>
                        <w:tab/>
                      </w:r>
                      <w:r>
                        <w:tab/>
                      </w:r>
                      <w:r>
                        <w:tab/>
                        <w:t>// Length of data bytes</w:t>
                      </w:r>
                    </w:p>
                    <w:p w14:paraId="28AB32B3" w14:textId="77777777" w:rsidR="00954B72" w:rsidRDefault="00954B72">
                      <w:r>
                        <w:t xml:space="preserve">    BYTE* </w:t>
                      </w:r>
                      <w:r>
                        <w:tab/>
                        <w:t>pb;</w:t>
                      </w:r>
                      <w:r>
                        <w:tab/>
                      </w:r>
                      <w:r>
                        <w:tab/>
                      </w:r>
                      <w:r>
                        <w:tab/>
                        <w:t>// Data bytes</w:t>
                      </w:r>
                    </w:p>
                    <w:p w14:paraId="28AB32B4" w14:textId="77777777" w:rsidR="00954B72" w:rsidRDefault="00954B72">
                      <w:r>
                        <w:t xml:space="preserve">    } </w:t>
                      </w:r>
                      <w:bookmarkStart w:id="88" w:name="SqlCpData"/>
                      <w:proofErr w:type="spellStart"/>
                      <w:r w:rsidRPr="00393418">
                        <w:rPr>
                          <w:color w:val="0558FF"/>
                        </w:rPr>
                        <w:t>SqlCpData</w:t>
                      </w:r>
                      <w:bookmarkEnd w:id="88"/>
                      <w:proofErr w:type="spellEnd"/>
                      <w:r>
                        <w:t>;</w:t>
                      </w:r>
                    </w:p>
                    <w:p w14:paraId="28AB32B5" w14:textId="77777777" w:rsidR="00954B72" w:rsidRDefault="00954B72"/>
                    <w:p w14:paraId="28AB32B6" w14:textId="77777777" w:rsidR="00954B72" w:rsidRDefault="00954B72">
                      <w:r>
                        <w:t>typedef struct _</w:t>
                      </w:r>
                      <w:proofErr w:type="spellStart"/>
                      <w:r>
                        <w:t>SqlCpStr</w:t>
                      </w:r>
                      <w:proofErr w:type="spellEnd"/>
                    </w:p>
                    <w:p w14:paraId="28AB32B7" w14:textId="77777777" w:rsidR="00954B72" w:rsidRDefault="00954B72">
                      <w:r>
                        <w:t xml:space="preserve">    {</w:t>
                      </w:r>
                    </w:p>
                    <w:p w14:paraId="28AB32B8" w14:textId="77777777" w:rsidR="00954B72" w:rsidRDefault="00954B72">
                      <w:r>
                        <w:t xml:space="preserve">    ULONG   </w:t>
                      </w:r>
                      <w:proofErr w:type="spellStart"/>
                      <w:r>
                        <w:t>cb</w:t>
                      </w:r>
                      <w:proofErr w:type="spellEnd"/>
                      <w:r>
                        <w:t>;</w:t>
                      </w:r>
                      <w:r>
                        <w:tab/>
                      </w:r>
                      <w:r>
                        <w:tab/>
                      </w:r>
                      <w:r>
                        <w:tab/>
                        <w:t>// Count in bytes</w:t>
                      </w:r>
                    </w:p>
                    <w:p w14:paraId="28AB32B9" w14:textId="77777777" w:rsidR="00954B72" w:rsidRDefault="00954B72">
                      <w:r>
                        <w:t xml:space="preserve">    WCHAR* </w:t>
                      </w:r>
                      <w:proofErr w:type="spellStart"/>
                      <w:r>
                        <w:t>ws</w:t>
                      </w:r>
                      <w:proofErr w:type="spellEnd"/>
                      <w:r>
                        <w:t>;</w:t>
                      </w:r>
                      <w:r>
                        <w:tab/>
                      </w:r>
                      <w:r>
                        <w:tab/>
                        <w:t>// Pointer to Unicode string</w:t>
                      </w:r>
                    </w:p>
                    <w:p w14:paraId="28AB32BA" w14:textId="77777777" w:rsidR="00954B72" w:rsidRDefault="00954B72">
                      <w:r>
                        <w:t xml:space="preserve">    } </w:t>
                      </w:r>
                      <w:bookmarkStart w:id="89" w:name="SqlCpStr"/>
                      <w:proofErr w:type="spellStart"/>
                      <w:r w:rsidRPr="00AE3D06">
                        <w:rPr>
                          <w:color w:val="0558FF"/>
                        </w:rPr>
                        <w:t>SqlCpStr</w:t>
                      </w:r>
                      <w:bookmarkEnd w:id="89"/>
                      <w:proofErr w:type="spellEnd"/>
                      <w:r>
                        <w:t>;</w:t>
                      </w:r>
                    </w:p>
                    <w:p w14:paraId="28AB32BB" w14:textId="77777777" w:rsidR="00954B72" w:rsidRDefault="00954B72"/>
                    <w:p w14:paraId="28AB32BC" w14:textId="77777777" w:rsidR="00954B72" w:rsidRDefault="00954B72">
                      <w:r>
                        <w:t xml:space="preserve">// </w:t>
                      </w:r>
                      <w:proofErr w:type="spellStart"/>
                      <w:r>
                        <w:t>Guid</w:t>
                      </w:r>
                      <w:proofErr w:type="spellEnd"/>
                    </w:p>
                    <w:p w14:paraId="28AB32BD" w14:textId="77777777" w:rsidR="00954B72" w:rsidRDefault="00954B72">
                      <w:r>
                        <w:t xml:space="preserve">typedef </w:t>
                      </w:r>
                      <w:proofErr w:type="gramStart"/>
                      <w:r>
                        <w:t>BYTE[</w:t>
                      </w:r>
                      <w:proofErr w:type="gramEnd"/>
                      <w:r>
                        <w:t xml:space="preserve">16] </w:t>
                      </w:r>
                      <w:bookmarkStart w:id="90" w:name="SQLCpGuid"/>
                      <w:proofErr w:type="spellStart"/>
                      <w:proofErr w:type="gramStart"/>
                      <w:r w:rsidRPr="00393418">
                        <w:rPr>
                          <w:color w:val="0558FF"/>
                        </w:rPr>
                        <w:t>SqlCpGuid</w:t>
                      </w:r>
                      <w:bookmarkEnd w:id="90"/>
                      <w:proofErr w:type="spellEnd"/>
                      <w:r>
                        <w:t>;</w:t>
                      </w:r>
                      <w:proofErr w:type="gramEnd"/>
                    </w:p>
                    <w:p w14:paraId="28AB32BE" w14:textId="77777777" w:rsidR="00954B72" w:rsidRDefault="00954B72"/>
                    <w:p w14:paraId="28AB32BF" w14:textId="77777777" w:rsidR="00954B72" w:rsidRDefault="00954B72">
                      <w:r>
                        <w:t>// Version</w:t>
                      </w:r>
                    </w:p>
                    <w:p w14:paraId="28AB32C0" w14:textId="77777777" w:rsidR="00954B72" w:rsidRDefault="00954B72">
                      <w:r>
                        <w:t xml:space="preserve">typedef ULONG </w:t>
                      </w:r>
                      <w:bookmarkStart w:id="91" w:name="SqlCpVersion"/>
                      <w:proofErr w:type="spellStart"/>
                      <w:proofErr w:type="gramStart"/>
                      <w:r w:rsidRPr="009F14B2">
                        <w:rPr>
                          <w:color w:val="0558FF"/>
                        </w:rPr>
                        <w:t>SqlCpVersion</w:t>
                      </w:r>
                      <w:bookmarkEnd w:id="91"/>
                      <w:proofErr w:type="spellEnd"/>
                      <w:r>
                        <w:t>;</w:t>
                      </w:r>
                      <w:proofErr w:type="gramEnd"/>
                    </w:p>
                    <w:p w14:paraId="28AB32C1" w14:textId="77777777" w:rsidR="00954B72" w:rsidRDefault="00954B72"/>
                    <w:p w14:paraId="28AB32C2" w14:textId="77777777" w:rsidR="00954B72" w:rsidRDefault="00954B72"/>
                    <w:p w14:paraId="28AB32C3" w14:textId="77777777" w:rsidR="00954B72" w:rsidRDefault="00954B72"/>
                    <w:p w14:paraId="28AB32C4" w14:textId="77777777" w:rsidR="00954B72" w:rsidRDefault="00954B72"/>
                    <w:p w14:paraId="28AB32C5" w14:textId="77777777" w:rsidR="00954B72" w:rsidRDefault="00954B72"/>
                    <w:p w14:paraId="28AB32C6" w14:textId="77777777" w:rsidR="00954B72" w:rsidRDefault="00954B72">
                      <w:r>
                        <w:t xml:space="preserve"> </w:t>
                      </w:r>
                    </w:p>
                    <w:p w14:paraId="28AB32C7" w14:textId="77777777" w:rsidR="00954B72" w:rsidRDefault="00954B72"/>
                    <w:p w14:paraId="28AB32C8" w14:textId="77777777" w:rsidR="00954B72" w:rsidRDefault="00954B72"/>
                  </w:txbxContent>
                </v:textbox>
                <w10:anchorlock/>
              </v:shape>
            </w:pict>
          </mc:Fallback>
        </mc:AlternateContent>
      </w:r>
    </w:p>
    <w:p w14:paraId="28AB2E3F" w14:textId="77777777" w:rsidR="00774023" w:rsidRDefault="00774023"/>
    <w:p w14:paraId="28AB2E40" w14:textId="77777777" w:rsidR="00774023" w:rsidRDefault="00774023"/>
    <w:p w14:paraId="28AB2E41" w14:textId="63CDD411" w:rsidR="00774023" w:rsidRDefault="0055410A">
      <w:r>
        <w:rPr>
          <w:noProof/>
        </w:rPr>
        <w:lastRenderedPageBreak/>
        <mc:AlternateContent>
          <mc:Choice Requires="wps">
            <w:drawing>
              <wp:inline distT="0" distB="0" distL="0" distR="0" wp14:anchorId="28AB30D8" wp14:editId="0FB31232">
                <wp:extent cx="6604000" cy="11798300"/>
                <wp:effectExtent l="0" t="0" r="0" b="3175"/>
                <wp:docPr id="1536261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179830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2C9" w14:textId="77777777" w:rsidR="00954B72" w:rsidRDefault="00954B72"/>
                          <w:p w14:paraId="28AB32CA" w14:textId="77777777" w:rsidR="00954B72" w:rsidRDefault="00954B72">
                            <w:r>
                              <w:t>// Algorithm identifier</w:t>
                            </w:r>
                          </w:p>
                          <w:p w14:paraId="28AB32CB" w14:textId="77777777" w:rsidR="00954B72" w:rsidRDefault="00954B72">
                            <w:r>
                              <w:t xml:space="preserve">typedef ULONG </w:t>
                            </w:r>
                            <w:bookmarkStart w:id="92" w:name="SqlCpAlgId"/>
                            <w:proofErr w:type="spellStart"/>
                            <w:proofErr w:type="gramStart"/>
                            <w:r w:rsidRPr="009F14B2">
                              <w:rPr>
                                <w:color w:val="0558FF"/>
                              </w:rPr>
                              <w:t>SqlCpAlgId</w:t>
                            </w:r>
                            <w:bookmarkEnd w:id="92"/>
                            <w:proofErr w:type="spellEnd"/>
                            <w:r>
                              <w:t>;</w:t>
                            </w:r>
                            <w:proofErr w:type="gramEnd"/>
                            <w:r>
                              <w:t xml:space="preserve"> </w:t>
                            </w:r>
                          </w:p>
                          <w:p w14:paraId="28AB32CC" w14:textId="77777777" w:rsidR="00954B72" w:rsidRDefault="00954B72"/>
                          <w:p w14:paraId="28AB32CD" w14:textId="77777777" w:rsidR="00954B72" w:rsidRDefault="00954B72" w:rsidP="0082376E">
                            <w:r>
                              <w:t>// Key identifier</w:t>
                            </w:r>
                          </w:p>
                          <w:p w14:paraId="28AB32CE" w14:textId="77777777" w:rsidR="00954B72" w:rsidRDefault="00954B72" w:rsidP="0082376E">
                            <w:r>
                              <w:t xml:space="preserve">typedef ULONG </w:t>
                            </w:r>
                            <w:bookmarkStart w:id="93" w:name="SqlCpKeyId"/>
                            <w:proofErr w:type="spellStart"/>
                            <w:proofErr w:type="gramStart"/>
                            <w:r w:rsidRPr="0082376E">
                              <w:rPr>
                                <w:color w:val="0558FF"/>
                              </w:rPr>
                              <w:t>SqlCpKeyId</w:t>
                            </w:r>
                            <w:bookmarkEnd w:id="93"/>
                            <w:proofErr w:type="spellEnd"/>
                            <w:r>
                              <w:t>;</w:t>
                            </w:r>
                            <w:proofErr w:type="gramEnd"/>
                          </w:p>
                          <w:p w14:paraId="28AB32CF" w14:textId="77777777" w:rsidR="00954B72" w:rsidRDefault="00954B72"/>
                          <w:p w14:paraId="28AB32D0" w14:textId="77777777" w:rsidR="00954B72" w:rsidRDefault="00954B72">
                            <w:r>
                              <w:t>// EKM session object</w:t>
                            </w:r>
                          </w:p>
                          <w:p w14:paraId="28AB32D1" w14:textId="77777777" w:rsidR="00954B72" w:rsidRDefault="00954B72">
                            <w:r>
                              <w:t xml:space="preserve">typedef void* </w:t>
                            </w:r>
                            <w:bookmarkStart w:id="94" w:name="SqlCpSession"/>
                            <w:proofErr w:type="spellStart"/>
                            <w:proofErr w:type="gramStart"/>
                            <w:r w:rsidRPr="00DA09A0">
                              <w:rPr>
                                <w:color w:val="0558FF"/>
                              </w:rPr>
                              <w:t>SqlCpSession</w:t>
                            </w:r>
                            <w:bookmarkEnd w:id="94"/>
                            <w:proofErr w:type="spellEnd"/>
                            <w:r>
                              <w:t>;</w:t>
                            </w:r>
                            <w:proofErr w:type="gramEnd"/>
                          </w:p>
                          <w:p w14:paraId="28AB32D2" w14:textId="77777777" w:rsidR="00954B72" w:rsidRDefault="00954B72"/>
                          <w:p w14:paraId="28AB32D3" w14:textId="77777777" w:rsidR="00954B72" w:rsidRDefault="00954B72">
                            <w:r>
                              <w:t>// Credentials to authenticate with EKM provider using Basic Auth</w:t>
                            </w:r>
                          </w:p>
                          <w:p w14:paraId="28AB32D4" w14:textId="77777777" w:rsidR="00954B72" w:rsidRDefault="00954B72">
                            <w:r>
                              <w:t>typedef struct _</w:t>
                            </w:r>
                            <w:proofErr w:type="spellStart"/>
                            <w:r>
                              <w:t>SqlCpCredential</w:t>
                            </w:r>
                            <w:proofErr w:type="spellEnd"/>
                          </w:p>
                          <w:p w14:paraId="28AB32D5" w14:textId="77777777" w:rsidR="00954B72" w:rsidRDefault="00954B72">
                            <w:r>
                              <w:t xml:space="preserve">    {</w:t>
                            </w:r>
                          </w:p>
                          <w:p w14:paraId="28AB32D6"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 xml:space="preserve"> name;</w:t>
                            </w:r>
                            <w:r>
                              <w:tab/>
                            </w:r>
                            <w:r>
                              <w:tab/>
                            </w:r>
                            <w:r>
                              <w:tab/>
                              <w:t>// Username</w:t>
                            </w:r>
                          </w:p>
                          <w:p w14:paraId="28AB32D7"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 xml:space="preserve"> password;</w:t>
                            </w:r>
                            <w:r>
                              <w:tab/>
                            </w:r>
                            <w:r>
                              <w:tab/>
                              <w:t>// Password</w:t>
                            </w:r>
                          </w:p>
                          <w:p w14:paraId="28AB32D8" w14:textId="77777777" w:rsidR="00954B72" w:rsidRDefault="00954B72">
                            <w:r>
                              <w:t xml:space="preserve">    } </w:t>
                            </w:r>
                            <w:bookmarkStart w:id="95" w:name="SqlCpCredential"/>
                            <w:proofErr w:type="spellStart"/>
                            <w:r w:rsidRPr="00DA09A0">
                              <w:rPr>
                                <w:color w:val="0558FF"/>
                              </w:rPr>
                              <w:t>SqlCpCredential</w:t>
                            </w:r>
                            <w:bookmarkEnd w:id="95"/>
                            <w:proofErr w:type="spellEnd"/>
                            <w:r>
                              <w:t>;</w:t>
                            </w:r>
                          </w:p>
                          <w:p w14:paraId="28AB32D9" w14:textId="77777777" w:rsidR="00954B72" w:rsidRDefault="00954B72"/>
                          <w:p w14:paraId="28AB32DA" w14:textId="77777777" w:rsidR="00954B72" w:rsidRDefault="00954B72">
                            <w:r>
                              <w:t>// Key thumbprint</w:t>
                            </w:r>
                          </w:p>
                          <w:p w14:paraId="28AB32DB" w14:textId="77777777" w:rsidR="00954B72" w:rsidRDefault="00954B72">
                            <w:r>
                              <w:t xml:space="preserve">typedef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bookmarkStart w:id="96" w:name="SqlCpKeyThumbprint"/>
                            <w:proofErr w:type="spellStart"/>
                            <w:proofErr w:type="gramStart"/>
                            <w:r>
                              <w:rPr>
                                <w:color w:val="0558FF"/>
                              </w:rPr>
                              <w:t>Sql</w:t>
                            </w:r>
                            <w:r w:rsidRPr="00922448">
                              <w:rPr>
                                <w:color w:val="0558FF"/>
                              </w:rPr>
                              <w:t>CpKeyThumbprint</w:t>
                            </w:r>
                            <w:bookmarkEnd w:id="96"/>
                            <w:proofErr w:type="spellEnd"/>
                            <w:r>
                              <w:t>;</w:t>
                            </w:r>
                            <w:proofErr w:type="gramEnd"/>
                          </w:p>
                          <w:p w14:paraId="28AB32DC" w14:textId="77777777" w:rsidR="00954B72" w:rsidRDefault="00954B72"/>
                          <w:p w14:paraId="28AB32DD" w14:textId="77777777" w:rsidR="00954B72" w:rsidRDefault="00954B72">
                            <w:r>
                              <w:t>// Key info</w:t>
                            </w:r>
                          </w:p>
                          <w:p w14:paraId="28AB32DE" w14:textId="77777777" w:rsidR="00954B72" w:rsidRDefault="00954B72">
                            <w:r>
                              <w:t>typedef struct _</w:t>
                            </w:r>
                            <w:proofErr w:type="spellStart"/>
                            <w:r>
                              <w:t>SqlCpKeyInfo</w:t>
                            </w:r>
                            <w:proofErr w:type="spellEnd"/>
                            <w:r>
                              <w:t xml:space="preserve">  </w:t>
                            </w:r>
                          </w:p>
                          <w:p w14:paraId="28AB32DF" w14:textId="77777777" w:rsidR="00954B72" w:rsidRDefault="00954B72">
                            <w:r>
                              <w:t xml:space="preserve">    {</w:t>
                            </w:r>
                          </w:p>
                          <w:p w14:paraId="28AB32E0"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ab/>
                            </w:r>
                            <w:r>
                              <w:tab/>
                            </w:r>
                            <w:r>
                              <w:tab/>
                              <w:t>name;</w:t>
                            </w:r>
                            <w:r>
                              <w:tab/>
                            </w:r>
                            <w:r>
                              <w:tab/>
                            </w:r>
                            <w:r>
                              <w:tab/>
                              <w:t>// Key friendly name</w:t>
                            </w:r>
                          </w:p>
                          <w:p w14:paraId="28AB32E1" w14:textId="77777777" w:rsidR="00954B72" w:rsidRDefault="00954B72">
                            <w:r>
                              <w:t xml:space="preserve">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r>
                              <w:tab/>
                              <w:t>thumb;</w:t>
                            </w:r>
                            <w:r>
                              <w:tab/>
                            </w:r>
                            <w:r>
                              <w:tab/>
                            </w:r>
                            <w:r>
                              <w:tab/>
                              <w:t>// Unique key thumbprint</w:t>
                            </w:r>
                          </w:p>
                          <w:p w14:paraId="28AB32E2" w14:textId="77777777" w:rsidR="00954B72" w:rsidRDefault="00954B72">
                            <w:r>
                              <w:t xml:space="preserve">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t xml:space="preserve"> </w:t>
                            </w:r>
                            <w:r>
                              <w:tab/>
                            </w:r>
                            <w:r>
                              <w:tab/>
                            </w:r>
                            <w:r>
                              <w:tab/>
                            </w:r>
                            <w:proofErr w:type="spellStart"/>
                            <w:r>
                              <w:t>algId</w:t>
                            </w:r>
                            <w:proofErr w:type="spellEnd"/>
                            <w:r>
                              <w:t>;</w:t>
                            </w:r>
                            <w:r>
                              <w:tab/>
                            </w:r>
                            <w:r>
                              <w:tab/>
                            </w:r>
                            <w:r>
                              <w:tab/>
                              <w:t>// Algorithm id</w:t>
                            </w:r>
                          </w:p>
                          <w:p w14:paraId="28AB32E3" w14:textId="77777777" w:rsidR="00954B72" w:rsidRDefault="00954B72">
                            <w:r>
                              <w:t xml:space="preserve">    </w:t>
                            </w:r>
                            <w:r w:rsidR="008048B5">
                              <w:fldChar w:fldCharType="begin"/>
                            </w:r>
                            <w:r>
                              <w:instrText xml:space="preserve"> REF SqlCpKeyType \h </w:instrText>
                            </w:r>
                            <w:r w:rsidR="008048B5">
                              <w:fldChar w:fldCharType="separate"/>
                            </w:r>
                            <w:proofErr w:type="spellStart"/>
                            <w:r w:rsidRPr="00393418">
                              <w:rPr>
                                <w:color w:val="0558FF"/>
                              </w:rPr>
                              <w:t>SqlCpKeyType</w:t>
                            </w:r>
                            <w:proofErr w:type="spellEnd"/>
                            <w:r w:rsidR="008048B5">
                              <w:fldChar w:fldCharType="end"/>
                            </w:r>
                            <w:r>
                              <w:t xml:space="preserve"> </w:t>
                            </w:r>
                            <w:r>
                              <w:tab/>
                            </w:r>
                            <w:r>
                              <w:tab/>
                              <w:t>type;</w:t>
                            </w:r>
                            <w:r>
                              <w:tab/>
                            </w:r>
                            <w:r>
                              <w:tab/>
                            </w:r>
                            <w:r>
                              <w:tab/>
                              <w:t>// Key type</w:t>
                            </w:r>
                          </w:p>
                          <w:p w14:paraId="28AB32E4" w14:textId="77777777" w:rsidR="00954B72" w:rsidRDefault="00954B72">
                            <w:r>
                              <w:t xml:space="preserve">    </w:t>
                            </w:r>
                            <w:r w:rsidR="008048B5">
                              <w:fldChar w:fldCharType="begin"/>
                            </w:r>
                            <w:r>
                              <w:instrText xml:space="preserve"> REF SqlCpKeyFlags \h </w:instrText>
                            </w:r>
                            <w:r w:rsidR="008048B5">
                              <w:fldChar w:fldCharType="separate"/>
                            </w:r>
                            <w:proofErr w:type="spellStart"/>
                            <w:r w:rsidRPr="00393418">
                              <w:rPr>
                                <w:color w:val="0558FF"/>
                              </w:rPr>
                              <w:t>SqlCpKeyFlags</w:t>
                            </w:r>
                            <w:proofErr w:type="spellEnd"/>
                            <w:r w:rsidR="008048B5">
                              <w:fldChar w:fldCharType="end"/>
                            </w:r>
                            <w:r>
                              <w:t xml:space="preserve"> </w:t>
                            </w:r>
                            <w:r>
                              <w:tab/>
                            </w:r>
                            <w:r>
                              <w:tab/>
                              <w:t>flags;</w:t>
                            </w:r>
                            <w:r>
                              <w:tab/>
                            </w:r>
                            <w:r>
                              <w:tab/>
                            </w:r>
                            <w:r>
                              <w:tab/>
                              <w:t>// Flags</w:t>
                            </w:r>
                            <w:r>
                              <w:tab/>
                            </w:r>
                            <w:r>
                              <w:tab/>
                            </w:r>
                          </w:p>
                          <w:p w14:paraId="28AB32E5" w14:textId="77777777" w:rsidR="00954B72" w:rsidRDefault="00954B72">
                            <w:r>
                              <w:t xml:space="preserve">    ULONG </w:t>
                            </w:r>
                            <w:r>
                              <w:tab/>
                            </w:r>
                            <w:r>
                              <w:tab/>
                            </w:r>
                            <w:r>
                              <w:tab/>
                            </w:r>
                            <w:proofErr w:type="spellStart"/>
                            <w:r>
                              <w:t>bitlen</w:t>
                            </w:r>
                            <w:proofErr w:type="spellEnd"/>
                            <w:r>
                              <w:t>;</w:t>
                            </w:r>
                            <w:r>
                              <w:tab/>
                            </w:r>
                            <w:r>
                              <w:tab/>
                            </w:r>
                            <w:r>
                              <w:tab/>
                              <w:t>// Key bitlength in bits</w:t>
                            </w:r>
                          </w:p>
                          <w:p w14:paraId="28AB32E6" w14:textId="77777777" w:rsidR="00954B72" w:rsidRDefault="00954B72">
                            <w:r>
                              <w:t xml:space="preserve">    } </w:t>
                            </w:r>
                            <w:bookmarkStart w:id="97" w:name="SqlCpKeyInfo"/>
                            <w:proofErr w:type="spellStart"/>
                            <w:r w:rsidRPr="00922448">
                              <w:rPr>
                                <w:color w:val="0558FF"/>
                              </w:rPr>
                              <w:t>SqlCpKeyInfo</w:t>
                            </w:r>
                            <w:bookmarkEnd w:id="97"/>
                            <w:proofErr w:type="spellEnd"/>
                            <w:r>
                              <w:t>;</w:t>
                            </w:r>
                          </w:p>
                          <w:p w14:paraId="28AB32E7" w14:textId="77777777" w:rsidR="00954B72" w:rsidRDefault="00954B72"/>
                          <w:p w14:paraId="28AB32E8" w14:textId="77777777" w:rsidR="00954B72" w:rsidRDefault="00954B72">
                            <w:r>
                              <w:t>// Provider info</w:t>
                            </w:r>
                          </w:p>
                          <w:p w14:paraId="28AB32E9" w14:textId="77777777" w:rsidR="00954B72" w:rsidRDefault="00954B72">
                            <w:r>
                              <w:t>typedef struct _</w:t>
                            </w:r>
                            <w:proofErr w:type="spellStart"/>
                            <w:r>
                              <w:t>SqlCpProviderInfo</w:t>
                            </w:r>
                            <w:proofErr w:type="spellEnd"/>
                            <w:r>
                              <w:t xml:space="preserve">  </w:t>
                            </w:r>
                          </w:p>
                          <w:p w14:paraId="28AB32EA" w14:textId="77777777" w:rsidR="00954B72" w:rsidRDefault="00954B72">
                            <w:r>
                              <w:t xml:space="preserve">    {</w:t>
                            </w:r>
                          </w:p>
                          <w:p w14:paraId="28AB32EB"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ab/>
                            </w:r>
                            <w:r>
                              <w:tab/>
                            </w:r>
                            <w:r>
                              <w:tab/>
                              <w:t>name;</w:t>
                            </w:r>
                            <w:r>
                              <w:tab/>
                            </w:r>
                            <w:r>
                              <w:tab/>
                            </w:r>
                            <w:r>
                              <w:tab/>
                              <w:t xml:space="preserve">// </w:t>
                            </w:r>
                            <w:proofErr w:type="gramStart"/>
                            <w:r>
                              <w:t>Provider  friendly</w:t>
                            </w:r>
                            <w:proofErr w:type="gramEnd"/>
                            <w:r>
                              <w:t xml:space="preserve"> name</w:t>
                            </w:r>
                          </w:p>
                          <w:p w14:paraId="28AB32EC" w14:textId="77777777" w:rsidR="00954B72" w:rsidRDefault="00954B72">
                            <w:r>
                              <w:t xml:space="preserve">    </w:t>
                            </w:r>
                            <w:r w:rsidR="008048B5">
                              <w:fldChar w:fldCharType="begin"/>
                            </w:r>
                            <w:r>
                              <w:instrText xml:space="preserve"> REF SQLCpGuid \h </w:instrText>
                            </w:r>
                            <w:r w:rsidR="008048B5">
                              <w:fldChar w:fldCharType="separate"/>
                            </w:r>
                            <w:proofErr w:type="spellStart"/>
                            <w:r w:rsidRPr="00393418">
                              <w:rPr>
                                <w:color w:val="0558FF"/>
                              </w:rPr>
                              <w:t>SqlCpGuid</w:t>
                            </w:r>
                            <w:proofErr w:type="spellEnd"/>
                            <w:r w:rsidR="008048B5">
                              <w:fldChar w:fldCharType="end"/>
                            </w:r>
                            <w:r>
                              <w:t xml:space="preserve"> </w:t>
                            </w:r>
                            <w:r>
                              <w:tab/>
                            </w:r>
                            <w:r>
                              <w:tab/>
                            </w:r>
                            <w:r>
                              <w:tab/>
                            </w:r>
                            <w:proofErr w:type="spellStart"/>
                            <w:r>
                              <w:t>guid</w:t>
                            </w:r>
                            <w:proofErr w:type="spellEnd"/>
                            <w:r>
                              <w:t>;</w:t>
                            </w:r>
                            <w:r>
                              <w:tab/>
                            </w:r>
                            <w:r>
                              <w:tab/>
                            </w:r>
                            <w:r>
                              <w:tab/>
                              <w:t xml:space="preserve">// Unique provider </w:t>
                            </w:r>
                            <w:proofErr w:type="spellStart"/>
                            <w:r>
                              <w:t>guid</w:t>
                            </w:r>
                            <w:proofErr w:type="spellEnd"/>
                          </w:p>
                          <w:p w14:paraId="28AB32ED" w14:textId="77777777" w:rsidR="00954B72" w:rsidRDefault="00954B72">
                            <w:r>
                              <w:t xml:space="preserve">    </w:t>
                            </w:r>
                            <w:r w:rsidR="008048B5">
                              <w:fldChar w:fldCharType="begin"/>
                            </w:r>
                            <w:r>
                              <w:instrText xml:space="preserve"> REF SqlCpVersion \h </w:instrText>
                            </w:r>
                            <w:r w:rsidR="008048B5">
                              <w:fldChar w:fldCharType="separate"/>
                            </w:r>
                            <w:proofErr w:type="spellStart"/>
                            <w:r w:rsidRPr="009F14B2">
                              <w:rPr>
                                <w:color w:val="0558FF"/>
                              </w:rPr>
                              <w:t>SqlCpVersion</w:t>
                            </w:r>
                            <w:proofErr w:type="spellEnd"/>
                            <w:r w:rsidR="008048B5">
                              <w:fldChar w:fldCharType="end"/>
                            </w:r>
                            <w:r>
                              <w:t xml:space="preserve"> </w:t>
                            </w:r>
                            <w:r>
                              <w:tab/>
                            </w:r>
                            <w:r>
                              <w:tab/>
                              <w:t>version;</w:t>
                            </w:r>
                            <w:r>
                              <w:tab/>
                            </w:r>
                            <w:r>
                              <w:tab/>
                              <w:t>// Provider DLL version</w:t>
                            </w:r>
                          </w:p>
                          <w:p w14:paraId="28AB32EE" w14:textId="77777777" w:rsidR="00954B72" w:rsidRDefault="00954B72">
                            <w:r>
                              <w:t xml:space="preserve">    </w:t>
                            </w:r>
                            <w:r w:rsidR="008048B5">
                              <w:fldChar w:fldCharType="begin"/>
                            </w:r>
                            <w:r>
                              <w:instrText xml:space="preserve"> REF SqlCpVersion \h </w:instrText>
                            </w:r>
                            <w:r w:rsidR="008048B5">
                              <w:fldChar w:fldCharType="separate"/>
                            </w:r>
                            <w:proofErr w:type="spellStart"/>
                            <w:r w:rsidRPr="009F14B2">
                              <w:rPr>
                                <w:color w:val="0558FF"/>
                              </w:rPr>
                              <w:t>SqlCpVersion</w:t>
                            </w:r>
                            <w:proofErr w:type="spellEnd"/>
                            <w:r w:rsidR="008048B5">
                              <w:fldChar w:fldCharType="end"/>
                            </w:r>
                            <w:r>
                              <w:t xml:space="preserve"> </w:t>
                            </w:r>
                            <w:r>
                              <w:tab/>
                            </w:r>
                            <w:r>
                              <w:tab/>
                            </w:r>
                            <w:proofErr w:type="spellStart"/>
                            <w:r w:rsidRPr="000C1548">
                              <w:t>scpVerMajor</w:t>
                            </w:r>
                            <w:proofErr w:type="spellEnd"/>
                            <w:r>
                              <w:t>;</w:t>
                            </w:r>
                            <w:r>
                              <w:tab/>
                            </w:r>
                            <w:r>
                              <w:tab/>
                              <w:t xml:space="preserve">// SQL Crypto API major version </w:t>
                            </w:r>
                          </w:p>
                          <w:p w14:paraId="28AB32EF" w14:textId="77777777" w:rsidR="00954B72" w:rsidRDefault="00954B72">
                            <w:r>
                              <w:t xml:space="preserve">    </w:t>
                            </w:r>
                            <w:r w:rsidR="008048B5">
                              <w:fldChar w:fldCharType="begin"/>
                            </w:r>
                            <w:r>
                              <w:instrText xml:space="preserve"> REF SqlCpVersion \h </w:instrText>
                            </w:r>
                            <w:r w:rsidR="008048B5">
                              <w:fldChar w:fldCharType="separate"/>
                            </w:r>
                            <w:proofErr w:type="spellStart"/>
                            <w:r w:rsidRPr="009F14B2">
                              <w:rPr>
                                <w:color w:val="0558FF"/>
                              </w:rPr>
                              <w:t>SqlCpVersion</w:t>
                            </w:r>
                            <w:proofErr w:type="spellEnd"/>
                            <w:r w:rsidR="008048B5">
                              <w:fldChar w:fldCharType="end"/>
                            </w:r>
                            <w:r>
                              <w:t xml:space="preserve"> </w:t>
                            </w:r>
                            <w:r>
                              <w:tab/>
                            </w:r>
                            <w:r>
                              <w:tab/>
                            </w:r>
                            <w:proofErr w:type="spellStart"/>
                            <w:r w:rsidRPr="000C1548">
                              <w:t>scpVerMajor</w:t>
                            </w:r>
                            <w:proofErr w:type="spellEnd"/>
                            <w:r>
                              <w:t>;</w:t>
                            </w:r>
                            <w:r>
                              <w:tab/>
                            </w:r>
                            <w:r>
                              <w:tab/>
                              <w:t xml:space="preserve">// SQL Crypto API minor version </w:t>
                            </w:r>
                          </w:p>
                          <w:p w14:paraId="28AB32F0" w14:textId="77777777" w:rsidR="00954B72" w:rsidRDefault="00954B72">
                            <w:r>
                              <w:t xml:space="preserve">    </w:t>
                            </w:r>
                            <w:r w:rsidR="008048B5">
                              <w:fldChar w:fldCharType="begin"/>
                            </w:r>
                            <w:r>
                              <w:instrText xml:space="preserve"> REF SqlCpAuthType \h </w:instrText>
                            </w:r>
                            <w:r w:rsidR="008048B5">
                              <w:fldChar w:fldCharType="separate"/>
                            </w:r>
                            <w:proofErr w:type="spellStart"/>
                            <w:r w:rsidRPr="00393418">
                              <w:rPr>
                                <w:color w:val="0558FF"/>
                              </w:rPr>
                              <w:t>SqlCpAuthType</w:t>
                            </w:r>
                            <w:proofErr w:type="spellEnd"/>
                            <w:r w:rsidR="008048B5">
                              <w:fldChar w:fldCharType="end"/>
                            </w:r>
                            <w:r>
                              <w:t xml:space="preserve"> </w:t>
                            </w:r>
                            <w:r>
                              <w:tab/>
                            </w:r>
                            <w:r>
                              <w:tab/>
                            </w:r>
                            <w:proofErr w:type="spellStart"/>
                            <w:r>
                              <w:t>authType</w:t>
                            </w:r>
                            <w:proofErr w:type="spellEnd"/>
                            <w:r>
                              <w:t>;</w:t>
                            </w:r>
                            <w:r>
                              <w:tab/>
                            </w:r>
                            <w:r>
                              <w:tab/>
                              <w:t>// Supported authentication</w:t>
                            </w:r>
                          </w:p>
                          <w:p w14:paraId="28AB32F1" w14:textId="77777777" w:rsidR="00954B72" w:rsidRDefault="00954B72">
                            <w:r>
                              <w:t xml:space="preserve">    </w:t>
                            </w:r>
                            <w:r w:rsidR="008048B5">
                              <w:fldChar w:fldCharType="begin"/>
                            </w:r>
                            <w:r>
                              <w:instrText xml:space="preserve"> REF SqlCpKeySupport \h </w:instrText>
                            </w:r>
                            <w:r w:rsidR="008048B5">
                              <w:fldChar w:fldCharType="separate"/>
                            </w:r>
                            <w:proofErr w:type="spellStart"/>
                            <w:r w:rsidRPr="00393418">
                              <w:rPr>
                                <w:color w:val="0558FF"/>
                              </w:rPr>
                              <w:t>SqlCpKeySupport</w:t>
                            </w:r>
                            <w:proofErr w:type="spellEnd"/>
                            <w:r w:rsidR="008048B5">
                              <w:fldChar w:fldCharType="end"/>
                            </w:r>
                            <w:r>
                              <w:t xml:space="preserve"> </w:t>
                            </w:r>
                            <w:r>
                              <w:tab/>
                            </w:r>
                            <w:r>
                              <w:tab/>
                            </w:r>
                            <w:proofErr w:type="spellStart"/>
                            <w:r>
                              <w:t>symmKeySupport</w:t>
                            </w:r>
                            <w:proofErr w:type="spellEnd"/>
                            <w:r>
                              <w:t>;</w:t>
                            </w:r>
                            <w:r>
                              <w:tab/>
                              <w:t>// Symmetric key support bitmask</w:t>
                            </w:r>
                          </w:p>
                          <w:p w14:paraId="28AB32F2" w14:textId="77777777" w:rsidR="00954B72" w:rsidRDefault="00954B72">
                            <w:r>
                              <w:t xml:space="preserve">    </w:t>
                            </w:r>
                            <w:r w:rsidR="008048B5">
                              <w:fldChar w:fldCharType="begin"/>
                            </w:r>
                            <w:r>
                              <w:instrText xml:space="preserve"> REF SqlCpKeySupport \h </w:instrText>
                            </w:r>
                            <w:r w:rsidR="008048B5">
                              <w:fldChar w:fldCharType="separate"/>
                            </w:r>
                            <w:proofErr w:type="spellStart"/>
                            <w:r w:rsidRPr="00393418">
                              <w:rPr>
                                <w:color w:val="0558FF"/>
                              </w:rPr>
                              <w:t>SqlCpKeySupport</w:t>
                            </w:r>
                            <w:proofErr w:type="spellEnd"/>
                            <w:r w:rsidR="008048B5">
                              <w:fldChar w:fldCharType="end"/>
                            </w:r>
                            <w:r>
                              <w:t xml:space="preserve"> </w:t>
                            </w:r>
                            <w:r>
                              <w:tab/>
                            </w:r>
                            <w:r>
                              <w:tab/>
                            </w:r>
                            <w:proofErr w:type="spellStart"/>
                            <w:r>
                              <w:t>asymmKeySupport</w:t>
                            </w:r>
                            <w:proofErr w:type="spellEnd"/>
                            <w:r>
                              <w:t>;</w:t>
                            </w:r>
                            <w:r>
                              <w:tab/>
                              <w:t>// Asymmetric key support bitmask</w:t>
                            </w:r>
                          </w:p>
                          <w:p w14:paraId="28AB32F3" w14:textId="77777777" w:rsidR="00954B72" w:rsidRDefault="00954B72" w:rsidP="003F0751">
                            <w:r>
                              <w:t xml:space="preserve">    ULONG                   </w:t>
                            </w:r>
                            <w:r>
                              <w:tab/>
                            </w:r>
                            <w:r>
                              <w:tab/>
                            </w:r>
                            <w:proofErr w:type="spellStart"/>
                            <w:r>
                              <w:t>cbKeyThumbLen</w:t>
                            </w:r>
                            <w:proofErr w:type="spellEnd"/>
                            <w:r>
                              <w:t>;       // Max length of a key thumbprint in bytes</w:t>
                            </w:r>
                          </w:p>
                          <w:p w14:paraId="28AB32F4" w14:textId="77777777" w:rsidR="00954B72" w:rsidRDefault="00954B72" w:rsidP="003F0751">
                            <w:r>
                              <w:t xml:space="preserve">    BOOLEAN                 </w:t>
                            </w:r>
                            <w:r>
                              <w:tab/>
                            </w:r>
                            <w:proofErr w:type="spellStart"/>
                            <w:r>
                              <w:t>fAcceptsKeyName</w:t>
                            </w:r>
                            <w:proofErr w:type="spellEnd"/>
                            <w:r>
                              <w:t xml:space="preserve">;     // if accepts external key name in </w:t>
                            </w:r>
                            <w:proofErr w:type="spellStart"/>
                            <w:r>
                              <w:t>CreateKey</w:t>
                            </w:r>
                            <w:proofErr w:type="spellEnd"/>
                          </w:p>
                          <w:p w14:paraId="28AB32F5" w14:textId="77777777" w:rsidR="00954B72" w:rsidRDefault="00954B72">
                            <w:r>
                              <w:t xml:space="preserve">   } </w:t>
                            </w:r>
                            <w:bookmarkStart w:id="98" w:name="SqlCpProviderInfo"/>
                            <w:proofErr w:type="spellStart"/>
                            <w:r w:rsidRPr="00DA09A0">
                              <w:rPr>
                                <w:color w:val="0558FF"/>
                              </w:rPr>
                              <w:t>SqlCpProviderInfo</w:t>
                            </w:r>
                            <w:bookmarkEnd w:id="98"/>
                            <w:proofErr w:type="spellEnd"/>
                            <w:r>
                              <w:t>;</w:t>
                            </w:r>
                          </w:p>
                          <w:p w14:paraId="28AB32F6" w14:textId="77777777" w:rsidR="00954B72" w:rsidRDefault="00954B72"/>
                          <w:p w14:paraId="28AB32F7" w14:textId="77777777" w:rsidR="00954B72" w:rsidRDefault="00954B72">
                            <w:r>
                              <w:t>// Algorithm info</w:t>
                            </w:r>
                          </w:p>
                          <w:p w14:paraId="28AB32F8" w14:textId="77777777" w:rsidR="00954B72" w:rsidRDefault="00954B72">
                            <w:r>
                              <w:t>typedef struct _</w:t>
                            </w:r>
                            <w:proofErr w:type="spellStart"/>
                            <w:r>
                              <w:t>SqlCpAlgorithmInfo</w:t>
                            </w:r>
                            <w:proofErr w:type="spellEnd"/>
                          </w:p>
                          <w:p w14:paraId="28AB32F9" w14:textId="77777777" w:rsidR="00954B72" w:rsidRDefault="00954B72">
                            <w:r>
                              <w:t xml:space="preserve">    {</w:t>
                            </w:r>
                          </w:p>
                          <w:p w14:paraId="28AB32FA" w14:textId="77777777" w:rsidR="00954B72" w:rsidRDefault="00954B72">
                            <w:r>
                              <w:t xml:space="preserve">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t xml:space="preserve"> </w:t>
                            </w:r>
                            <w:r>
                              <w:tab/>
                            </w:r>
                            <w:proofErr w:type="spellStart"/>
                            <w:proofErr w:type="gramStart"/>
                            <w:r>
                              <w:t>algId</w:t>
                            </w:r>
                            <w:proofErr w:type="spellEnd"/>
                            <w:r>
                              <w:t xml:space="preserve">;   </w:t>
                            </w:r>
                            <w:proofErr w:type="gramEnd"/>
                            <w:r>
                              <w:t xml:space="preserve">  </w:t>
                            </w:r>
                            <w:r>
                              <w:tab/>
                            </w:r>
                            <w:r>
                              <w:tab/>
                            </w:r>
                            <w:r>
                              <w:tab/>
                              <w:t>// Algorithm id</w:t>
                            </w:r>
                          </w:p>
                          <w:p w14:paraId="28AB32FB"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 xml:space="preserve"> </w:t>
                            </w:r>
                            <w:r>
                              <w:tab/>
                            </w:r>
                            <w:r>
                              <w:tab/>
                            </w:r>
                            <w:proofErr w:type="spellStart"/>
                            <w:r>
                              <w:t>algTag</w:t>
                            </w:r>
                            <w:proofErr w:type="spellEnd"/>
                            <w:r>
                              <w:t>;</w:t>
                            </w:r>
                            <w:r>
                              <w:tab/>
                            </w:r>
                            <w:r>
                              <w:tab/>
                            </w:r>
                            <w:r>
                              <w:tab/>
                              <w:t>// Algorithm tag, i.e. “RSA_1024”</w:t>
                            </w:r>
                          </w:p>
                          <w:p w14:paraId="28AB32FC" w14:textId="77777777" w:rsidR="00954B72" w:rsidRDefault="00954B72" w:rsidP="00AF7A09">
                            <w:r>
                              <w:t xml:space="preserve">     ULONG                  </w:t>
                            </w:r>
                            <w:proofErr w:type="spellStart"/>
                            <w:r>
                              <w:t>bitLen</w:t>
                            </w:r>
                            <w:proofErr w:type="spellEnd"/>
                            <w:r>
                              <w:t xml:space="preserve">;        </w:t>
                            </w:r>
                            <w:r>
                              <w:tab/>
                            </w:r>
                            <w:r>
                              <w:tab/>
                            </w:r>
                            <w:r>
                              <w:tab/>
                              <w:t>// Key bitlength in bits</w:t>
                            </w:r>
                          </w:p>
                          <w:p w14:paraId="28AB32FD" w14:textId="77777777" w:rsidR="00954B72" w:rsidRDefault="00954B72" w:rsidP="00AF7A09">
                            <w:r>
                              <w:t xml:space="preserve">     ULONG                  </w:t>
                            </w:r>
                            <w:proofErr w:type="spellStart"/>
                            <w:r w:rsidRPr="00FA7AE1">
                              <w:t>ivLen</w:t>
                            </w:r>
                            <w:proofErr w:type="spellEnd"/>
                            <w:r>
                              <w:t xml:space="preserve">;         </w:t>
                            </w:r>
                            <w:r>
                              <w:tab/>
                            </w:r>
                            <w:r>
                              <w:tab/>
                            </w:r>
                            <w:r>
                              <w:tab/>
                              <w:t>// IV bitlength in bits</w:t>
                            </w:r>
                          </w:p>
                          <w:p w14:paraId="28AB32FE" w14:textId="77777777" w:rsidR="00954B72" w:rsidRDefault="00954B72">
                            <w:r>
                              <w:t xml:space="preserve">    }</w:t>
                            </w:r>
                            <w:r w:rsidRPr="00446AC0">
                              <w:t xml:space="preserve"> </w:t>
                            </w:r>
                            <w:bookmarkStart w:id="99" w:name="SqlCpAlgorithmInfo"/>
                            <w:proofErr w:type="spellStart"/>
                            <w:r w:rsidRPr="00922448">
                              <w:rPr>
                                <w:color w:val="0558FF"/>
                              </w:rPr>
                              <w:t>SqlCpAlgorithmInfo</w:t>
                            </w:r>
                            <w:bookmarkEnd w:id="99"/>
                            <w:proofErr w:type="spellEnd"/>
                            <w:r>
                              <w:t>;</w:t>
                            </w:r>
                          </w:p>
                          <w:p w14:paraId="28AB32FF" w14:textId="77777777" w:rsidR="00954B72" w:rsidRDefault="00954B72"/>
                          <w:p w14:paraId="28AB3300" w14:textId="77777777" w:rsidR="00954B72" w:rsidRDefault="00954B72">
                            <w:r>
                              <w:t>// Key blob to export/import keys</w:t>
                            </w:r>
                          </w:p>
                          <w:p w14:paraId="28AB3301" w14:textId="77777777" w:rsidR="00954B72" w:rsidRDefault="00954B72">
                            <w:r>
                              <w:t xml:space="preserve">typedef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bookmarkStart w:id="100" w:name="SqlCpKeyBlob"/>
                            <w:proofErr w:type="spellStart"/>
                            <w:proofErr w:type="gramStart"/>
                            <w:r w:rsidRPr="00922448">
                              <w:rPr>
                                <w:color w:val="0558FF"/>
                              </w:rPr>
                              <w:t>SqlCpKeyBlob</w:t>
                            </w:r>
                            <w:bookmarkEnd w:id="100"/>
                            <w:proofErr w:type="spellEnd"/>
                            <w:r>
                              <w:t>;</w:t>
                            </w:r>
                            <w:proofErr w:type="gramEnd"/>
                            <w:r>
                              <w:t xml:space="preserve"> </w:t>
                            </w:r>
                          </w:p>
                          <w:p w14:paraId="28AB3302" w14:textId="77777777" w:rsidR="00954B72" w:rsidRDefault="00954B72"/>
                          <w:p w14:paraId="28AB3303" w14:textId="77777777" w:rsidR="00954B72" w:rsidRDefault="00954B72" w:rsidP="006A62BB">
                            <w:r>
                              <w:t>typedef struct _</w:t>
                            </w:r>
                            <w:proofErr w:type="spellStart"/>
                            <w:r>
                              <w:t>SqlCpEncryptionParam</w:t>
                            </w:r>
                            <w:proofErr w:type="spellEnd"/>
                          </w:p>
                          <w:p w14:paraId="28AB3304" w14:textId="77777777" w:rsidR="00954B72" w:rsidRDefault="00954B72" w:rsidP="006A62BB">
                            <w:r>
                              <w:t xml:space="preserve">    {</w:t>
                            </w:r>
                          </w:p>
                          <w:p w14:paraId="28AB3305" w14:textId="77777777" w:rsidR="00954B72" w:rsidRDefault="00954B72" w:rsidP="006A62BB">
                            <w:r>
                              <w:t xml:space="preserve">    </w:t>
                            </w:r>
                            <w:r w:rsidR="0028180D">
                              <w:fldChar w:fldCharType="begin"/>
                            </w:r>
                            <w:r w:rsidR="0028180D">
                              <w:instrText xml:space="preserve"> REF SqlCpEncParamType \h  \* MERGEFORMAT </w:instrText>
                            </w:r>
                            <w:r w:rsidR="0028180D">
                              <w:fldChar w:fldCharType="separate"/>
                            </w:r>
                            <w:proofErr w:type="spellStart"/>
                            <w:r w:rsidRPr="00AE3D06">
                              <w:rPr>
                                <w:color w:val="0558FF"/>
                              </w:rPr>
                              <w:t>SqlCpEncParamType</w:t>
                            </w:r>
                            <w:proofErr w:type="spellEnd"/>
                            <w:r w:rsidR="0028180D">
                              <w:fldChar w:fldCharType="end"/>
                            </w:r>
                            <w:r>
                              <w:t xml:space="preserve">    </w:t>
                            </w:r>
                            <w:proofErr w:type="gramStart"/>
                            <w:r>
                              <w:t xml:space="preserve">type;   </w:t>
                            </w:r>
                            <w:proofErr w:type="gramEnd"/>
                            <w:r>
                              <w:t xml:space="preserve">       // Param type</w:t>
                            </w:r>
                          </w:p>
                          <w:p w14:paraId="28AB3306" w14:textId="77777777" w:rsidR="00954B72" w:rsidRDefault="00954B72" w:rsidP="006A62BB">
                            <w:r>
                              <w:t xml:space="preserve">    ULONG                        </w:t>
                            </w:r>
                            <w:proofErr w:type="spellStart"/>
                            <w:r>
                              <w:t>cb</w:t>
                            </w:r>
                            <w:proofErr w:type="spellEnd"/>
                            <w:r>
                              <w:t>;             // Length of data bytes</w:t>
                            </w:r>
                          </w:p>
                          <w:p w14:paraId="28AB3307" w14:textId="77777777" w:rsidR="00954B72" w:rsidRDefault="00954B72" w:rsidP="006A62BB">
                            <w:r>
                              <w:t xml:space="preserve">    BYTE*                         </w:t>
                            </w:r>
                            <w:proofErr w:type="gramStart"/>
                            <w:r>
                              <w:t xml:space="preserve">pb;   </w:t>
                            </w:r>
                            <w:proofErr w:type="gramEnd"/>
                            <w:r>
                              <w:t xml:space="preserve">          // Data bytes</w:t>
                            </w:r>
                          </w:p>
                          <w:p w14:paraId="28AB3308" w14:textId="77777777" w:rsidR="00954B72" w:rsidRDefault="00954B72" w:rsidP="006A62BB">
                            <w:r>
                              <w:t xml:space="preserve">    } </w:t>
                            </w:r>
                            <w:bookmarkStart w:id="101" w:name="SqlCpEncryptionParam"/>
                            <w:proofErr w:type="spellStart"/>
                            <w:r w:rsidRPr="00AE3D06">
                              <w:rPr>
                                <w:color w:val="0558FF"/>
                              </w:rPr>
                              <w:t>SqlCpEncryptionParam</w:t>
                            </w:r>
                            <w:bookmarkEnd w:id="101"/>
                            <w:proofErr w:type="spellEnd"/>
                            <w:r>
                              <w:t>;</w:t>
                            </w:r>
                          </w:p>
                          <w:p w14:paraId="28AB3309" w14:textId="77777777" w:rsidR="00954B72" w:rsidRDefault="00954B72"/>
                          <w:p w14:paraId="28AB330A" w14:textId="77777777" w:rsidR="00954B72" w:rsidRDefault="00954B72"/>
                          <w:p w14:paraId="28AB330B" w14:textId="77777777" w:rsidR="00954B72" w:rsidRDefault="00954B72">
                            <w:r>
                              <w:t xml:space="preserve"> </w:t>
                            </w:r>
                          </w:p>
                          <w:p w14:paraId="28AB330C" w14:textId="77777777" w:rsidR="00954B72" w:rsidRDefault="00954B72"/>
                          <w:p w14:paraId="28AB330D"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D8" id="Text Box 23" o:spid="_x0000_s1044" type="#_x0000_t202" style="width:520pt;height:9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" fillcolor="#ddd" stroked="f">
                <v:textbox>
                  <w:txbxContent>
                    <w:p w14:paraId="28AB32C9" w14:textId="77777777" w:rsidR="00954B72" w:rsidRDefault="00954B72"/>
                    <w:p w14:paraId="28AB32CA" w14:textId="77777777" w:rsidR="00954B72" w:rsidRDefault="00954B72">
                      <w:r>
                        <w:t>// Algorithm identifier</w:t>
                      </w:r>
                    </w:p>
                    <w:p w14:paraId="28AB32CB" w14:textId="77777777" w:rsidR="00954B72" w:rsidRDefault="00954B72">
                      <w:r>
                        <w:t xml:space="preserve">typedef ULONG </w:t>
                      </w:r>
                      <w:bookmarkStart w:id="102" w:name="SqlCpAlgId"/>
                      <w:proofErr w:type="spellStart"/>
                      <w:proofErr w:type="gramStart"/>
                      <w:r w:rsidRPr="009F14B2">
                        <w:rPr>
                          <w:color w:val="0558FF"/>
                        </w:rPr>
                        <w:t>SqlCpAlgId</w:t>
                      </w:r>
                      <w:bookmarkEnd w:id="102"/>
                      <w:proofErr w:type="spellEnd"/>
                      <w:r>
                        <w:t>;</w:t>
                      </w:r>
                      <w:proofErr w:type="gramEnd"/>
                      <w:r>
                        <w:t xml:space="preserve"> </w:t>
                      </w:r>
                    </w:p>
                    <w:p w14:paraId="28AB32CC" w14:textId="77777777" w:rsidR="00954B72" w:rsidRDefault="00954B72"/>
                    <w:p w14:paraId="28AB32CD" w14:textId="77777777" w:rsidR="00954B72" w:rsidRDefault="00954B72" w:rsidP="0082376E">
                      <w:r>
                        <w:t>// Key identifier</w:t>
                      </w:r>
                    </w:p>
                    <w:p w14:paraId="28AB32CE" w14:textId="77777777" w:rsidR="00954B72" w:rsidRDefault="00954B72" w:rsidP="0082376E">
                      <w:r>
                        <w:t xml:space="preserve">typedef ULONG </w:t>
                      </w:r>
                      <w:bookmarkStart w:id="103" w:name="SqlCpKeyId"/>
                      <w:proofErr w:type="spellStart"/>
                      <w:proofErr w:type="gramStart"/>
                      <w:r w:rsidRPr="0082376E">
                        <w:rPr>
                          <w:color w:val="0558FF"/>
                        </w:rPr>
                        <w:t>SqlCpKeyId</w:t>
                      </w:r>
                      <w:bookmarkEnd w:id="103"/>
                      <w:proofErr w:type="spellEnd"/>
                      <w:r>
                        <w:t>;</w:t>
                      </w:r>
                      <w:proofErr w:type="gramEnd"/>
                    </w:p>
                    <w:p w14:paraId="28AB32CF" w14:textId="77777777" w:rsidR="00954B72" w:rsidRDefault="00954B72"/>
                    <w:p w14:paraId="28AB32D0" w14:textId="77777777" w:rsidR="00954B72" w:rsidRDefault="00954B72">
                      <w:r>
                        <w:t>// EKM session object</w:t>
                      </w:r>
                    </w:p>
                    <w:p w14:paraId="28AB32D1" w14:textId="77777777" w:rsidR="00954B72" w:rsidRDefault="00954B72">
                      <w:r>
                        <w:t xml:space="preserve">typedef void* </w:t>
                      </w:r>
                      <w:bookmarkStart w:id="104" w:name="SqlCpSession"/>
                      <w:proofErr w:type="spellStart"/>
                      <w:proofErr w:type="gramStart"/>
                      <w:r w:rsidRPr="00DA09A0">
                        <w:rPr>
                          <w:color w:val="0558FF"/>
                        </w:rPr>
                        <w:t>SqlCpSession</w:t>
                      </w:r>
                      <w:bookmarkEnd w:id="104"/>
                      <w:proofErr w:type="spellEnd"/>
                      <w:r>
                        <w:t>;</w:t>
                      </w:r>
                      <w:proofErr w:type="gramEnd"/>
                    </w:p>
                    <w:p w14:paraId="28AB32D2" w14:textId="77777777" w:rsidR="00954B72" w:rsidRDefault="00954B72"/>
                    <w:p w14:paraId="28AB32D3" w14:textId="77777777" w:rsidR="00954B72" w:rsidRDefault="00954B72">
                      <w:r>
                        <w:t>// Credentials to authenticate with EKM provider using Basic Auth</w:t>
                      </w:r>
                    </w:p>
                    <w:p w14:paraId="28AB32D4" w14:textId="77777777" w:rsidR="00954B72" w:rsidRDefault="00954B72">
                      <w:r>
                        <w:t>typedef struct _</w:t>
                      </w:r>
                      <w:proofErr w:type="spellStart"/>
                      <w:r>
                        <w:t>SqlCpCredential</w:t>
                      </w:r>
                      <w:proofErr w:type="spellEnd"/>
                    </w:p>
                    <w:p w14:paraId="28AB32D5" w14:textId="77777777" w:rsidR="00954B72" w:rsidRDefault="00954B72">
                      <w:r>
                        <w:t xml:space="preserve">    {</w:t>
                      </w:r>
                    </w:p>
                    <w:p w14:paraId="28AB32D6"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 xml:space="preserve"> name;</w:t>
                      </w:r>
                      <w:r>
                        <w:tab/>
                      </w:r>
                      <w:r>
                        <w:tab/>
                      </w:r>
                      <w:r>
                        <w:tab/>
                        <w:t>// Username</w:t>
                      </w:r>
                    </w:p>
                    <w:p w14:paraId="28AB32D7"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 xml:space="preserve"> password;</w:t>
                      </w:r>
                      <w:r>
                        <w:tab/>
                      </w:r>
                      <w:r>
                        <w:tab/>
                        <w:t>// Password</w:t>
                      </w:r>
                    </w:p>
                    <w:p w14:paraId="28AB32D8" w14:textId="77777777" w:rsidR="00954B72" w:rsidRDefault="00954B72">
                      <w:r>
                        <w:t xml:space="preserve">    } </w:t>
                      </w:r>
                      <w:bookmarkStart w:id="105" w:name="SqlCpCredential"/>
                      <w:proofErr w:type="spellStart"/>
                      <w:r w:rsidRPr="00DA09A0">
                        <w:rPr>
                          <w:color w:val="0558FF"/>
                        </w:rPr>
                        <w:t>SqlCpCredential</w:t>
                      </w:r>
                      <w:bookmarkEnd w:id="105"/>
                      <w:proofErr w:type="spellEnd"/>
                      <w:r>
                        <w:t>;</w:t>
                      </w:r>
                    </w:p>
                    <w:p w14:paraId="28AB32D9" w14:textId="77777777" w:rsidR="00954B72" w:rsidRDefault="00954B72"/>
                    <w:p w14:paraId="28AB32DA" w14:textId="77777777" w:rsidR="00954B72" w:rsidRDefault="00954B72">
                      <w:r>
                        <w:t>// Key thumbprint</w:t>
                      </w:r>
                    </w:p>
                    <w:p w14:paraId="28AB32DB" w14:textId="77777777" w:rsidR="00954B72" w:rsidRDefault="00954B72">
                      <w:r>
                        <w:t xml:space="preserve">typedef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bookmarkStart w:id="106" w:name="SqlCpKeyThumbprint"/>
                      <w:proofErr w:type="spellStart"/>
                      <w:proofErr w:type="gramStart"/>
                      <w:r>
                        <w:rPr>
                          <w:color w:val="0558FF"/>
                        </w:rPr>
                        <w:t>Sql</w:t>
                      </w:r>
                      <w:r w:rsidRPr="00922448">
                        <w:rPr>
                          <w:color w:val="0558FF"/>
                        </w:rPr>
                        <w:t>CpKeyThumbprint</w:t>
                      </w:r>
                      <w:bookmarkEnd w:id="106"/>
                      <w:proofErr w:type="spellEnd"/>
                      <w:r>
                        <w:t>;</w:t>
                      </w:r>
                      <w:proofErr w:type="gramEnd"/>
                    </w:p>
                    <w:p w14:paraId="28AB32DC" w14:textId="77777777" w:rsidR="00954B72" w:rsidRDefault="00954B72"/>
                    <w:p w14:paraId="28AB32DD" w14:textId="77777777" w:rsidR="00954B72" w:rsidRDefault="00954B72">
                      <w:r>
                        <w:t>// Key info</w:t>
                      </w:r>
                    </w:p>
                    <w:p w14:paraId="28AB32DE" w14:textId="77777777" w:rsidR="00954B72" w:rsidRDefault="00954B72">
                      <w:r>
                        <w:t>typedef struct _</w:t>
                      </w:r>
                      <w:proofErr w:type="spellStart"/>
                      <w:r>
                        <w:t>SqlCpKeyInfo</w:t>
                      </w:r>
                      <w:proofErr w:type="spellEnd"/>
                      <w:r>
                        <w:t xml:space="preserve">  </w:t>
                      </w:r>
                    </w:p>
                    <w:p w14:paraId="28AB32DF" w14:textId="77777777" w:rsidR="00954B72" w:rsidRDefault="00954B72">
                      <w:r>
                        <w:t xml:space="preserve">    {</w:t>
                      </w:r>
                    </w:p>
                    <w:p w14:paraId="28AB32E0"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ab/>
                      </w:r>
                      <w:r>
                        <w:tab/>
                      </w:r>
                      <w:r>
                        <w:tab/>
                        <w:t>name;</w:t>
                      </w:r>
                      <w:r>
                        <w:tab/>
                      </w:r>
                      <w:r>
                        <w:tab/>
                      </w:r>
                      <w:r>
                        <w:tab/>
                        <w:t>// Key friendly name</w:t>
                      </w:r>
                    </w:p>
                    <w:p w14:paraId="28AB32E1" w14:textId="77777777" w:rsidR="00954B72" w:rsidRDefault="00954B72">
                      <w:r>
                        <w:t xml:space="preserve">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r>
                        <w:tab/>
                        <w:t>thumb;</w:t>
                      </w:r>
                      <w:r>
                        <w:tab/>
                      </w:r>
                      <w:r>
                        <w:tab/>
                      </w:r>
                      <w:r>
                        <w:tab/>
                        <w:t>// Unique key thumbprint</w:t>
                      </w:r>
                    </w:p>
                    <w:p w14:paraId="28AB32E2" w14:textId="77777777" w:rsidR="00954B72" w:rsidRDefault="00954B72">
                      <w:r>
                        <w:t xml:space="preserve">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t xml:space="preserve"> </w:t>
                      </w:r>
                      <w:r>
                        <w:tab/>
                      </w:r>
                      <w:r>
                        <w:tab/>
                      </w:r>
                      <w:r>
                        <w:tab/>
                      </w:r>
                      <w:proofErr w:type="spellStart"/>
                      <w:r>
                        <w:t>algId</w:t>
                      </w:r>
                      <w:proofErr w:type="spellEnd"/>
                      <w:r>
                        <w:t>;</w:t>
                      </w:r>
                      <w:r>
                        <w:tab/>
                      </w:r>
                      <w:r>
                        <w:tab/>
                      </w:r>
                      <w:r>
                        <w:tab/>
                        <w:t>// Algorithm id</w:t>
                      </w:r>
                    </w:p>
                    <w:p w14:paraId="28AB32E3" w14:textId="77777777" w:rsidR="00954B72" w:rsidRDefault="00954B72">
                      <w:r>
                        <w:t xml:space="preserve">    </w:t>
                      </w:r>
                      <w:r w:rsidR="008048B5">
                        <w:fldChar w:fldCharType="begin"/>
                      </w:r>
                      <w:r>
                        <w:instrText xml:space="preserve"> REF SqlCpKeyType \h </w:instrText>
                      </w:r>
                      <w:r w:rsidR="008048B5">
                        <w:fldChar w:fldCharType="separate"/>
                      </w:r>
                      <w:proofErr w:type="spellStart"/>
                      <w:r w:rsidRPr="00393418">
                        <w:rPr>
                          <w:color w:val="0558FF"/>
                        </w:rPr>
                        <w:t>SqlCpKeyType</w:t>
                      </w:r>
                      <w:proofErr w:type="spellEnd"/>
                      <w:r w:rsidR="008048B5">
                        <w:fldChar w:fldCharType="end"/>
                      </w:r>
                      <w:r>
                        <w:t xml:space="preserve"> </w:t>
                      </w:r>
                      <w:r>
                        <w:tab/>
                      </w:r>
                      <w:r>
                        <w:tab/>
                        <w:t>type;</w:t>
                      </w:r>
                      <w:r>
                        <w:tab/>
                      </w:r>
                      <w:r>
                        <w:tab/>
                      </w:r>
                      <w:r>
                        <w:tab/>
                        <w:t>// Key type</w:t>
                      </w:r>
                    </w:p>
                    <w:p w14:paraId="28AB32E4" w14:textId="77777777" w:rsidR="00954B72" w:rsidRDefault="00954B72">
                      <w:r>
                        <w:t xml:space="preserve">    </w:t>
                      </w:r>
                      <w:r w:rsidR="008048B5">
                        <w:fldChar w:fldCharType="begin"/>
                      </w:r>
                      <w:r>
                        <w:instrText xml:space="preserve"> REF SqlCpKeyFlags \h </w:instrText>
                      </w:r>
                      <w:r w:rsidR="008048B5">
                        <w:fldChar w:fldCharType="separate"/>
                      </w:r>
                      <w:proofErr w:type="spellStart"/>
                      <w:r w:rsidRPr="00393418">
                        <w:rPr>
                          <w:color w:val="0558FF"/>
                        </w:rPr>
                        <w:t>SqlCpKeyFlags</w:t>
                      </w:r>
                      <w:proofErr w:type="spellEnd"/>
                      <w:r w:rsidR="008048B5">
                        <w:fldChar w:fldCharType="end"/>
                      </w:r>
                      <w:r>
                        <w:t xml:space="preserve"> </w:t>
                      </w:r>
                      <w:r>
                        <w:tab/>
                      </w:r>
                      <w:r>
                        <w:tab/>
                        <w:t>flags;</w:t>
                      </w:r>
                      <w:r>
                        <w:tab/>
                      </w:r>
                      <w:r>
                        <w:tab/>
                      </w:r>
                      <w:r>
                        <w:tab/>
                        <w:t>// Flags</w:t>
                      </w:r>
                      <w:r>
                        <w:tab/>
                      </w:r>
                      <w:r>
                        <w:tab/>
                      </w:r>
                    </w:p>
                    <w:p w14:paraId="28AB32E5" w14:textId="77777777" w:rsidR="00954B72" w:rsidRDefault="00954B72">
                      <w:r>
                        <w:t xml:space="preserve">    ULONG </w:t>
                      </w:r>
                      <w:r>
                        <w:tab/>
                      </w:r>
                      <w:r>
                        <w:tab/>
                      </w:r>
                      <w:r>
                        <w:tab/>
                      </w:r>
                      <w:proofErr w:type="spellStart"/>
                      <w:r>
                        <w:t>bitlen</w:t>
                      </w:r>
                      <w:proofErr w:type="spellEnd"/>
                      <w:r>
                        <w:t>;</w:t>
                      </w:r>
                      <w:r>
                        <w:tab/>
                      </w:r>
                      <w:r>
                        <w:tab/>
                      </w:r>
                      <w:r>
                        <w:tab/>
                        <w:t>// Key bitlength in bits</w:t>
                      </w:r>
                    </w:p>
                    <w:p w14:paraId="28AB32E6" w14:textId="77777777" w:rsidR="00954B72" w:rsidRDefault="00954B72">
                      <w:r>
                        <w:t xml:space="preserve">    } </w:t>
                      </w:r>
                      <w:bookmarkStart w:id="107" w:name="SqlCpKeyInfo"/>
                      <w:proofErr w:type="spellStart"/>
                      <w:r w:rsidRPr="00922448">
                        <w:rPr>
                          <w:color w:val="0558FF"/>
                        </w:rPr>
                        <w:t>SqlCpKeyInfo</w:t>
                      </w:r>
                      <w:bookmarkEnd w:id="107"/>
                      <w:proofErr w:type="spellEnd"/>
                      <w:r>
                        <w:t>;</w:t>
                      </w:r>
                    </w:p>
                    <w:p w14:paraId="28AB32E7" w14:textId="77777777" w:rsidR="00954B72" w:rsidRDefault="00954B72"/>
                    <w:p w14:paraId="28AB32E8" w14:textId="77777777" w:rsidR="00954B72" w:rsidRDefault="00954B72">
                      <w:r>
                        <w:t>// Provider info</w:t>
                      </w:r>
                    </w:p>
                    <w:p w14:paraId="28AB32E9" w14:textId="77777777" w:rsidR="00954B72" w:rsidRDefault="00954B72">
                      <w:r>
                        <w:t>typedef struct _</w:t>
                      </w:r>
                      <w:proofErr w:type="spellStart"/>
                      <w:r>
                        <w:t>SqlCpProviderInfo</w:t>
                      </w:r>
                      <w:proofErr w:type="spellEnd"/>
                      <w:r>
                        <w:t xml:space="preserve">  </w:t>
                      </w:r>
                    </w:p>
                    <w:p w14:paraId="28AB32EA" w14:textId="77777777" w:rsidR="00954B72" w:rsidRDefault="00954B72">
                      <w:r>
                        <w:t xml:space="preserve">    {</w:t>
                      </w:r>
                    </w:p>
                    <w:p w14:paraId="28AB32EB"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ab/>
                      </w:r>
                      <w:r>
                        <w:tab/>
                      </w:r>
                      <w:r>
                        <w:tab/>
                        <w:t>name;</w:t>
                      </w:r>
                      <w:r>
                        <w:tab/>
                      </w:r>
                      <w:r>
                        <w:tab/>
                      </w:r>
                      <w:r>
                        <w:tab/>
                        <w:t xml:space="preserve">// </w:t>
                      </w:r>
                      <w:proofErr w:type="gramStart"/>
                      <w:r>
                        <w:t>Provider  friendly</w:t>
                      </w:r>
                      <w:proofErr w:type="gramEnd"/>
                      <w:r>
                        <w:t xml:space="preserve"> name</w:t>
                      </w:r>
                    </w:p>
                    <w:p w14:paraId="28AB32EC" w14:textId="77777777" w:rsidR="00954B72" w:rsidRDefault="00954B72">
                      <w:r>
                        <w:t xml:space="preserve">    </w:t>
                      </w:r>
                      <w:r w:rsidR="008048B5">
                        <w:fldChar w:fldCharType="begin"/>
                      </w:r>
                      <w:r>
                        <w:instrText xml:space="preserve"> REF SQLCpGuid \h </w:instrText>
                      </w:r>
                      <w:r w:rsidR="008048B5">
                        <w:fldChar w:fldCharType="separate"/>
                      </w:r>
                      <w:proofErr w:type="spellStart"/>
                      <w:r w:rsidRPr="00393418">
                        <w:rPr>
                          <w:color w:val="0558FF"/>
                        </w:rPr>
                        <w:t>SqlCpGuid</w:t>
                      </w:r>
                      <w:proofErr w:type="spellEnd"/>
                      <w:r w:rsidR="008048B5">
                        <w:fldChar w:fldCharType="end"/>
                      </w:r>
                      <w:r>
                        <w:t xml:space="preserve"> </w:t>
                      </w:r>
                      <w:r>
                        <w:tab/>
                      </w:r>
                      <w:r>
                        <w:tab/>
                      </w:r>
                      <w:r>
                        <w:tab/>
                      </w:r>
                      <w:proofErr w:type="spellStart"/>
                      <w:r>
                        <w:t>guid</w:t>
                      </w:r>
                      <w:proofErr w:type="spellEnd"/>
                      <w:r>
                        <w:t>;</w:t>
                      </w:r>
                      <w:r>
                        <w:tab/>
                      </w:r>
                      <w:r>
                        <w:tab/>
                      </w:r>
                      <w:r>
                        <w:tab/>
                        <w:t xml:space="preserve">// Unique provider </w:t>
                      </w:r>
                      <w:proofErr w:type="spellStart"/>
                      <w:r>
                        <w:t>guid</w:t>
                      </w:r>
                      <w:proofErr w:type="spellEnd"/>
                    </w:p>
                    <w:p w14:paraId="28AB32ED" w14:textId="77777777" w:rsidR="00954B72" w:rsidRDefault="00954B72">
                      <w:r>
                        <w:t xml:space="preserve">    </w:t>
                      </w:r>
                      <w:r w:rsidR="008048B5">
                        <w:fldChar w:fldCharType="begin"/>
                      </w:r>
                      <w:r>
                        <w:instrText xml:space="preserve"> REF SqlCpVersion \h </w:instrText>
                      </w:r>
                      <w:r w:rsidR="008048B5">
                        <w:fldChar w:fldCharType="separate"/>
                      </w:r>
                      <w:proofErr w:type="spellStart"/>
                      <w:r w:rsidRPr="009F14B2">
                        <w:rPr>
                          <w:color w:val="0558FF"/>
                        </w:rPr>
                        <w:t>SqlCpVersion</w:t>
                      </w:r>
                      <w:proofErr w:type="spellEnd"/>
                      <w:r w:rsidR="008048B5">
                        <w:fldChar w:fldCharType="end"/>
                      </w:r>
                      <w:r>
                        <w:t xml:space="preserve"> </w:t>
                      </w:r>
                      <w:r>
                        <w:tab/>
                      </w:r>
                      <w:r>
                        <w:tab/>
                        <w:t>version;</w:t>
                      </w:r>
                      <w:r>
                        <w:tab/>
                      </w:r>
                      <w:r>
                        <w:tab/>
                        <w:t>// Provider DLL version</w:t>
                      </w:r>
                    </w:p>
                    <w:p w14:paraId="28AB32EE" w14:textId="77777777" w:rsidR="00954B72" w:rsidRDefault="00954B72">
                      <w:r>
                        <w:t xml:space="preserve">    </w:t>
                      </w:r>
                      <w:r w:rsidR="008048B5">
                        <w:fldChar w:fldCharType="begin"/>
                      </w:r>
                      <w:r>
                        <w:instrText xml:space="preserve"> REF SqlCpVersion \h </w:instrText>
                      </w:r>
                      <w:r w:rsidR="008048B5">
                        <w:fldChar w:fldCharType="separate"/>
                      </w:r>
                      <w:proofErr w:type="spellStart"/>
                      <w:r w:rsidRPr="009F14B2">
                        <w:rPr>
                          <w:color w:val="0558FF"/>
                        </w:rPr>
                        <w:t>SqlCpVersion</w:t>
                      </w:r>
                      <w:proofErr w:type="spellEnd"/>
                      <w:r w:rsidR="008048B5">
                        <w:fldChar w:fldCharType="end"/>
                      </w:r>
                      <w:r>
                        <w:t xml:space="preserve"> </w:t>
                      </w:r>
                      <w:r>
                        <w:tab/>
                      </w:r>
                      <w:r>
                        <w:tab/>
                      </w:r>
                      <w:proofErr w:type="spellStart"/>
                      <w:r w:rsidRPr="000C1548">
                        <w:t>scpVerMajor</w:t>
                      </w:r>
                      <w:proofErr w:type="spellEnd"/>
                      <w:r>
                        <w:t>;</w:t>
                      </w:r>
                      <w:r>
                        <w:tab/>
                      </w:r>
                      <w:r>
                        <w:tab/>
                        <w:t xml:space="preserve">// SQL Crypto API major version </w:t>
                      </w:r>
                    </w:p>
                    <w:p w14:paraId="28AB32EF" w14:textId="77777777" w:rsidR="00954B72" w:rsidRDefault="00954B72">
                      <w:r>
                        <w:t xml:space="preserve">    </w:t>
                      </w:r>
                      <w:r w:rsidR="008048B5">
                        <w:fldChar w:fldCharType="begin"/>
                      </w:r>
                      <w:r>
                        <w:instrText xml:space="preserve"> REF SqlCpVersion \h </w:instrText>
                      </w:r>
                      <w:r w:rsidR="008048B5">
                        <w:fldChar w:fldCharType="separate"/>
                      </w:r>
                      <w:proofErr w:type="spellStart"/>
                      <w:r w:rsidRPr="009F14B2">
                        <w:rPr>
                          <w:color w:val="0558FF"/>
                        </w:rPr>
                        <w:t>SqlCpVersion</w:t>
                      </w:r>
                      <w:proofErr w:type="spellEnd"/>
                      <w:r w:rsidR="008048B5">
                        <w:fldChar w:fldCharType="end"/>
                      </w:r>
                      <w:r>
                        <w:t xml:space="preserve"> </w:t>
                      </w:r>
                      <w:r>
                        <w:tab/>
                      </w:r>
                      <w:r>
                        <w:tab/>
                      </w:r>
                      <w:proofErr w:type="spellStart"/>
                      <w:r w:rsidRPr="000C1548">
                        <w:t>scpVerMajor</w:t>
                      </w:r>
                      <w:proofErr w:type="spellEnd"/>
                      <w:r>
                        <w:t>;</w:t>
                      </w:r>
                      <w:r>
                        <w:tab/>
                      </w:r>
                      <w:r>
                        <w:tab/>
                        <w:t xml:space="preserve">// SQL Crypto API minor version </w:t>
                      </w:r>
                    </w:p>
                    <w:p w14:paraId="28AB32F0" w14:textId="77777777" w:rsidR="00954B72" w:rsidRDefault="00954B72">
                      <w:r>
                        <w:t xml:space="preserve">    </w:t>
                      </w:r>
                      <w:r w:rsidR="008048B5">
                        <w:fldChar w:fldCharType="begin"/>
                      </w:r>
                      <w:r>
                        <w:instrText xml:space="preserve"> REF SqlCpAuthType \h </w:instrText>
                      </w:r>
                      <w:r w:rsidR="008048B5">
                        <w:fldChar w:fldCharType="separate"/>
                      </w:r>
                      <w:proofErr w:type="spellStart"/>
                      <w:r w:rsidRPr="00393418">
                        <w:rPr>
                          <w:color w:val="0558FF"/>
                        </w:rPr>
                        <w:t>SqlCpAuthType</w:t>
                      </w:r>
                      <w:proofErr w:type="spellEnd"/>
                      <w:r w:rsidR="008048B5">
                        <w:fldChar w:fldCharType="end"/>
                      </w:r>
                      <w:r>
                        <w:t xml:space="preserve"> </w:t>
                      </w:r>
                      <w:r>
                        <w:tab/>
                      </w:r>
                      <w:r>
                        <w:tab/>
                      </w:r>
                      <w:proofErr w:type="spellStart"/>
                      <w:r>
                        <w:t>authType</w:t>
                      </w:r>
                      <w:proofErr w:type="spellEnd"/>
                      <w:r>
                        <w:t>;</w:t>
                      </w:r>
                      <w:r>
                        <w:tab/>
                      </w:r>
                      <w:r>
                        <w:tab/>
                        <w:t>// Supported authentication</w:t>
                      </w:r>
                    </w:p>
                    <w:p w14:paraId="28AB32F1" w14:textId="77777777" w:rsidR="00954B72" w:rsidRDefault="00954B72">
                      <w:r>
                        <w:t xml:space="preserve">    </w:t>
                      </w:r>
                      <w:r w:rsidR="008048B5">
                        <w:fldChar w:fldCharType="begin"/>
                      </w:r>
                      <w:r>
                        <w:instrText xml:space="preserve"> REF SqlCpKeySupport \h </w:instrText>
                      </w:r>
                      <w:r w:rsidR="008048B5">
                        <w:fldChar w:fldCharType="separate"/>
                      </w:r>
                      <w:proofErr w:type="spellStart"/>
                      <w:r w:rsidRPr="00393418">
                        <w:rPr>
                          <w:color w:val="0558FF"/>
                        </w:rPr>
                        <w:t>SqlCpKeySupport</w:t>
                      </w:r>
                      <w:proofErr w:type="spellEnd"/>
                      <w:r w:rsidR="008048B5">
                        <w:fldChar w:fldCharType="end"/>
                      </w:r>
                      <w:r>
                        <w:t xml:space="preserve"> </w:t>
                      </w:r>
                      <w:r>
                        <w:tab/>
                      </w:r>
                      <w:r>
                        <w:tab/>
                      </w:r>
                      <w:proofErr w:type="spellStart"/>
                      <w:r>
                        <w:t>symmKeySupport</w:t>
                      </w:r>
                      <w:proofErr w:type="spellEnd"/>
                      <w:r>
                        <w:t>;</w:t>
                      </w:r>
                      <w:r>
                        <w:tab/>
                        <w:t>// Symmetric key support bitmask</w:t>
                      </w:r>
                    </w:p>
                    <w:p w14:paraId="28AB32F2" w14:textId="77777777" w:rsidR="00954B72" w:rsidRDefault="00954B72">
                      <w:r>
                        <w:t xml:space="preserve">    </w:t>
                      </w:r>
                      <w:r w:rsidR="008048B5">
                        <w:fldChar w:fldCharType="begin"/>
                      </w:r>
                      <w:r>
                        <w:instrText xml:space="preserve"> REF SqlCpKeySupport \h </w:instrText>
                      </w:r>
                      <w:r w:rsidR="008048B5">
                        <w:fldChar w:fldCharType="separate"/>
                      </w:r>
                      <w:proofErr w:type="spellStart"/>
                      <w:r w:rsidRPr="00393418">
                        <w:rPr>
                          <w:color w:val="0558FF"/>
                        </w:rPr>
                        <w:t>SqlCpKeySupport</w:t>
                      </w:r>
                      <w:proofErr w:type="spellEnd"/>
                      <w:r w:rsidR="008048B5">
                        <w:fldChar w:fldCharType="end"/>
                      </w:r>
                      <w:r>
                        <w:t xml:space="preserve"> </w:t>
                      </w:r>
                      <w:r>
                        <w:tab/>
                      </w:r>
                      <w:r>
                        <w:tab/>
                      </w:r>
                      <w:proofErr w:type="spellStart"/>
                      <w:r>
                        <w:t>asymmKeySupport</w:t>
                      </w:r>
                      <w:proofErr w:type="spellEnd"/>
                      <w:r>
                        <w:t>;</w:t>
                      </w:r>
                      <w:r>
                        <w:tab/>
                        <w:t>// Asymmetric key support bitmask</w:t>
                      </w:r>
                    </w:p>
                    <w:p w14:paraId="28AB32F3" w14:textId="77777777" w:rsidR="00954B72" w:rsidRDefault="00954B72" w:rsidP="003F0751">
                      <w:r>
                        <w:t xml:space="preserve">    ULONG                   </w:t>
                      </w:r>
                      <w:r>
                        <w:tab/>
                      </w:r>
                      <w:r>
                        <w:tab/>
                      </w:r>
                      <w:proofErr w:type="spellStart"/>
                      <w:r>
                        <w:t>cbKeyThumbLen</w:t>
                      </w:r>
                      <w:proofErr w:type="spellEnd"/>
                      <w:r>
                        <w:t>;       // Max length of a key thumbprint in bytes</w:t>
                      </w:r>
                    </w:p>
                    <w:p w14:paraId="28AB32F4" w14:textId="77777777" w:rsidR="00954B72" w:rsidRDefault="00954B72" w:rsidP="003F0751">
                      <w:r>
                        <w:t xml:space="preserve">    BOOLEAN                 </w:t>
                      </w:r>
                      <w:r>
                        <w:tab/>
                      </w:r>
                      <w:proofErr w:type="spellStart"/>
                      <w:r>
                        <w:t>fAcceptsKeyName</w:t>
                      </w:r>
                      <w:proofErr w:type="spellEnd"/>
                      <w:r>
                        <w:t xml:space="preserve">;     // if accepts external key name in </w:t>
                      </w:r>
                      <w:proofErr w:type="spellStart"/>
                      <w:r>
                        <w:t>CreateKey</w:t>
                      </w:r>
                      <w:proofErr w:type="spellEnd"/>
                    </w:p>
                    <w:p w14:paraId="28AB32F5" w14:textId="77777777" w:rsidR="00954B72" w:rsidRDefault="00954B72">
                      <w:r>
                        <w:t xml:space="preserve">   } </w:t>
                      </w:r>
                      <w:bookmarkStart w:id="108" w:name="SqlCpProviderInfo"/>
                      <w:proofErr w:type="spellStart"/>
                      <w:r w:rsidRPr="00DA09A0">
                        <w:rPr>
                          <w:color w:val="0558FF"/>
                        </w:rPr>
                        <w:t>SqlCpProviderInfo</w:t>
                      </w:r>
                      <w:bookmarkEnd w:id="108"/>
                      <w:proofErr w:type="spellEnd"/>
                      <w:r>
                        <w:t>;</w:t>
                      </w:r>
                    </w:p>
                    <w:p w14:paraId="28AB32F6" w14:textId="77777777" w:rsidR="00954B72" w:rsidRDefault="00954B72"/>
                    <w:p w14:paraId="28AB32F7" w14:textId="77777777" w:rsidR="00954B72" w:rsidRDefault="00954B72">
                      <w:r>
                        <w:t>// Algorithm info</w:t>
                      </w:r>
                    </w:p>
                    <w:p w14:paraId="28AB32F8" w14:textId="77777777" w:rsidR="00954B72" w:rsidRDefault="00954B72">
                      <w:r>
                        <w:t>typedef struct _</w:t>
                      </w:r>
                      <w:proofErr w:type="spellStart"/>
                      <w:r>
                        <w:t>SqlCpAlgorithmInfo</w:t>
                      </w:r>
                      <w:proofErr w:type="spellEnd"/>
                    </w:p>
                    <w:p w14:paraId="28AB32F9" w14:textId="77777777" w:rsidR="00954B72" w:rsidRDefault="00954B72">
                      <w:r>
                        <w:t xml:space="preserve">    {</w:t>
                      </w:r>
                    </w:p>
                    <w:p w14:paraId="28AB32FA" w14:textId="77777777" w:rsidR="00954B72" w:rsidRDefault="00954B72">
                      <w:r>
                        <w:t xml:space="preserve">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t xml:space="preserve"> </w:t>
                      </w:r>
                      <w:r>
                        <w:tab/>
                      </w:r>
                      <w:proofErr w:type="spellStart"/>
                      <w:proofErr w:type="gramStart"/>
                      <w:r>
                        <w:t>algId</w:t>
                      </w:r>
                      <w:proofErr w:type="spellEnd"/>
                      <w:r>
                        <w:t xml:space="preserve">;   </w:t>
                      </w:r>
                      <w:proofErr w:type="gramEnd"/>
                      <w:r>
                        <w:t xml:space="preserve">  </w:t>
                      </w:r>
                      <w:r>
                        <w:tab/>
                      </w:r>
                      <w:r>
                        <w:tab/>
                      </w:r>
                      <w:r>
                        <w:tab/>
                        <w:t>// Algorithm id</w:t>
                      </w:r>
                    </w:p>
                    <w:p w14:paraId="28AB32FB" w14:textId="77777777" w:rsidR="00954B72" w:rsidRDefault="00954B72">
                      <w:r>
                        <w:t xml:space="preserve">     </w:t>
                      </w:r>
                      <w:r w:rsidR="008048B5">
                        <w:fldChar w:fldCharType="begin"/>
                      </w:r>
                      <w:r>
                        <w:instrText xml:space="preserve"> REF SqlCpStr \h </w:instrText>
                      </w:r>
                      <w:r w:rsidR="008048B5">
                        <w:fldChar w:fldCharType="separate"/>
                      </w:r>
                      <w:proofErr w:type="spellStart"/>
                      <w:r w:rsidRPr="00393418">
                        <w:rPr>
                          <w:color w:val="0558FF"/>
                        </w:rPr>
                        <w:t>SqlCpStr</w:t>
                      </w:r>
                      <w:proofErr w:type="spellEnd"/>
                      <w:r w:rsidR="008048B5">
                        <w:fldChar w:fldCharType="end"/>
                      </w:r>
                      <w:r>
                        <w:t xml:space="preserve"> </w:t>
                      </w:r>
                      <w:r>
                        <w:tab/>
                      </w:r>
                      <w:r>
                        <w:tab/>
                      </w:r>
                      <w:proofErr w:type="spellStart"/>
                      <w:r>
                        <w:t>algTag</w:t>
                      </w:r>
                      <w:proofErr w:type="spellEnd"/>
                      <w:r>
                        <w:t>;</w:t>
                      </w:r>
                      <w:r>
                        <w:tab/>
                      </w:r>
                      <w:r>
                        <w:tab/>
                      </w:r>
                      <w:r>
                        <w:tab/>
                        <w:t>// Algorithm tag, i.e. “RSA_1024”</w:t>
                      </w:r>
                    </w:p>
                    <w:p w14:paraId="28AB32FC" w14:textId="77777777" w:rsidR="00954B72" w:rsidRDefault="00954B72" w:rsidP="00AF7A09">
                      <w:r>
                        <w:t xml:space="preserve">     ULONG                  </w:t>
                      </w:r>
                      <w:proofErr w:type="spellStart"/>
                      <w:r>
                        <w:t>bitLen</w:t>
                      </w:r>
                      <w:proofErr w:type="spellEnd"/>
                      <w:r>
                        <w:t xml:space="preserve">;        </w:t>
                      </w:r>
                      <w:r>
                        <w:tab/>
                      </w:r>
                      <w:r>
                        <w:tab/>
                      </w:r>
                      <w:r>
                        <w:tab/>
                        <w:t>// Key bitlength in bits</w:t>
                      </w:r>
                    </w:p>
                    <w:p w14:paraId="28AB32FD" w14:textId="77777777" w:rsidR="00954B72" w:rsidRDefault="00954B72" w:rsidP="00AF7A09">
                      <w:r>
                        <w:t xml:space="preserve">     ULONG                  </w:t>
                      </w:r>
                      <w:proofErr w:type="spellStart"/>
                      <w:r w:rsidRPr="00FA7AE1">
                        <w:t>ivLen</w:t>
                      </w:r>
                      <w:proofErr w:type="spellEnd"/>
                      <w:r>
                        <w:t xml:space="preserve">;         </w:t>
                      </w:r>
                      <w:r>
                        <w:tab/>
                      </w:r>
                      <w:r>
                        <w:tab/>
                      </w:r>
                      <w:r>
                        <w:tab/>
                        <w:t>// IV bitlength in bits</w:t>
                      </w:r>
                    </w:p>
                    <w:p w14:paraId="28AB32FE" w14:textId="77777777" w:rsidR="00954B72" w:rsidRDefault="00954B72">
                      <w:r>
                        <w:t xml:space="preserve">    }</w:t>
                      </w:r>
                      <w:r w:rsidRPr="00446AC0">
                        <w:t xml:space="preserve"> </w:t>
                      </w:r>
                      <w:bookmarkStart w:id="109" w:name="SqlCpAlgorithmInfo"/>
                      <w:proofErr w:type="spellStart"/>
                      <w:r w:rsidRPr="00922448">
                        <w:rPr>
                          <w:color w:val="0558FF"/>
                        </w:rPr>
                        <w:t>SqlCpAlgorithmInfo</w:t>
                      </w:r>
                      <w:bookmarkEnd w:id="109"/>
                      <w:proofErr w:type="spellEnd"/>
                      <w:r>
                        <w:t>;</w:t>
                      </w:r>
                    </w:p>
                    <w:p w14:paraId="28AB32FF" w14:textId="77777777" w:rsidR="00954B72" w:rsidRDefault="00954B72"/>
                    <w:p w14:paraId="28AB3300" w14:textId="77777777" w:rsidR="00954B72" w:rsidRDefault="00954B72">
                      <w:r>
                        <w:t>// Key blob to export/import keys</w:t>
                      </w:r>
                    </w:p>
                    <w:p w14:paraId="28AB3301" w14:textId="77777777" w:rsidR="00954B72" w:rsidRDefault="00954B72">
                      <w:r>
                        <w:t xml:space="preserve">typedef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bookmarkStart w:id="110" w:name="SqlCpKeyBlob"/>
                      <w:proofErr w:type="spellStart"/>
                      <w:proofErr w:type="gramStart"/>
                      <w:r w:rsidRPr="00922448">
                        <w:rPr>
                          <w:color w:val="0558FF"/>
                        </w:rPr>
                        <w:t>SqlCpKeyBlob</w:t>
                      </w:r>
                      <w:bookmarkEnd w:id="110"/>
                      <w:proofErr w:type="spellEnd"/>
                      <w:r>
                        <w:t>;</w:t>
                      </w:r>
                      <w:proofErr w:type="gramEnd"/>
                      <w:r>
                        <w:t xml:space="preserve"> </w:t>
                      </w:r>
                    </w:p>
                    <w:p w14:paraId="28AB3302" w14:textId="77777777" w:rsidR="00954B72" w:rsidRDefault="00954B72"/>
                    <w:p w14:paraId="28AB3303" w14:textId="77777777" w:rsidR="00954B72" w:rsidRDefault="00954B72" w:rsidP="006A62BB">
                      <w:r>
                        <w:t>typedef struct _</w:t>
                      </w:r>
                      <w:proofErr w:type="spellStart"/>
                      <w:r>
                        <w:t>SqlCpEncryptionParam</w:t>
                      </w:r>
                      <w:proofErr w:type="spellEnd"/>
                    </w:p>
                    <w:p w14:paraId="28AB3304" w14:textId="77777777" w:rsidR="00954B72" w:rsidRDefault="00954B72" w:rsidP="006A62BB">
                      <w:r>
                        <w:t xml:space="preserve">    {</w:t>
                      </w:r>
                    </w:p>
                    <w:p w14:paraId="28AB3305" w14:textId="77777777" w:rsidR="00954B72" w:rsidRDefault="00954B72" w:rsidP="006A62BB">
                      <w:r>
                        <w:t xml:space="preserve">    </w:t>
                      </w:r>
                      <w:r w:rsidR="0028180D">
                        <w:fldChar w:fldCharType="begin"/>
                      </w:r>
                      <w:r w:rsidR="0028180D">
                        <w:instrText xml:space="preserve"> REF SqlCpEncParamType \h  \* MERGEFORMAT </w:instrText>
                      </w:r>
                      <w:r w:rsidR="0028180D">
                        <w:fldChar w:fldCharType="separate"/>
                      </w:r>
                      <w:proofErr w:type="spellStart"/>
                      <w:r w:rsidRPr="00AE3D06">
                        <w:rPr>
                          <w:color w:val="0558FF"/>
                        </w:rPr>
                        <w:t>SqlCpEncParamType</w:t>
                      </w:r>
                      <w:proofErr w:type="spellEnd"/>
                      <w:r w:rsidR="0028180D">
                        <w:fldChar w:fldCharType="end"/>
                      </w:r>
                      <w:r>
                        <w:t xml:space="preserve">    </w:t>
                      </w:r>
                      <w:proofErr w:type="gramStart"/>
                      <w:r>
                        <w:t xml:space="preserve">type;   </w:t>
                      </w:r>
                      <w:proofErr w:type="gramEnd"/>
                      <w:r>
                        <w:t xml:space="preserve">       // Param type</w:t>
                      </w:r>
                    </w:p>
                    <w:p w14:paraId="28AB3306" w14:textId="77777777" w:rsidR="00954B72" w:rsidRDefault="00954B72" w:rsidP="006A62BB">
                      <w:r>
                        <w:t xml:space="preserve">    ULONG                        </w:t>
                      </w:r>
                      <w:proofErr w:type="spellStart"/>
                      <w:r>
                        <w:t>cb</w:t>
                      </w:r>
                      <w:proofErr w:type="spellEnd"/>
                      <w:r>
                        <w:t>;             // Length of data bytes</w:t>
                      </w:r>
                    </w:p>
                    <w:p w14:paraId="28AB3307" w14:textId="77777777" w:rsidR="00954B72" w:rsidRDefault="00954B72" w:rsidP="006A62BB">
                      <w:r>
                        <w:t xml:space="preserve">    BYTE*                         </w:t>
                      </w:r>
                      <w:proofErr w:type="gramStart"/>
                      <w:r>
                        <w:t xml:space="preserve">pb;   </w:t>
                      </w:r>
                      <w:proofErr w:type="gramEnd"/>
                      <w:r>
                        <w:t xml:space="preserve">          // Data bytes</w:t>
                      </w:r>
                    </w:p>
                    <w:p w14:paraId="28AB3308" w14:textId="77777777" w:rsidR="00954B72" w:rsidRDefault="00954B72" w:rsidP="006A62BB">
                      <w:r>
                        <w:t xml:space="preserve">    } </w:t>
                      </w:r>
                      <w:bookmarkStart w:id="111" w:name="SqlCpEncryptionParam"/>
                      <w:proofErr w:type="spellStart"/>
                      <w:r w:rsidRPr="00AE3D06">
                        <w:rPr>
                          <w:color w:val="0558FF"/>
                        </w:rPr>
                        <w:t>SqlCpEncryptionParam</w:t>
                      </w:r>
                      <w:bookmarkEnd w:id="111"/>
                      <w:proofErr w:type="spellEnd"/>
                      <w:r>
                        <w:t>;</w:t>
                      </w:r>
                    </w:p>
                    <w:p w14:paraId="28AB3309" w14:textId="77777777" w:rsidR="00954B72" w:rsidRDefault="00954B72"/>
                    <w:p w14:paraId="28AB330A" w14:textId="77777777" w:rsidR="00954B72" w:rsidRDefault="00954B72"/>
                    <w:p w14:paraId="28AB330B" w14:textId="77777777" w:rsidR="00954B72" w:rsidRDefault="00954B72">
                      <w:r>
                        <w:t xml:space="preserve"> </w:t>
                      </w:r>
                    </w:p>
                    <w:p w14:paraId="28AB330C" w14:textId="77777777" w:rsidR="00954B72" w:rsidRDefault="00954B72"/>
                    <w:p w14:paraId="28AB330D" w14:textId="77777777" w:rsidR="00954B72" w:rsidRDefault="00954B72"/>
                  </w:txbxContent>
                </v:textbox>
                <w10:anchorlock/>
              </v:shape>
            </w:pict>
          </mc:Fallback>
        </mc:AlternateContent>
      </w:r>
    </w:p>
    <w:p w14:paraId="28AB2E42" w14:textId="77777777" w:rsidR="00774023" w:rsidRDefault="00774023"/>
    <w:p w14:paraId="28AB2E43" w14:textId="77777777" w:rsidR="00774023" w:rsidRDefault="00774023"/>
    <w:p w14:paraId="28AB2E44" w14:textId="77777777" w:rsidR="00774023" w:rsidRDefault="00774023"/>
    <w:p w14:paraId="28AB2E45" w14:textId="77777777" w:rsidR="00774023" w:rsidRDefault="00E853D4">
      <w:pPr>
        <w:pStyle w:val="Heading3"/>
      </w:pPr>
      <w:bookmarkStart w:id="112" w:name="_Toc155173665"/>
      <w:r>
        <w:t>Error codes</w:t>
      </w:r>
      <w:bookmarkEnd w:id="112"/>
    </w:p>
    <w:p w14:paraId="28AB2E46" w14:textId="77777777" w:rsidR="00774023" w:rsidRDefault="00774023"/>
    <w:p w14:paraId="28AB2E47" w14:textId="77777777" w:rsidR="00774023" w:rsidRDefault="00E853D4">
      <w:r>
        <w:t xml:space="preserve">All SQL Crypto API return an error code </w:t>
      </w:r>
      <w:r w:rsidR="0028180D">
        <w:fldChar w:fldCharType="begin"/>
      </w:r>
      <w:r w:rsidR="0028180D">
        <w:instrText xml:space="preserve"> REF SqlCpError \h  \* MERGEFORMAT </w:instrText>
      </w:r>
      <w:r w:rsidR="0028180D">
        <w:fldChar w:fldCharType="separate"/>
      </w:r>
      <w:proofErr w:type="spellStart"/>
      <w:r w:rsidR="003D71F4" w:rsidRPr="003D71F4">
        <w:rPr>
          <w:color w:val="0558FF"/>
          <w:u w:val="single"/>
        </w:rPr>
        <w:t>SqlCpError</w:t>
      </w:r>
      <w:proofErr w:type="spellEnd"/>
      <w:r w:rsidR="0028180D">
        <w:fldChar w:fldCharType="end"/>
      </w:r>
      <w:r>
        <w:t xml:space="preserve"> indicating function success or failure.</w:t>
      </w:r>
      <w:r w:rsidR="008A0886">
        <w:t xml:space="preserve"> The error code can be interpreted though a provider facility [TBD: provide a link]</w:t>
      </w:r>
      <w:r w:rsidR="00980DAF">
        <w:t xml:space="preserve"> and included as a part of SQL Server error message</w:t>
      </w:r>
      <w:r w:rsidR="001D20CC">
        <w:t>.</w:t>
      </w:r>
    </w:p>
    <w:p w14:paraId="28AB2E48" w14:textId="77777777" w:rsidR="00774023" w:rsidRDefault="00774023"/>
    <w:p w14:paraId="28AB2E49" w14:textId="77777777" w:rsidR="00774023" w:rsidRDefault="00B338D1">
      <w:pPr>
        <w:pStyle w:val="Heading3"/>
      </w:pPr>
      <w:bookmarkStart w:id="113" w:name="_Toc155173666"/>
      <w:r>
        <w:t>Functions</w:t>
      </w:r>
      <w:bookmarkEnd w:id="113"/>
    </w:p>
    <w:p w14:paraId="28AB2E4A" w14:textId="77777777" w:rsidR="00774023" w:rsidRDefault="00774023"/>
    <w:p w14:paraId="28AB2E4B" w14:textId="77777777" w:rsidR="00774023" w:rsidRDefault="00DA09A0">
      <w:pPr>
        <w:pStyle w:val="Heading4"/>
      </w:pPr>
      <w:r>
        <w:t>Sessions</w:t>
      </w:r>
    </w:p>
    <w:p w14:paraId="28AB2E4C" w14:textId="77777777" w:rsidR="00774023" w:rsidRDefault="0082376E">
      <w:pPr>
        <w:pStyle w:val="Heading5"/>
      </w:pPr>
      <w:proofErr w:type="spellStart"/>
      <w:r>
        <w:t>SqlCryptInitializeProvider</w:t>
      </w:r>
      <w:proofErr w:type="spellEnd"/>
    </w:p>
    <w:p w14:paraId="28AB2E4D" w14:textId="77777777" w:rsidR="00774023" w:rsidRDefault="00774023"/>
    <w:p w14:paraId="28AB2E4E" w14:textId="6E6D9A40" w:rsidR="00774023" w:rsidRDefault="0055410A">
      <w:r>
        <w:rPr>
          <w:noProof/>
        </w:rPr>
        <mc:AlternateContent>
          <mc:Choice Requires="wps">
            <w:drawing>
              <wp:inline distT="0" distB="0" distL="0" distR="0" wp14:anchorId="28AB30DA" wp14:editId="1FC1F200">
                <wp:extent cx="6604000" cy="607060"/>
                <wp:effectExtent l="0" t="1270" r="0" b="1270"/>
                <wp:docPr id="189830736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60706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0E" w14:textId="77777777" w:rsidR="00954B72" w:rsidRDefault="008048B5" w:rsidP="00141068">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__</w:t>
                            </w:r>
                            <w:proofErr w:type="spellStart"/>
                            <w:r w:rsidR="00954B72">
                              <w:t>cdecl</w:t>
                            </w:r>
                            <w:proofErr w:type="spellEnd"/>
                            <w:r w:rsidR="00954B72">
                              <w:t xml:space="preserve"> </w:t>
                            </w:r>
                          </w:p>
                          <w:p w14:paraId="28AB330F" w14:textId="77777777" w:rsidR="00954B72" w:rsidRDefault="00954B72" w:rsidP="00C200B8">
                            <w:proofErr w:type="spellStart"/>
                            <w:r>
                              <w:t>SqlCryptInitializeProvider</w:t>
                            </w:r>
                            <w:proofErr w:type="spellEnd"/>
                            <w:r>
                              <w:t xml:space="preserve"> ();</w:t>
                            </w:r>
                          </w:p>
                          <w:p w14:paraId="28AB3310" w14:textId="77777777" w:rsidR="00954B72" w:rsidRDefault="00954B72"/>
                          <w:p w14:paraId="28AB3311"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DA" id="Text Box 22" o:spid="_x0000_s1045" type="#_x0000_t202" style="width:520pt;height: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" fillcolor="#ddd" stroked="f">
                <v:textbox>
                  <w:txbxContent>
                    <w:p w14:paraId="28AB330E" w14:textId="77777777" w:rsidR="00954B72" w:rsidRDefault="008048B5" w:rsidP="00141068">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__</w:t>
                      </w:r>
                      <w:proofErr w:type="spellStart"/>
                      <w:r w:rsidR="00954B72">
                        <w:t>cdecl</w:t>
                      </w:r>
                      <w:proofErr w:type="spellEnd"/>
                      <w:r w:rsidR="00954B72">
                        <w:t xml:space="preserve"> </w:t>
                      </w:r>
                    </w:p>
                    <w:p w14:paraId="28AB330F" w14:textId="77777777" w:rsidR="00954B72" w:rsidRDefault="00954B72" w:rsidP="00C200B8">
                      <w:proofErr w:type="spellStart"/>
                      <w:r>
                        <w:t>SqlCryptInitializeProvider</w:t>
                      </w:r>
                      <w:proofErr w:type="spellEnd"/>
                      <w:r>
                        <w:t xml:space="preserve"> ();</w:t>
                      </w:r>
                    </w:p>
                    <w:p w14:paraId="28AB3310" w14:textId="77777777" w:rsidR="00954B72" w:rsidRDefault="00954B72"/>
                    <w:p w14:paraId="28AB3311" w14:textId="77777777" w:rsidR="00954B72" w:rsidRDefault="00954B72"/>
                  </w:txbxContent>
                </v:textbox>
                <w10:anchorlock/>
              </v:shape>
            </w:pict>
          </mc:Fallback>
        </mc:AlternateContent>
      </w:r>
    </w:p>
    <w:p w14:paraId="28AB2E4F" w14:textId="77777777" w:rsidR="00774023" w:rsidRDefault="00774023"/>
    <w:p w14:paraId="28AB2E50" w14:textId="77777777" w:rsidR="00774023" w:rsidRDefault="00906396">
      <w:r>
        <w:t xml:space="preserve">This function is called right after </w:t>
      </w:r>
      <w:proofErr w:type="spellStart"/>
      <w:r>
        <w:t>LoadLibrary</w:t>
      </w:r>
      <w:proofErr w:type="spellEnd"/>
      <w:r>
        <w:t>() to initialize provider. To remove the provi</w:t>
      </w:r>
      <w:r w:rsidR="00E853D4">
        <w:t xml:space="preserve">der </w:t>
      </w:r>
      <w:proofErr w:type="spellStart"/>
      <w:r w:rsidR="00E853D4">
        <w:t>UnloadLibrary</w:t>
      </w:r>
      <w:proofErr w:type="spellEnd"/>
      <w:r w:rsidR="00E853D4">
        <w:t xml:space="preserve"> will be used</w:t>
      </w:r>
      <w:r>
        <w:t>.</w:t>
      </w:r>
    </w:p>
    <w:p w14:paraId="28AB2E51" w14:textId="77777777" w:rsidR="00774023" w:rsidRDefault="00774023"/>
    <w:p w14:paraId="28AB2E52" w14:textId="77777777" w:rsidR="00774023" w:rsidRDefault="0082376E">
      <w:pPr>
        <w:pStyle w:val="Heading5"/>
      </w:pPr>
      <w:proofErr w:type="spellStart"/>
      <w:r>
        <w:t>SqlCryptOpenSession</w:t>
      </w:r>
      <w:proofErr w:type="spellEnd"/>
    </w:p>
    <w:p w14:paraId="28AB2E53" w14:textId="77777777" w:rsidR="00774023" w:rsidRDefault="00774023"/>
    <w:p w14:paraId="28AB2E54" w14:textId="77777777" w:rsidR="00774023" w:rsidRDefault="00774023"/>
    <w:p w14:paraId="28AB2E55" w14:textId="79D33910" w:rsidR="00774023" w:rsidRDefault="0055410A">
      <w:r>
        <w:rPr>
          <w:noProof/>
        </w:rPr>
        <mc:AlternateContent>
          <mc:Choice Requires="wps">
            <w:drawing>
              <wp:inline distT="0" distB="0" distL="0" distR="0" wp14:anchorId="28AB30DC" wp14:editId="1BA09079">
                <wp:extent cx="6604000" cy="777875"/>
                <wp:effectExtent l="0" t="635" r="0" b="2540"/>
                <wp:docPr id="151601658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77787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12" w14:textId="77777777" w:rsidR="00954B72" w:rsidRDefault="00954B72"/>
                          <w:p w14:paraId="28AB3313"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w:t>
                            </w:r>
                            <w:r w:rsidR="00954B72" w:rsidRPr="005228C1">
                              <w:t>__</w:t>
                            </w:r>
                            <w:proofErr w:type="spellStart"/>
                            <w:r w:rsidR="00954B72" w:rsidRPr="005228C1">
                              <w:t>cdecl</w:t>
                            </w:r>
                            <w:proofErr w:type="spellEnd"/>
                            <w:r w:rsidR="00954B72" w:rsidRPr="005228C1">
                              <w:t xml:space="preserve"> </w:t>
                            </w:r>
                          </w:p>
                          <w:p w14:paraId="28AB3314" w14:textId="77777777" w:rsidR="00954B72" w:rsidRDefault="00954B72" w:rsidP="00C200B8">
                            <w:proofErr w:type="spellStart"/>
                            <w:r w:rsidRPr="005228C1">
                              <w:t>SqlCryptOpenSession</w:t>
                            </w:r>
                            <w:proofErr w:type="spellEnd"/>
                            <w:r w:rsidRPr="005228C1">
                              <w:t xml:space="preserve"> </w:t>
                            </w:r>
                            <w:r>
                              <w:t xml:space="preserve">(__IN const </w:t>
                            </w:r>
                            <w:r w:rsidR="0028180D">
                              <w:fldChar w:fldCharType="begin"/>
                            </w:r>
                            <w:r w:rsidR="0028180D">
                              <w:instrText xml:space="preserve"> REF SqlCpCredential \h  \* MERGEFORMAT </w:instrText>
                            </w:r>
                            <w:r w:rsidR="0028180D">
                              <w:fldChar w:fldCharType="separate"/>
                            </w:r>
                            <w:proofErr w:type="spellStart"/>
                            <w:r w:rsidRPr="00DA09A0">
                              <w:rPr>
                                <w:color w:val="0558FF"/>
                              </w:rPr>
                              <w:t>SqlCpCredential</w:t>
                            </w:r>
                            <w:proofErr w:type="spellEnd"/>
                            <w:r w:rsidR="0028180D">
                              <w:fldChar w:fldCharType="end"/>
                            </w:r>
                            <w:r>
                              <w:t xml:space="preserve">* </w:t>
                            </w:r>
                            <w:proofErr w:type="spellStart"/>
                            <w:r w:rsidRPr="009F14B2">
                              <w:rPr>
                                <w:i/>
                              </w:rPr>
                              <w:t>pAuth</w:t>
                            </w:r>
                            <w:proofErr w:type="spellEnd"/>
                            <w:r>
                              <w:t xml:space="preserve">, </w:t>
                            </w:r>
                          </w:p>
                          <w:p w14:paraId="28AB3315" w14:textId="77777777" w:rsidR="00954B72" w:rsidRDefault="00954B72" w:rsidP="00C200B8">
                            <w:pPr>
                              <w:ind w:left="1440" w:firstLine="720"/>
                            </w:pPr>
                            <w:r>
                              <w:t xml:space="preserve">__OUT </w:t>
                            </w:r>
                            <w:r w:rsidR="0028180D">
                              <w:fldChar w:fldCharType="begin"/>
                            </w:r>
                            <w:r w:rsidR="0028180D">
                              <w:instrText xml:space="preserve"> REF SqlCpSession \h  \* MERGEFORMAT </w:instrText>
                            </w:r>
                            <w:r w:rsidR="0028180D">
                              <w:fldChar w:fldCharType="separate"/>
                            </w:r>
                            <w:proofErr w:type="spellStart"/>
                            <w:r w:rsidRPr="00DA09A0">
                              <w:rPr>
                                <w:color w:val="0558FF"/>
                              </w:rPr>
                              <w:t>SqlCpSession</w:t>
                            </w:r>
                            <w:proofErr w:type="spellEnd"/>
                            <w:r w:rsidR="0028180D">
                              <w:fldChar w:fldCharType="end"/>
                            </w:r>
                            <w:r>
                              <w:t xml:space="preserve">* </w:t>
                            </w:r>
                            <w:proofErr w:type="spellStart"/>
                            <w:r w:rsidRPr="009F14B2">
                              <w:rPr>
                                <w:i/>
                              </w:rPr>
                              <w:t>pSess</w:t>
                            </w:r>
                            <w:proofErr w:type="spellEnd"/>
                            <w:proofErr w:type="gramStart"/>
                            <w:r>
                              <w:t>);</w:t>
                            </w:r>
                            <w:proofErr w:type="gramEnd"/>
                          </w:p>
                          <w:p w14:paraId="28AB3316" w14:textId="77777777" w:rsidR="00954B72" w:rsidRDefault="00954B72"/>
                          <w:p w14:paraId="28AB3317" w14:textId="77777777" w:rsidR="00954B72" w:rsidRDefault="00954B72"/>
                          <w:p w14:paraId="28AB3318"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DC" id="Text Box 21" o:spid="_x0000_s1046" type="#_x0000_t202" style="width:520pt;height:6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" fillcolor="#ddd" stroked="f">
                <v:textbox>
                  <w:txbxContent>
                    <w:p w14:paraId="28AB3312" w14:textId="77777777" w:rsidR="00954B72" w:rsidRDefault="00954B72"/>
                    <w:p w14:paraId="28AB3313"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w:t>
                      </w:r>
                      <w:r w:rsidR="00954B72" w:rsidRPr="005228C1">
                        <w:t>__</w:t>
                      </w:r>
                      <w:proofErr w:type="spellStart"/>
                      <w:r w:rsidR="00954B72" w:rsidRPr="005228C1">
                        <w:t>cdecl</w:t>
                      </w:r>
                      <w:proofErr w:type="spellEnd"/>
                      <w:r w:rsidR="00954B72" w:rsidRPr="005228C1">
                        <w:t xml:space="preserve"> </w:t>
                      </w:r>
                    </w:p>
                    <w:p w14:paraId="28AB3314" w14:textId="77777777" w:rsidR="00954B72" w:rsidRDefault="00954B72" w:rsidP="00C200B8">
                      <w:proofErr w:type="spellStart"/>
                      <w:r w:rsidRPr="005228C1">
                        <w:t>SqlCryptOpenSession</w:t>
                      </w:r>
                      <w:proofErr w:type="spellEnd"/>
                      <w:r w:rsidRPr="005228C1">
                        <w:t xml:space="preserve"> </w:t>
                      </w:r>
                      <w:r>
                        <w:t xml:space="preserve">(__IN const </w:t>
                      </w:r>
                      <w:r w:rsidR="0028180D">
                        <w:fldChar w:fldCharType="begin"/>
                      </w:r>
                      <w:r w:rsidR="0028180D">
                        <w:instrText xml:space="preserve"> REF SqlCpCredential \h  \* MERGEFORMAT </w:instrText>
                      </w:r>
                      <w:r w:rsidR="0028180D">
                        <w:fldChar w:fldCharType="separate"/>
                      </w:r>
                      <w:proofErr w:type="spellStart"/>
                      <w:r w:rsidRPr="00DA09A0">
                        <w:rPr>
                          <w:color w:val="0558FF"/>
                        </w:rPr>
                        <w:t>SqlCpCredential</w:t>
                      </w:r>
                      <w:proofErr w:type="spellEnd"/>
                      <w:r w:rsidR="0028180D">
                        <w:fldChar w:fldCharType="end"/>
                      </w:r>
                      <w:r>
                        <w:t xml:space="preserve">* </w:t>
                      </w:r>
                      <w:proofErr w:type="spellStart"/>
                      <w:r w:rsidRPr="009F14B2">
                        <w:rPr>
                          <w:i/>
                        </w:rPr>
                        <w:t>pAuth</w:t>
                      </w:r>
                      <w:proofErr w:type="spellEnd"/>
                      <w:r>
                        <w:t xml:space="preserve">, </w:t>
                      </w:r>
                    </w:p>
                    <w:p w14:paraId="28AB3315" w14:textId="77777777" w:rsidR="00954B72" w:rsidRDefault="00954B72" w:rsidP="00C200B8">
                      <w:pPr>
                        <w:ind w:left="1440" w:firstLine="720"/>
                      </w:pPr>
                      <w:r>
                        <w:t xml:space="preserve">__OUT </w:t>
                      </w:r>
                      <w:r w:rsidR="0028180D">
                        <w:fldChar w:fldCharType="begin"/>
                      </w:r>
                      <w:r w:rsidR="0028180D">
                        <w:instrText xml:space="preserve"> REF SqlCpSession \h  \* MERGEFORMAT </w:instrText>
                      </w:r>
                      <w:r w:rsidR="0028180D">
                        <w:fldChar w:fldCharType="separate"/>
                      </w:r>
                      <w:proofErr w:type="spellStart"/>
                      <w:r w:rsidRPr="00DA09A0">
                        <w:rPr>
                          <w:color w:val="0558FF"/>
                        </w:rPr>
                        <w:t>SqlCpSession</w:t>
                      </w:r>
                      <w:proofErr w:type="spellEnd"/>
                      <w:r w:rsidR="0028180D">
                        <w:fldChar w:fldCharType="end"/>
                      </w:r>
                      <w:r>
                        <w:t xml:space="preserve">* </w:t>
                      </w:r>
                      <w:proofErr w:type="spellStart"/>
                      <w:r w:rsidRPr="009F14B2">
                        <w:rPr>
                          <w:i/>
                        </w:rPr>
                        <w:t>pSess</w:t>
                      </w:r>
                      <w:proofErr w:type="spellEnd"/>
                      <w:proofErr w:type="gramStart"/>
                      <w:r>
                        <w:t>);</w:t>
                      </w:r>
                      <w:proofErr w:type="gramEnd"/>
                    </w:p>
                    <w:p w14:paraId="28AB3316" w14:textId="77777777" w:rsidR="00954B72" w:rsidRDefault="00954B72"/>
                    <w:p w14:paraId="28AB3317" w14:textId="77777777" w:rsidR="00954B72" w:rsidRDefault="00954B72"/>
                    <w:p w14:paraId="28AB3318" w14:textId="77777777" w:rsidR="00954B72" w:rsidRDefault="00954B72"/>
                  </w:txbxContent>
                </v:textbox>
                <w10:anchorlock/>
              </v:shape>
            </w:pict>
          </mc:Fallback>
        </mc:AlternateContent>
      </w:r>
    </w:p>
    <w:p w14:paraId="28AB2E56"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8098"/>
      </w:tblGrid>
      <w:tr w:rsidR="00906396" w14:paraId="28AB2E5A" w14:textId="77777777" w:rsidTr="00DD4504">
        <w:tc>
          <w:tcPr>
            <w:tcW w:w="1350" w:type="dxa"/>
            <w:tcBorders>
              <w:top w:val="nil"/>
              <w:left w:val="nil"/>
              <w:bottom w:val="nil"/>
              <w:right w:val="nil"/>
            </w:tcBorders>
          </w:tcPr>
          <w:p w14:paraId="28AB2E57" w14:textId="77777777" w:rsidR="00774023" w:rsidRDefault="00906396">
            <w:proofErr w:type="spellStart"/>
            <w:r w:rsidRPr="00906396">
              <w:rPr>
                <w:i/>
              </w:rPr>
              <w:t>pAuth</w:t>
            </w:r>
            <w:proofErr w:type="spellEnd"/>
          </w:p>
        </w:tc>
        <w:tc>
          <w:tcPr>
            <w:tcW w:w="9090" w:type="dxa"/>
            <w:tcBorders>
              <w:top w:val="nil"/>
              <w:left w:val="nil"/>
              <w:bottom w:val="nil"/>
              <w:right w:val="nil"/>
            </w:tcBorders>
          </w:tcPr>
          <w:p w14:paraId="28AB2E58" w14:textId="77777777" w:rsidR="00774023" w:rsidRDefault="00906396">
            <w:r>
              <w:t xml:space="preserve">Credential structure </w:t>
            </w:r>
            <w:r w:rsidR="0028180D">
              <w:fldChar w:fldCharType="begin"/>
            </w:r>
            <w:r w:rsidR="0028180D">
              <w:instrText xml:space="preserve"> REF SqlCpCredential \h  \* MERGEFORMAT </w:instrText>
            </w:r>
            <w:r w:rsidR="0028180D">
              <w:fldChar w:fldCharType="separate"/>
            </w:r>
            <w:proofErr w:type="spellStart"/>
            <w:r w:rsidR="003D71F4" w:rsidRPr="00DA09A0">
              <w:rPr>
                <w:color w:val="0558FF"/>
              </w:rPr>
              <w:t>SqlCpCredential</w:t>
            </w:r>
            <w:proofErr w:type="spellEnd"/>
            <w:r w:rsidR="0028180D">
              <w:fldChar w:fldCharType="end"/>
            </w:r>
            <w:r>
              <w:t xml:space="preserve"> used for Basic authentication. For providers which support Windows authentication it must be NUL.</w:t>
            </w:r>
          </w:p>
          <w:p w14:paraId="28AB2E59" w14:textId="77777777" w:rsidR="00774023" w:rsidRDefault="00774023"/>
        </w:tc>
      </w:tr>
      <w:tr w:rsidR="00906396" w14:paraId="28AB2E5D" w14:textId="77777777" w:rsidTr="00DD4504">
        <w:tc>
          <w:tcPr>
            <w:tcW w:w="1350" w:type="dxa"/>
            <w:tcBorders>
              <w:top w:val="nil"/>
              <w:left w:val="nil"/>
              <w:bottom w:val="nil"/>
              <w:right w:val="nil"/>
            </w:tcBorders>
          </w:tcPr>
          <w:p w14:paraId="28AB2E5B" w14:textId="77777777" w:rsidR="00774023" w:rsidRDefault="00906396">
            <w:pPr>
              <w:rPr>
                <w:i/>
              </w:rPr>
            </w:pPr>
            <w:proofErr w:type="spellStart"/>
            <w:r w:rsidRPr="00906396">
              <w:rPr>
                <w:i/>
              </w:rPr>
              <w:t>pSess</w:t>
            </w:r>
            <w:proofErr w:type="spellEnd"/>
          </w:p>
        </w:tc>
        <w:tc>
          <w:tcPr>
            <w:tcW w:w="9090" w:type="dxa"/>
            <w:tcBorders>
              <w:top w:val="nil"/>
              <w:left w:val="nil"/>
              <w:bottom w:val="nil"/>
              <w:right w:val="nil"/>
            </w:tcBorders>
          </w:tcPr>
          <w:p w14:paraId="28AB2E5C" w14:textId="77777777" w:rsidR="00774023" w:rsidRDefault="00906396">
            <w:r>
              <w:t xml:space="preserve">Session object. This is opaque structure </w:t>
            </w:r>
            <w:r w:rsidR="0028180D">
              <w:fldChar w:fldCharType="begin"/>
            </w:r>
            <w:r w:rsidR="0028180D">
              <w:instrText xml:space="preserve"> REF SqlCpSession \h  \* MERGEFORMAT </w:instrText>
            </w:r>
            <w:r w:rsidR="0028180D">
              <w:fldChar w:fldCharType="separate"/>
            </w:r>
            <w:proofErr w:type="spellStart"/>
            <w:r w:rsidR="003D71F4" w:rsidRPr="003D71F4">
              <w:rPr>
                <w:color w:val="0558FF"/>
                <w:u w:val="single"/>
              </w:rPr>
              <w:t>SqlCpSession</w:t>
            </w:r>
            <w:proofErr w:type="spellEnd"/>
            <w:r w:rsidR="0028180D">
              <w:fldChar w:fldCharType="end"/>
            </w:r>
            <w:r>
              <w:t xml:space="preserve"> allocated by the provider DLL. It defines authenticated Cryptographic Provider Session. This object is not thread safe. It is freed by </w:t>
            </w:r>
            <w:proofErr w:type="spellStart"/>
            <w:r>
              <w:t>SqlCryptCloseSession</w:t>
            </w:r>
            <w:proofErr w:type="spellEnd"/>
            <w:r>
              <w:t>() function.</w:t>
            </w:r>
          </w:p>
        </w:tc>
      </w:tr>
    </w:tbl>
    <w:p w14:paraId="28AB2E5E" w14:textId="77777777" w:rsidR="00774023" w:rsidRDefault="00774023"/>
    <w:p w14:paraId="28AB2E5F" w14:textId="77777777" w:rsidR="00774023" w:rsidRDefault="0082376E">
      <w:pPr>
        <w:pStyle w:val="Heading5"/>
      </w:pPr>
      <w:proofErr w:type="spellStart"/>
      <w:r>
        <w:t>SqlCryptCloseSession</w:t>
      </w:r>
      <w:proofErr w:type="spellEnd"/>
    </w:p>
    <w:p w14:paraId="28AB2E60" w14:textId="77777777" w:rsidR="00774023" w:rsidRDefault="00774023"/>
    <w:p w14:paraId="28AB2E61" w14:textId="77777777" w:rsidR="00774023" w:rsidRDefault="00774023"/>
    <w:p w14:paraId="28AB2E62" w14:textId="20B5C3A1" w:rsidR="00774023" w:rsidRDefault="0055410A">
      <w:r>
        <w:rPr>
          <w:noProof/>
        </w:rPr>
        <w:lastRenderedPageBreak/>
        <mc:AlternateContent>
          <mc:Choice Requires="wps">
            <w:drawing>
              <wp:inline distT="0" distB="0" distL="0" distR="0" wp14:anchorId="28AB30DE" wp14:editId="3A9FD4DC">
                <wp:extent cx="6604000" cy="723265"/>
                <wp:effectExtent l="0" t="0" r="0" b="635"/>
                <wp:docPr id="125452753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72326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19"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w:t>
                            </w:r>
                            <w:r w:rsidR="00954B72" w:rsidRPr="005228C1">
                              <w:t>__</w:t>
                            </w:r>
                            <w:proofErr w:type="spellStart"/>
                            <w:r w:rsidR="00954B72" w:rsidRPr="005228C1">
                              <w:t>cdecl</w:t>
                            </w:r>
                            <w:proofErr w:type="spellEnd"/>
                            <w:r w:rsidR="00954B72" w:rsidRPr="005228C1">
                              <w:t xml:space="preserve"> </w:t>
                            </w:r>
                          </w:p>
                          <w:p w14:paraId="28AB331A" w14:textId="77777777" w:rsidR="00954B72" w:rsidRDefault="00954B72" w:rsidP="00C200B8">
                            <w:proofErr w:type="spellStart"/>
                            <w:r w:rsidRPr="005228C1">
                              <w:t>SqlCryptCloseSession</w:t>
                            </w:r>
                            <w:proofErr w:type="spellEnd"/>
                            <w:r w:rsidRPr="005228C1">
                              <w:t xml:space="preserve"> </w:t>
                            </w:r>
                            <w:r>
                              <w:t xml:space="preserve">(__IN </w:t>
                            </w:r>
                            <w:r w:rsidR="0028180D">
                              <w:fldChar w:fldCharType="begin"/>
                            </w:r>
                            <w:r w:rsidR="0028180D">
                              <w:instrText xml:space="preserve"> REF SqlCpSession \h  \* MERGEFORMAT </w:instrText>
                            </w:r>
                            <w:r w:rsidR="0028180D">
                              <w:fldChar w:fldCharType="separate"/>
                            </w:r>
                            <w:proofErr w:type="spellStart"/>
                            <w:r w:rsidRPr="00DA09A0">
                              <w:rPr>
                                <w:color w:val="0558FF"/>
                              </w:rPr>
                              <w:t>SqlCpSession</w:t>
                            </w:r>
                            <w:proofErr w:type="spellEnd"/>
                            <w:r w:rsidR="0028180D">
                              <w:fldChar w:fldCharType="end"/>
                            </w:r>
                            <w:r>
                              <w:t xml:space="preserve">* </w:t>
                            </w:r>
                            <w:proofErr w:type="spellStart"/>
                            <w:r w:rsidRPr="009F14B2">
                              <w:rPr>
                                <w:i/>
                              </w:rPr>
                              <w:t>pSess</w:t>
                            </w:r>
                            <w:proofErr w:type="spellEnd"/>
                            <w:r>
                              <w:t xml:space="preserve">, </w:t>
                            </w:r>
                          </w:p>
                          <w:p w14:paraId="28AB331B" w14:textId="77777777" w:rsidR="00954B72" w:rsidRDefault="00954B72" w:rsidP="00C200B8">
                            <w:pPr>
                              <w:ind w:left="1440" w:firstLine="720"/>
                            </w:pPr>
                            <w:r>
                              <w:t xml:space="preserve">__IN BOOLEAN </w:t>
                            </w:r>
                            <w:proofErr w:type="spellStart"/>
                            <w:r w:rsidRPr="009F14B2">
                              <w:rPr>
                                <w:i/>
                              </w:rPr>
                              <w:t>fAbort</w:t>
                            </w:r>
                            <w:proofErr w:type="spellEnd"/>
                            <w:r>
                              <w:t>);</w:t>
                            </w:r>
                          </w:p>
                          <w:p w14:paraId="28AB331C" w14:textId="77777777" w:rsidR="00954B72" w:rsidRDefault="00954B72"/>
                          <w:p w14:paraId="28AB331D"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DE" id="Text Box 20" o:spid="_x0000_s1047" type="#_x0000_t202" style="width:520pt;height:5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" fillcolor="#ddd" stroked="f">
                <v:textbox>
                  <w:txbxContent>
                    <w:p w14:paraId="28AB3319"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w:t>
                      </w:r>
                      <w:r w:rsidR="00954B72" w:rsidRPr="005228C1">
                        <w:t>__</w:t>
                      </w:r>
                      <w:proofErr w:type="spellStart"/>
                      <w:r w:rsidR="00954B72" w:rsidRPr="005228C1">
                        <w:t>cdecl</w:t>
                      </w:r>
                      <w:proofErr w:type="spellEnd"/>
                      <w:r w:rsidR="00954B72" w:rsidRPr="005228C1">
                        <w:t xml:space="preserve"> </w:t>
                      </w:r>
                    </w:p>
                    <w:p w14:paraId="28AB331A" w14:textId="77777777" w:rsidR="00954B72" w:rsidRDefault="00954B72" w:rsidP="00C200B8">
                      <w:proofErr w:type="spellStart"/>
                      <w:r w:rsidRPr="005228C1">
                        <w:t>SqlCryptCloseSession</w:t>
                      </w:r>
                      <w:proofErr w:type="spellEnd"/>
                      <w:r w:rsidRPr="005228C1">
                        <w:t xml:space="preserve"> </w:t>
                      </w:r>
                      <w:r>
                        <w:t xml:space="preserve">(__IN </w:t>
                      </w:r>
                      <w:r w:rsidR="0028180D">
                        <w:fldChar w:fldCharType="begin"/>
                      </w:r>
                      <w:r w:rsidR="0028180D">
                        <w:instrText xml:space="preserve"> REF SqlCpSession \h  \* MERGEFORMAT </w:instrText>
                      </w:r>
                      <w:r w:rsidR="0028180D">
                        <w:fldChar w:fldCharType="separate"/>
                      </w:r>
                      <w:proofErr w:type="spellStart"/>
                      <w:r w:rsidRPr="00DA09A0">
                        <w:rPr>
                          <w:color w:val="0558FF"/>
                        </w:rPr>
                        <w:t>SqlCpSession</w:t>
                      </w:r>
                      <w:proofErr w:type="spellEnd"/>
                      <w:r w:rsidR="0028180D">
                        <w:fldChar w:fldCharType="end"/>
                      </w:r>
                      <w:r>
                        <w:t xml:space="preserve">* </w:t>
                      </w:r>
                      <w:proofErr w:type="spellStart"/>
                      <w:r w:rsidRPr="009F14B2">
                        <w:rPr>
                          <w:i/>
                        </w:rPr>
                        <w:t>pSess</w:t>
                      </w:r>
                      <w:proofErr w:type="spellEnd"/>
                      <w:r>
                        <w:t xml:space="preserve">, </w:t>
                      </w:r>
                    </w:p>
                    <w:p w14:paraId="28AB331B" w14:textId="77777777" w:rsidR="00954B72" w:rsidRDefault="00954B72" w:rsidP="00C200B8">
                      <w:pPr>
                        <w:ind w:left="1440" w:firstLine="720"/>
                      </w:pPr>
                      <w:r>
                        <w:t xml:space="preserve">__IN BOOLEAN </w:t>
                      </w:r>
                      <w:proofErr w:type="spellStart"/>
                      <w:r w:rsidRPr="009F14B2">
                        <w:rPr>
                          <w:i/>
                        </w:rPr>
                        <w:t>fAbort</w:t>
                      </w:r>
                      <w:proofErr w:type="spellEnd"/>
                      <w:r>
                        <w:t>);</w:t>
                      </w:r>
                    </w:p>
                    <w:p w14:paraId="28AB331C" w14:textId="77777777" w:rsidR="00954B72" w:rsidRDefault="00954B72"/>
                    <w:p w14:paraId="28AB331D" w14:textId="77777777" w:rsidR="00954B72" w:rsidRDefault="00954B72"/>
                  </w:txbxContent>
                </v:textbox>
                <w10:anchorlock/>
              </v:shape>
            </w:pict>
          </mc:Fallback>
        </mc:AlternateContent>
      </w:r>
    </w:p>
    <w:p w14:paraId="28AB2E63" w14:textId="77777777" w:rsidR="00774023" w:rsidRDefault="00774023"/>
    <w:p w14:paraId="28AB2E64" w14:textId="77777777" w:rsidR="00774023" w:rsidRDefault="00774023"/>
    <w:p w14:paraId="28AB2E65"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8177"/>
      </w:tblGrid>
      <w:tr w:rsidR="00DD4504" w14:paraId="28AB2E68" w14:textId="77777777" w:rsidTr="009D7990">
        <w:tc>
          <w:tcPr>
            <w:tcW w:w="1254" w:type="dxa"/>
            <w:tcBorders>
              <w:top w:val="nil"/>
              <w:left w:val="nil"/>
              <w:bottom w:val="nil"/>
              <w:right w:val="nil"/>
            </w:tcBorders>
          </w:tcPr>
          <w:p w14:paraId="28AB2E66" w14:textId="77777777" w:rsidR="00774023" w:rsidRDefault="00DD4504">
            <w:pPr>
              <w:rPr>
                <w:i/>
              </w:rPr>
            </w:pPr>
            <w:proofErr w:type="spellStart"/>
            <w:r w:rsidRPr="009D7990">
              <w:rPr>
                <w:i/>
              </w:rPr>
              <w:t>pSess</w:t>
            </w:r>
            <w:proofErr w:type="spellEnd"/>
          </w:p>
        </w:tc>
        <w:tc>
          <w:tcPr>
            <w:tcW w:w="9186" w:type="dxa"/>
            <w:tcBorders>
              <w:top w:val="nil"/>
              <w:left w:val="nil"/>
              <w:bottom w:val="nil"/>
              <w:right w:val="nil"/>
            </w:tcBorders>
          </w:tcPr>
          <w:p w14:paraId="28AB2E67" w14:textId="77777777" w:rsidR="00774023" w:rsidRDefault="00DD4504">
            <w:pPr>
              <w:jc w:val="both"/>
            </w:pPr>
            <w:r>
              <w:t xml:space="preserve">Session object. This is opaque structure </w:t>
            </w:r>
            <w:r w:rsidR="0028180D">
              <w:fldChar w:fldCharType="begin"/>
            </w:r>
            <w:r w:rsidR="0028180D">
              <w:instrText xml:space="preserve"> REF SqlCpSession \h  \* MERGEFORMAT </w:instrText>
            </w:r>
            <w:r w:rsidR="0028180D">
              <w:fldChar w:fldCharType="separate"/>
            </w:r>
            <w:proofErr w:type="spellStart"/>
            <w:r w:rsidR="003D71F4" w:rsidRPr="00DA09A0">
              <w:rPr>
                <w:color w:val="0558FF"/>
              </w:rPr>
              <w:t>SqlCpSession</w:t>
            </w:r>
            <w:proofErr w:type="spellEnd"/>
            <w:r w:rsidR="0028180D">
              <w:fldChar w:fldCharType="end"/>
            </w:r>
            <w:r>
              <w:t xml:space="preserve"> allocated by the provider DLL. It defines authenticated Cryptographic Provider Session. This object is not thread safe. It is freed by </w:t>
            </w:r>
            <w:proofErr w:type="spellStart"/>
            <w:r>
              <w:t>SqlCryptCloseSession</w:t>
            </w:r>
            <w:proofErr w:type="spellEnd"/>
            <w:r>
              <w:t>() function.</w:t>
            </w:r>
          </w:p>
        </w:tc>
      </w:tr>
      <w:tr w:rsidR="00DD4504" w14:paraId="28AB2E6B" w14:textId="77777777" w:rsidTr="009D7990">
        <w:tc>
          <w:tcPr>
            <w:tcW w:w="1254" w:type="dxa"/>
            <w:tcBorders>
              <w:top w:val="nil"/>
              <w:left w:val="nil"/>
              <w:bottom w:val="nil"/>
              <w:right w:val="nil"/>
            </w:tcBorders>
          </w:tcPr>
          <w:p w14:paraId="28AB2E69" w14:textId="77777777" w:rsidR="00774023" w:rsidRDefault="00DD4504">
            <w:pPr>
              <w:rPr>
                <w:i/>
              </w:rPr>
            </w:pPr>
            <w:proofErr w:type="spellStart"/>
            <w:r w:rsidRPr="009D7990">
              <w:rPr>
                <w:i/>
              </w:rPr>
              <w:t>fAbort</w:t>
            </w:r>
            <w:proofErr w:type="spellEnd"/>
          </w:p>
        </w:tc>
        <w:tc>
          <w:tcPr>
            <w:tcW w:w="9186" w:type="dxa"/>
            <w:tcBorders>
              <w:top w:val="nil"/>
              <w:left w:val="nil"/>
              <w:bottom w:val="nil"/>
              <w:right w:val="nil"/>
            </w:tcBorders>
          </w:tcPr>
          <w:p w14:paraId="28AB2E6A" w14:textId="77777777" w:rsidR="00774023" w:rsidRDefault="00DD4504">
            <w:r>
              <w:t xml:space="preserve">This flag requires to abort the session event if there is an outstanding request to the EKM provider to encrypt or decrypt or manipulate a key. If this flag is set, that indicates that </w:t>
            </w:r>
            <w:proofErr w:type="spellStart"/>
            <w:r>
              <w:t>SqlCpCloseSession</w:t>
            </w:r>
            <w:proofErr w:type="spellEnd"/>
            <w:r>
              <w:t xml:space="preserve">() is called from a different thread, thus creating a situation when </w:t>
            </w:r>
            <w:proofErr w:type="spellStart"/>
            <w:r>
              <w:t>pSess</w:t>
            </w:r>
            <w:proofErr w:type="spellEnd"/>
            <w:r>
              <w:t xml:space="preserve"> object has to be thread-safe. Hence </w:t>
            </w:r>
            <w:proofErr w:type="spellStart"/>
            <w:r>
              <w:t>SqlCpCloseSession</w:t>
            </w:r>
            <w:proofErr w:type="spellEnd"/>
            <w:r>
              <w:t>() must be able to abort and close the session</w:t>
            </w:r>
            <w:r w:rsidR="005578B7">
              <w:t xml:space="preserve"> including </w:t>
            </w:r>
            <w:proofErr w:type="spellStart"/>
            <w:r w:rsidR="005578B7">
              <w:t>pSess</w:t>
            </w:r>
            <w:proofErr w:type="spellEnd"/>
            <w:r w:rsidR="005578B7">
              <w:t xml:space="preserve"> memory deallocation. [Open issue: is it ever doable</w:t>
            </w:r>
            <w:r w:rsidR="00C65C4A">
              <w:t xml:space="preserve">, since we claim that </w:t>
            </w:r>
            <w:proofErr w:type="spellStart"/>
            <w:r w:rsidR="00C65C4A">
              <w:t>pSess</w:t>
            </w:r>
            <w:proofErr w:type="spellEnd"/>
            <w:r w:rsidR="00C65C4A">
              <w:t xml:space="preserve"> doesn’t have to be thread-safe</w:t>
            </w:r>
            <w:r w:rsidR="005578B7">
              <w:t>?]</w:t>
            </w:r>
          </w:p>
        </w:tc>
      </w:tr>
    </w:tbl>
    <w:p w14:paraId="28AB2E6C" w14:textId="77777777" w:rsidR="00774023" w:rsidRDefault="00774023"/>
    <w:p w14:paraId="28AB2E6D" w14:textId="77777777" w:rsidR="00774023" w:rsidRDefault="003317D5">
      <w:pPr>
        <w:pStyle w:val="Heading5"/>
      </w:pPr>
      <w:r>
        <w:t>E</w:t>
      </w:r>
      <w:r w:rsidR="00DA09A0">
        <w:t>xample</w:t>
      </w:r>
      <w:r>
        <w:t xml:space="preserve"> of </w:t>
      </w:r>
      <w:r w:rsidR="00DA09A0">
        <w:t>using</w:t>
      </w:r>
      <w:r>
        <w:t xml:space="preserve"> session</w:t>
      </w:r>
    </w:p>
    <w:p w14:paraId="28AB2E6E" w14:textId="77777777" w:rsidR="00774023" w:rsidRDefault="00774023"/>
    <w:p w14:paraId="28AB2E6F" w14:textId="77777777" w:rsidR="00774023" w:rsidRDefault="00774023"/>
    <w:p w14:paraId="28AB2E70" w14:textId="711B55B7" w:rsidR="00774023" w:rsidRDefault="0055410A">
      <w:r>
        <w:rPr>
          <w:noProof/>
        </w:rPr>
        <mc:AlternateContent>
          <mc:Choice Requires="wps">
            <w:drawing>
              <wp:inline distT="0" distB="0" distL="0" distR="0" wp14:anchorId="28AB30E0" wp14:editId="7728BE59">
                <wp:extent cx="6604000" cy="3794125"/>
                <wp:effectExtent l="0" t="1905" r="0" b="4445"/>
                <wp:docPr id="48414419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79412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1E" w14:textId="77777777" w:rsidR="00954B72" w:rsidRDefault="00954B72">
                            <w:r>
                              <w:t>// Initialize the provider</w:t>
                            </w:r>
                          </w:p>
                          <w:p w14:paraId="28AB331F" w14:textId="77777777" w:rsidR="00954B72" w:rsidRDefault="00954B72">
                            <w:proofErr w:type="spellStart"/>
                            <w:r>
                              <w:t>SqlCpError</w:t>
                            </w:r>
                            <w:proofErr w:type="spellEnd"/>
                            <w:r>
                              <w:t xml:space="preserve"> err;</w:t>
                            </w:r>
                          </w:p>
                          <w:p w14:paraId="28AB3320" w14:textId="77777777" w:rsidR="00954B72" w:rsidRDefault="00954B72">
                            <w:r>
                              <w:t xml:space="preserve">If ((err = </w:t>
                            </w:r>
                            <w:proofErr w:type="spellStart"/>
                            <w:proofErr w:type="gramStart"/>
                            <w:r>
                              <w:t>SqlCryptInitializeProvider</w:t>
                            </w:r>
                            <w:proofErr w:type="spellEnd"/>
                            <w:r>
                              <w:t>(</w:t>
                            </w:r>
                            <w:proofErr w:type="gramEnd"/>
                            <w:r>
                              <w:t>)</w:t>
                            </w:r>
                            <w:proofErr w:type="gramStart"/>
                            <w:r>
                              <w:t>) !</w:t>
                            </w:r>
                            <w:proofErr w:type="gramEnd"/>
                            <w:r>
                              <w:t xml:space="preserve">= </w:t>
                            </w:r>
                            <w:proofErr w:type="spellStart"/>
                            <w:r>
                              <w:t>SqlCp_Success</w:t>
                            </w:r>
                            <w:proofErr w:type="spellEnd"/>
                            <w:r>
                              <w:t>)</w:t>
                            </w:r>
                          </w:p>
                          <w:p w14:paraId="28AB3321" w14:textId="77777777" w:rsidR="00954B72" w:rsidRDefault="00954B72">
                            <w:r>
                              <w:tab/>
                              <w:t xml:space="preserve">Return </w:t>
                            </w:r>
                            <w:proofErr w:type="gramStart"/>
                            <w:r>
                              <w:t>err;</w:t>
                            </w:r>
                            <w:proofErr w:type="gramEnd"/>
                          </w:p>
                          <w:p w14:paraId="28AB3322" w14:textId="77777777" w:rsidR="00954B72" w:rsidRDefault="00954B72">
                            <w:r>
                              <w:t>// Open Session with Basic Auth</w:t>
                            </w:r>
                          </w:p>
                          <w:p w14:paraId="28AB3323" w14:textId="77777777" w:rsidR="00954B72" w:rsidRDefault="00954B72">
                            <w:proofErr w:type="spellStart"/>
                            <w:r>
                              <w:t>SqlCpCredential</w:t>
                            </w:r>
                            <w:proofErr w:type="spellEnd"/>
                            <w:r>
                              <w:t xml:space="preserve"> auth; </w:t>
                            </w:r>
                          </w:p>
                          <w:p w14:paraId="28AB3324" w14:textId="77777777" w:rsidR="00954B72" w:rsidRDefault="00954B72">
                            <w:proofErr w:type="spellStart"/>
                            <w:proofErr w:type="gramStart"/>
                            <w:r>
                              <w:t>memzero</w:t>
                            </w:r>
                            <w:proofErr w:type="spellEnd"/>
                            <w:r>
                              <w:t>(</w:t>
                            </w:r>
                            <w:proofErr w:type="gramEnd"/>
                            <w:r>
                              <w:t xml:space="preserve">&amp;auth, </w:t>
                            </w:r>
                            <w:proofErr w:type="spellStart"/>
                            <w:r>
                              <w:t>sizeof</w:t>
                            </w:r>
                            <w:proofErr w:type="spellEnd"/>
                            <w:r>
                              <w:t>(auth)</w:t>
                            </w:r>
                            <w:proofErr w:type="gramStart"/>
                            <w:r>
                              <w:t>);</w:t>
                            </w:r>
                            <w:proofErr w:type="gramEnd"/>
                          </w:p>
                          <w:p w14:paraId="28AB3325" w14:textId="77777777" w:rsidR="00954B72" w:rsidRDefault="00954B72">
                            <w:proofErr w:type="spellStart"/>
                            <w:r>
                              <w:t>auth.name.cb</w:t>
                            </w:r>
                            <w:proofErr w:type="spellEnd"/>
                            <w:r>
                              <w:t xml:space="preserve"> = </w:t>
                            </w:r>
                            <w:proofErr w:type="spellStart"/>
                            <w:r>
                              <w:t>cbName</w:t>
                            </w:r>
                            <w:proofErr w:type="spellEnd"/>
                            <w:r>
                              <w:t xml:space="preserve">; auth.name.ws = </w:t>
                            </w:r>
                            <w:proofErr w:type="spellStart"/>
                            <w:r>
                              <w:t>wsName</w:t>
                            </w:r>
                            <w:proofErr w:type="spellEnd"/>
                            <w:r>
                              <w:t>;</w:t>
                            </w:r>
                          </w:p>
                          <w:p w14:paraId="28AB3326" w14:textId="77777777" w:rsidR="00954B72" w:rsidRDefault="00954B72">
                            <w:proofErr w:type="spellStart"/>
                            <w:r>
                              <w:t>auth.password.cb</w:t>
                            </w:r>
                            <w:proofErr w:type="spellEnd"/>
                            <w:r>
                              <w:t xml:space="preserve"> = </w:t>
                            </w:r>
                            <w:proofErr w:type="spellStart"/>
                            <w:r>
                              <w:t>cbPwd</w:t>
                            </w:r>
                            <w:proofErr w:type="spellEnd"/>
                            <w:r>
                              <w:t>; auth.</w:t>
                            </w:r>
                            <w:r w:rsidRPr="000D608E">
                              <w:t xml:space="preserve"> </w:t>
                            </w:r>
                            <w:r>
                              <w:t xml:space="preserve">password.ws = </w:t>
                            </w:r>
                            <w:proofErr w:type="spellStart"/>
                            <w:r>
                              <w:t>wsPwd</w:t>
                            </w:r>
                            <w:proofErr w:type="spellEnd"/>
                            <w:r>
                              <w:t>;</w:t>
                            </w:r>
                          </w:p>
                          <w:p w14:paraId="28AB3327" w14:textId="77777777" w:rsidR="00954B72" w:rsidRDefault="00954B72">
                            <w:proofErr w:type="spellStart"/>
                            <w:r>
                              <w:t>SqlCpSession</w:t>
                            </w:r>
                            <w:proofErr w:type="spellEnd"/>
                            <w:r>
                              <w:t xml:space="preserve"> </w:t>
                            </w:r>
                            <w:proofErr w:type="spellStart"/>
                            <w:r>
                              <w:t>cpSess</w:t>
                            </w:r>
                            <w:proofErr w:type="spellEnd"/>
                            <w:r>
                              <w:t>;</w:t>
                            </w:r>
                          </w:p>
                          <w:p w14:paraId="28AB3328" w14:textId="77777777" w:rsidR="00954B72" w:rsidRDefault="00954B72"/>
                          <w:p w14:paraId="28AB3329" w14:textId="77777777" w:rsidR="00954B72" w:rsidRDefault="00954B72">
                            <w:r>
                              <w:t xml:space="preserve">If ((err = </w:t>
                            </w:r>
                            <w:proofErr w:type="spellStart"/>
                            <w:proofErr w:type="gramStart"/>
                            <w:r>
                              <w:t>SqlCryptOpenSession</w:t>
                            </w:r>
                            <w:proofErr w:type="spellEnd"/>
                            <w:r>
                              <w:t>(</w:t>
                            </w:r>
                            <w:proofErr w:type="gramEnd"/>
                            <w:r>
                              <w:t>&amp;auth, &amp;</w:t>
                            </w:r>
                            <w:proofErr w:type="spellStart"/>
                            <w:r>
                              <w:t>cpSess</w:t>
                            </w:r>
                            <w:proofErr w:type="spellEnd"/>
                            <w:r>
                              <w:t>)</w:t>
                            </w:r>
                            <w:proofErr w:type="gramStart"/>
                            <w:r>
                              <w:t>)!=</w:t>
                            </w:r>
                            <w:proofErr w:type="gramEnd"/>
                            <w:r>
                              <w:t xml:space="preserve"> </w:t>
                            </w:r>
                            <w:proofErr w:type="spellStart"/>
                            <w:r>
                              <w:t>SqlCp_Success</w:t>
                            </w:r>
                            <w:proofErr w:type="spellEnd"/>
                            <w:r>
                              <w:t>)</w:t>
                            </w:r>
                          </w:p>
                          <w:p w14:paraId="28AB332A" w14:textId="77777777" w:rsidR="00954B72" w:rsidRDefault="00954B72">
                            <w:r>
                              <w:tab/>
                              <w:t xml:space="preserve">Return </w:t>
                            </w:r>
                            <w:proofErr w:type="gramStart"/>
                            <w:r>
                              <w:t>err;</w:t>
                            </w:r>
                            <w:proofErr w:type="gramEnd"/>
                          </w:p>
                          <w:p w14:paraId="28AB332B" w14:textId="77777777" w:rsidR="00954B72" w:rsidRDefault="00954B72"/>
                          <w:p w14:paraId="28AB332C" w14:textId="77777777" w:rsidR="00954B72" w:rsidRDefault="00954B72">
                            <w:r>
                              <w:t>// Do the work</w:t>
                            </w:r>
                          </w:p>
                          <w:p w14:paraId="28AB332D" w14:textId="77777777" w:rsidR="00954B72" w:rsidRDefault="00954B72">
                            <w:r>
                              <w:t>…</w:t>
                            </w:r>
                          </w:p>
                          <w:p w14:paraId="28AB332E" w14:textId="77777777" w:rsidR="00954B72" w:rsidRDefault="00954B72">
                            <w:r>
                              <w:t>// Close the session</w:t>
                            </w:r>
                          </w:p>
                          <w:p w14:paraId="28AB332F" w14:textId="77777777" w:rsidR="00954B72" w:rsidRDefault="00954B72">
                            <w:r>
                              <w:t xml:space="preserve">If ((err = </w:t>
                            </w:r>
                            <w:proofErr w:type="spellStart"/>
                            <w:proofErr w:type="gramStart"/>
                            <w:r>
                              <w:t>SqlCryptCloseSession</w:t>
                            </w:r>
                            <w:proofErr w:type="spellEnd"/>
                            <w:r>
                              <w:t>(</w:t>
                            </w:r>
                            <w:proofErr w:type="gramEnd"/>
                            <w:r>
                              <w:t>&amp;</w:t>
                            </w:r>
                            <w:proofErr w:type="spellStart"/>
                            <w:r>
                              <w:t>cpSess</w:t>
                            </w:r>
                            <w:proofErr w:type="spellEnd"/>
                            <w:r>
                              <w:t>, FALSE)</w:t>
                            </w:r>
                            <w:proofErr w:type="gramStart"/>
                            <w:r>
                              <w:t>)!=</w:t>
                            </w:r>
                            <w:proofErr w:type="gramEnd"/>
                            <w:r>
                              <w:t xml:space="preserve"> </w:t>
                            </w:r>
                            <w:proofErr w:type="spellStart"/>
                            <w:r>
                              <w:t>SqlCp_Success</w:t>
                            </w:r>
                            <w:proofErr w:type="spellEnd"/>
                            <w:r>
                              <w:t>)</w:t>
                            </w:r>
                          </w:p>
                          <w:p w14:paraId="28AB3330" w14:textId="77777777" w:rsidR="00954B72" w:rsidRDefault="00954B72">
                            <w:r>
                              <w:tab/>
                              <w:t xml:space="preserve">Return </w:t>
                            </w:r>
                            <w:proofErr w:type="gramStart"/>
                            <w:r>
                              <w:t>err;</w:t>
                            </w:r>
                            <w:proofErr w:type="gramEnd"/>
                          </w:p>
                          <w:p w14:paraId="28AB3331"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E0" id="Text Box 19" o:spid="_x0000_s1048" type="#_x0000_t202" style="width:520pt;height:29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" fillcolor="#ddd" stroked="f">
                <v:textbox>
                  <w:txbxContent>
                    <w:p w14:paraId="28AB331E" w14:textId="77777777" w:rsidR="00954B72" w:rsidRDefault="00954B72">
                      <w:r>
                        <w:t>// Initialize the provider</w:t>
                      </w:r>
                    </w:p>
                    <w:p w14:paraId="28AB331F" w14:textId="77777777" w:rsidR="00954B72" w:rsidRDefault="00954B72">
                      <w:proofErr w:type="spellStart"/>
                      <w:r>
                        <w:t>SqlCpError</w:t>
                      </w:r>
                      <w:proofErr w:type="spellEnd"/>
                      <w:r>
                        <w:t xml:space="preserve"> err;</w:t>
                      </w:r>
                    </w:p>
                    <w:p w14:paraId="28AB3320" w14:textId="77777777" w:rsidR="00954B72" w:rsidRDefault="00954B72">
                      <w:r>
                        <w:t xml:space="preserve">If ((err = </w:t>
                      </w:r>
                      <w:proofErr w:type="spellStart"/>
                      <w:proofErr w:type="gramStart"/>
                      <w:r>
                        <w:t>SqlCryptInitializeProvider</w:t>
                      </w:r>
                      <w:proofErr w:type="spellEnd"/>
                      <w:r>
                        <w:t>(</w:t>
                      </w:r>
                      <w:proofErr w:type="gramEnd"/>
                      <w:r>
                        <w:t>)</w:t>
                      </w:r>
                      <w:proofErr w:type="gramStart"/>
                      <w:r>
                        <w:t>) !</w:t>
                      </w:r>
                      <w:proofErr w:type="gramEnd"/>
                      <w:r>
                        <w:t xml:space="preserve">= </w:t>
                      </w:r>
                      <w:proofErr w:type="spellStart"/>
                      <w:r>
                        <w:t>SqlCp_Success</w:t>
                      </w:r>
                      <w:proofErr w:type="spellEnd"/>
                      <w:r>
                        <w:t>)</w:t>
                      </w:r>
                    </w:p>
                    <w:p w14:paraId="28AB3321" w14:textId="77777777" w:rsidR="00954B72" w:rsidRDefault="00954B72">
                      <w:r>
                        <w:tab/>
                        <w:t xml:space="preserve">Return </w:t>
                      </w:r>
                      <w:proofErr w:type="gramStart"/>
                      <w:r>
                        <w:t>err;</w:t>
                      </w:r>
                      <w:proofErr w:type="gramEnd"/>
                    </w:p>
                    <w:p w14:paraId="28AB3322" w14:textId="77777777" w:rsidR="00954B72" w:rsidRDefault="00954B72">
                      <w:r>
                        <w:t>// Open Session with Basic Auth</w:t>
                      </w:r>
                    </w:p>
                    <w:p w14:paraId="28AB3323" w14:textId="77777777" w:rsidR="00954B72" w:rsidRDefault="00954B72">
                      <w:proofErr w:type="spellStart"/>
                      <w:r>
                        <w:t>SqlCpCredential</w:t>
                      </w:r>
                      <w:proofErr w:type="spellEnd"/>
                      <w:r>
                        <w:t xml:space="preserve"> auth; </w:t>
                      </w:r>
                    </w:p>
                    <w:p w14:paraId="28AB3324" w14:textId="77777777" w:rsidR="00954B72" w:rsidRDefault="00954B72">
                      <w:proofErr w:type="spellStart"/>
                      <w:proofErr w:type="gramStart"/>
                      <w:r>
                        <w:t>memzero</w:t>
                      </w:r>
                      <w:proofErr w:type="spellEnd"/>
                      <w:r>
                        <w:t>(</w:t>
                      </w:r>
                      <w:proofErr w:type="gramEnd"/>
                      <w:r>
                        <w:t xml:space="preserve">&amp;auth, </w:t>
                      </w:r>
                      <w:proofErr w:type="spellStart"/>
                      <w:r>
                        <w:t>sizeof</w:t>
                      </w:r>
                      <w:proofErr w:type="spellEnd"/>
                      <w:r>
                        <w:t>(auth)</w:t>
                      </w:r>
                      <w:proofErr w:type="gramStart"/>
                      <w:r>
                        <w:t>);</w:t>
                      </w:r>
                      <w:proofErr w:type="gramEnd"/>
                    </w:p>
                    <w:p w14:paraId="28AB3325" w14:textId="77777777" w:rsidR="00954B72" w:rsidRDefault="00954B72">
                      <w:proofErr w:type="spellStart"/>
                      <w:r>
                        <w:t>auth.name.cb</w:t>
                      </w:r>
                      <w:proofErr w:type="spellEnd"/>
                      <w:r>
                        <w:t xml:space="preserve"> = </w:t>
                      </w:r>
                      <w:proofErr w:type="spellStart"/>
                      <w:r>
                        <w:t>cbName</w:t>
                      </w:r>
                      <w:proofErr w:type="spellEnd"/>
                      <w:r>
                        <w:t xml:space="preserve">; auth.name.ws = </w:t>
                      </w:r>
                      <w:proofErr w:type="spellStart"/>
                      <w:r>
                        <w:t>wsName</w:t>
                      </w:r>
                      <w:proofErr w:type="spellEnd"/>
                      <w:r>
                        <w:t>;</w:t>
                      </w:r>
                    </w:p>
                    <w:p w14:paraId="28AB3326" w14:textId="77777777" w:rsidR="00954B72" w:rsidRDefault="00954B72">
                      <w:proofErr w:type="spellStart"/>
                      <w:r>
                        <w:t>auth.password.cb</w:t>
                      </w:r>
                      <w:proofErr w:type="spellEnd"/>
                      <w:r>
                        <w:t xml:space="preserve"> = </w:t>
                      </w:r>
                      <w:proofErr w:type="spellStart"/>
                      <w:r>
                        <w:t>cbPwd</w:t>
                      </w:r>
                      <w:proofErr w:type="spellEnd"/>
                      <w:r>
                        <w:t>; auth.</w:t>
                      </w:r>
                      <w:r w:rsidRPr="000D608E">
                        <w:t xml:space="preserve"> </w:t>
                      </w:r>
                      <w:r>
                        <w:t xml:space="preserve">password.ws = </w:t>
                      </w:r>
                      <w:proofErr w:type="spellStart"/>
                      <w:r>
                        <w:t>wsPwd</w:t>
                      </w:r>
                      <w:proofErr w:type="spellEnd"/>
                      <w:r>
                        <w:t>;</w:t>
                      </w:r>
                    </w:p>
                    <w:p w14:paraId="28AB3327" w14:textId="77777777" w:rsidR="00954B72" w:rsidRDefault="00954B72">
                      <w:proofErr w:type="spellStart"/>
                      <w:r>
                        <w:t>SqlCpSession</w:t>
                      </w:r>
                      <w:proofErr w:type="spellEnd"/>
                      <w:r>
                        <w:t xml:space="preserve"> </w:t>
                      </w:r>
                      <w:proofErr w:type="spellStart"/>
                      <w:r>
                        <w:t>cpSess</w:t>
                      </w:r>
                      <w:proofErr w:type="spellEnd"/>
                      <w:r>
                        <w:t>;</w:t>
                      </w:r>
                    </w:p>
                    <w:p w14:paraId="28AB3328" w14:textId="77777777" w:rsidR="00954B72" w:rsidRDefault="00954B72"/>
                    <w:p w14:paraId="28AB3329" w14:textId="77777777" w:rsidR="00954B72" w:rsidRDefault="00954B72">
                      <w:r>
                        <w:t xml:space="preserve">If ((err = </w:t>
                      </w:r>
                      <w:proofErr w:type="spellStart"/>
                      <w:proofErr w:type="gramStart"/>
                      <w:r>
                        <w:t>SqlCryptOpenSession</w:t>
                      </w:r>
                      <w:proofErr w:type="spellEnd"/>
                      <w:r>
                        <w:t>(</w:t>
                      </w:r>
                      <w:proofErr w:type="gramEnd"/>
                      <w:r>
                        <w:t>&amp;auth, &amp;</w:t>
                      </w:r>
                      <w:proofErr w:type="spellStart"/>
                      <w:r>
                        <w:t>cpSess</w:t>
                      </w:r>
                      <w:proofErr w:type="spellEnd"/>
                      <w:r>
                        <w:t>)</w:t>
                      </w:r>
                      <w:proofErr w:type="gramStart"/>
                      <w:r>
                        <w:t>)!=</w:t>
                      </w:r>
                      <w:proofErr w:type="gramEnd"/>
                      <w:r>
                        <w:t xml:space="preserve"> </w:t>
                      </w:r>
                      <w:proofErr w:type="spellStart"/>
                      <w:r>
                        <w:t>SqlCp_Success</w:t>
                      </w:r>
                      <w:proofErr w:type="spellEnd"/>
                      <w:r>
                        <w:t>)</w:t>
                      </w:r>
                    </w:p>
                    <w:p w14:paraId="28AB332A" w14:textId="77777777" w:rsidR="00954B72" w:rsidRDefault="00954B72">
                      <w:r>
                        <w:tab/>
                        <w:t xml:space="preserve">Return </w:t>
                      </w:r>
                      <w:proofErr w:type="gramStart"/>
                      <w:r>
                        <w:t>err;</w:t>
                      </w:r>
                      <w:proofErr w:type="gramEnd"/>
                    </w:p>
                    <w:p w14:paraId="28AB332B" w14:textId="77777777" w:rsidR="00954B72" w:rsidRDefault="00954B72"/>
                    <w:p w14:paraId="28AB332C" w14:textId="77777777" w:rsidR="00954B72" w:rsidRDefault="00954B72">
                      <w:r>
                        <w:t>// Do the work</w:t>
                      </w:r>
                    </w:p>
                    <w:p w14:paraId="28AB332D" w14:textId="77777777" w:rsidR="00954B72" w:rsidRDefault="00954B72">
                      <w:r>
                        <w:t>…</w:t>
                      </w:r>
                    </w:p>
                    <w:p w14:paraId="28AB332E" w14:textId="77777777" w:rsidR="00954B72" w:rsidRDefault="00954B72">
                      <w:r>
                        <w:t>// Close the session</w:t>
                      </w:r>
                    </w:p>
                    <w:p w14:paraId="28AB332F" w14:textId="77777777" w:rsidR="00954B72" w:rsidRDefault="00954B72">
                      <w:r>
                        <w:t xml:space="preserve">If ((err = </w:t>
                      </w:r>
                      <w:proofErr w:type="spellStart"/>
                      <w:proofErr w:type="gramStart"/>
                      <w:r>
                        <w:t>SqlCryptCloseSession</w:t>
                      </w:r>
                      <w:proofErr w:type="spellEnd"/>
                      <w:r>
                        <w:t>(</w:t>
                      </w:r>
                      <w:proofErr w:type="gramEnd"/>
                      <w:r>
                        <w:t>&amp;</w:t>
                      </w:r>
                      <w:proofErr w:type="spellStart"/>
                      <w:r>
                        <w:t>cpSess</w:t>
                      </w:r>
                      <w:proofErr w:type="spellEnd"/>
                      <w:r>
                        <w:t>, FALSE)</w:t>
                      </w:r>
                      <w:proofErr w:type="gramStart"/>
                      <w:r>
                        <w:t>)!=</w:t>
                      </w:r>
                      <w:proofErr w:type="gramEnd"/>
                      <w:r>
                        <w:t xml:space="preserve"> </w:t>
                      </w:r>
                      <w:proofErr w:type="spellStart"/>
                      <w:r>
                        <w:t>SqlCp_Success</w:t>
                      </w:r>
                      <w:proofErr w:type="spellEnd"/>
                      <w:r>
                        <w:t>)</w:t>
                      </w:r>
                    </w:p>
                    <w:p w14:paraId="28AB3330" w14:textId="77777777" w:rsidR="00954B72" w:rsidRDefault="00954B72">
                      <w:r>
                        <w:tab/>
                        <w:t xml:space="preserve">Return </w:t>
                      </w:r>
                      <w:proofErr w:type="gramStart"/>
                      <w:r>
                        <w:t>err;</w:t>
                      </w:r>
                      <w:proofErr w:type="gramEnd"/>
                    </w:p>
                    <w:p w14:paraId="28AB3331" w14:textId="77777777" w:rsidR="00954B72" w:rsidRDefault="00954B72"/>
                  </w:txbxContent>
                </v:textbox>
                <w10:anchorlock/>
              </v:shape>
            </w:pict>
          </mc:Fallback>
        </mc:AlternateContent>
      </w:r>
    </w:p>
    <w:p w14:paraId="28AB2E71" w14:textId="77777777" w:rsidR="00774023" w:rsidRDefault="00774023"/>
    <w:p w14:paraId="28AB2E72" w14:textId="77777777" w:rsidR="00774023" w:rsidRDefault="00B338D1">
      <w:pPr>
        <w:pStyle w:val="Heading4"/>
      </w:pPr>
      <w:r>
        <w:t>Provider discovery</w:t>
      </w:r>
    </w:p>
    <w:p w14:paraId="28AB2E73" w14:textId="77777777" w:rsidR="00774023" w:rsidRDefault="00774023"/>
    <w:p w14:paraId="28AB2E74" w14:textId="77777777" w:rsidR="00774023" w:rsidRDefault="00DA09A0">
      <w:pPr>
        <w:pStyle w:val="Heading5"/>
      </w:pPr>
      <w:proofErr w:type="spellStart"/>
      <w:r>
        <w:lastRenderedPageBreak/>
        <w:t>SqlCryptGetProviderInfo</w:t>
      </w:r>
      <w:proofErr w:type="spellEnd"/>
    </w:p>
    <w:p w14:paraId="28AB2E75" w14:textId="77777777" w:rsidR="00774023" w:rsidRDefault="00774023"/>
    <w:p w14:paraId="28AB2E76" w14:textId="7FF7E0EF" w:rsidR="00774023" w:rsidRDefault="0055410A">
      <w:r>
        <w:rPr>
          <w:noProof/>
        </w:rPr>
        <mc:AlternateContent>
          <mc:Choice Requires="wps">
            <w:drawing>
              <wp:inline distT="0" distB="0" distL="0" distR="0" wp14:anchorId="28AB30E2" wp14:editId="6B56E764">
                <wp:extent cx="6604000" cy="518160"/>
                <wp:effectExtent l="0" t="0" r="0" b="0"/>
                <wp:docPr id="54647607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51816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32" w14:textId="77777777" w:rsidR="00954B72" w:rsidRDefault="008048B5" w:rsidP="009170A1">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__</w:t>
                            </w:r>
                            <w:proofErr w:type="spellStart"/>
                            <w:r w:rsidR="00954B72">
                              <w:t>cdecl</w:t>
                            </w:r>
                            <w:proofErr w:type="spellEnd"/>
                            <w:r w:rsidR="00954B72">
                              <w:t xml:space="preserve">  </w:t>
                            </w:r>
                          </w:p>
                          <w:p w14:paraId="28AB3333" w14:textId="77777777" w:rsidR="00954B72" w:rsidRDefault="00954B72" w:rsidP="009170A1">
                            <w:proofErr w:type="spellStart"/>
                            <w:r>
                              <w:t>SqlCryptGetProviderInfo</w:t>
                            </w:r>
                            <w:proofErr w:type="spellEnd"/>
                            <w:r>
                              <w:t xml:space="preserve"> (__OUT </w:t>
                            </w:r>
                            <w:r w:rsidR="008048B5">
                              <w:rPr>
                                <w:b/>
                              </w:rPr>
                              <w:fldChar w:fldCharType="begin"/>
                            </w:r>
                            <w:r>
                              <w:instrText xml:space="preserve"> REF SqlCpProviderInfo \h </w:instrText>
                            </w:r>
                            <w:r w:rsidR="008048B5">
                              <w:rPr>
                                <w:b/>
                              </w:rPr>
                            </w:r>
                            <w:r w:rsidR="008048B5">
                              <w:rPr>
                                <w:b/>
                              </w:rPr>
                              <w:fldChar w:fldCharType="separate"/>
                            </w:r>
                            <w:proofErr w:type="spellStart"/>
                            <w:r w:rsidRPr="00DA09A0">
                              <w:rPr>
                                <w:color w:val="0558FF"/>
                              </w:rPr>
                              <w:t>SqlCpProviderInfo</w:t>
                            </w:r>
                            <w:proofErr w:type="spellEnd"/>
                            <w:r w:rsidR="008048B5">
                              <w:rPr>
                                <w:b/>
                              </w:rPr>
                              <w:fldChar w:fldCharType="end"/>
                            </w:r>
                            <w:r>
                              <w:t xml:space="preserve">* </w:t>
                            </w:r>
                            <w:proofErr w:type="spellStart"/>
                            <w:r w:rsidRPr="009F14B2">
                              <w:rPr>
                                <w:i/>
                              </w:rPr>
                              <w:t>pProviderInfo</w:t>
                            </w:r>
                            <w:proofErr w:type="spellEnd"/>
                            <w:proofErr w:type="gramStart"/>
                            <w:r>
                              <w:t>);</w:t>
                            </w:r>
                            <w:proofErr w:type="gramEnd"/>
                          </w:p>
                          <w:p w14:paraId="28AB3334" w14:textId="77777777" w:rsidR="00954B72" w:rsidRDefault="00954B72"/>
                          <w:p w14:paraId="28AB3335" w14:textId="77777777" w:rsidR="00954B72" w:rsidRDefault="00954B72"/>
                          <w:p w14:paraId="28AB3336" w14:textId="77777777" w:rsidR="00954B72" w:rsidRDefault="00954B72"/>
                          <w:p w14:paraId="28AB3337" w14:textId="77777777" w:rsidR="00954B72" w:rsidRDefault="00954B72"/>
                          <w:p w14:paraId="28AB3338"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E2" id="Text Box 18" o:spid="_x0000_s1049" type="#_x0000_t202" style="width:520pt;height: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" fillcolor="#ddd" stroked="f">
                <v:textbox>
                  <w:txbxContent>
                    <w:p w14:paraId="28AB3332" w14:textId="77777777" w:rsidR="00954B72" w:rsidRDefault="008048B5" w:rsidP="009170A1">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t xml:space="preserve"> __</w:t>
                      </w:r>
                      <w:proofErr w:type="spellStart"/>
                      <w:r w:rsidR="00954B72">
                        <w:t>cdecl</w:t>
                      </w:r>
                      <w:proofErr w:type="spellEnd"/>
                      <w:r w:rsidR="00954B72">
                        <w:t xml:space="preserve">  </w:t>
                      </w:r>
                    </w:p>
                    <w:p w14:paraId="28AB3333" w14:textId="77777777" w:rsidR="00954B72" w:rsidRDefault="00954B72" w:rsidP="009170A1">
                      <w:proofErr w:type="spellStart"/>
                      <w:r>
                        <w:t>SqlCryptGetProviderInfo</w:t>
                      </w:r>
                      <w:proofErr w:type="spellEnd"/>
                      <w:r>
                        <w:t xml:space="preserve"> (__OUT </w:t>
                      </w:r>
                      <w:r w:rsidR="008048B5">
                        <w:rPr>
                          <w:b/>
                        </w:rPr>
                        <w:fldChar w:fldCharType="begin"/>
                      </w:r>
                      <w:r>
                        <w:instrText xml:space="preserve"> REF SqlCpProviderInfo \h </w:instrText>
                      </w:r>
                      <w:r w:rsidR="008048B5">
                        <w:rPr>
                          <w:b/>
                        </w:rPr>
                      </w:r>
                      <w:r w:rsidR="008048B5">
                        <w:rPr>
                          <w:b/>
                        </w:rPr>
                        <w:fldChar w:fldCharType="separate"/>
                      </w:r>
                      <w:proofErr w:type="spellStart"/>
                      <w:r w:rsidRPr="00DA09A0">
                        <w:rPr>
                          <w:color w:val="0558FF"/>
                        </w:rPr>
                        <w:t>SqlCpProviderInfo</w:t>
                      </w:r>
                      <w:proofErr w:type="spellEnd"/>
                      <w:r w:rsidR="008048B5">
                        <w:rPr>
                          <w:b/>
                        </w:rPr>
                        <w:fldChar w:fldCharType="end"/>
                      </w:r>
                      <w:r>
                        <w:t xml:space="preserve">* </w:t>
                      </w:r>
                      <w:proofErr w:type="spellStart"/>
                      <w:r w:rsidRPr="009F14B2">
                        <w:rPr>
                          <w:i/>
                        </w:rPr>
                        <w:t>pProviderInfo</w:t>
                      </w:r>
                      <w:proofErr w:type="spellEnd"/>
                      <w:proofErr w:type="gramStart"/>
                      <w:r>
                        <w:t>);</w:t>
                      </w:r>
                      <w:proofErr w:type="gramEnd"/>
                    </w:p>
                    <w:p w14:paraId="28AB3334" w14:textId="77777777" w:rsidR="00954B72" w:rsidRDefault="00954B72"/>
                    <w:p w14:paraId="28AB3335" w14:textId="77777777" w:rsidR="00954B72" w:rsidRDefault="00954B72"/>
                    <w:p w14:paraId="28AB3336" w14:textId="77777777" w:rsidR="00954B72" w:rsidRDefault="00954B72"/>
                    <w:p w14:paraId="28AB3337" w14:textId="77777777" w:rsidR="00954B72" w:rsidRDefault="00954B72"/>
                    <w:p w14:paraId="28AB3338" w14:textId="77777777" w:rsidR="00954B72" w:rsidRDefault="00954B72"/>
                  </w:txbxContent>
                </v:textbox>
                <w10:anchorlock/>
              </v:shape>
            </w:pict>
          </mc:Fallback>
        </mc:AlternateContent>
      </w:r>
    </w:p>
    <w:p w14:paraId="28AB2E77"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7910"/>
      </w:tblGrid>
      <w:tr w:rsidR="00DA09A0" w14:paraId="28AB2E7A" w14:textId="77777777" w:rsidTr="00C65C4A">
        <w:tc>
          <w:tcPr>
            <w:tcW w:w="1452" w:type="dxa"/>
            <w:tcBorders>
              <w:top w:val="nil"/>
              <w:left w:val="nil"/>
              <w:bottom w:val="nil"/>
              <w:right w:val="nil"/>
            </w:tcBorders>
          </w:tcPr>
          <w:p w14:paraId="28AB2E78" w14:textId="77777777" w:rsidR="00774023" w:rsidRDefault="00DA09A0">
            <w:pPr>
              <w:rPr>
                <w:i/>
              </w:rPr>
            </w:pPr>
            <w:proofErr w:type="spellStart"/>
            <w:r w:rsidRPr="00C65C4A">
              <w:rPr>
                <w:i/>
              </w:rPr>
              <w:t>pProviderInfo</w:t>
            </w:r>
            <w:proofErr w:type="spellEnd"/>
          </w:p>
        </w:tc>
        <w:tc>
          <w:tcPr>
            <w:tcW w:w="9186" w:type="dxa"/>
            <w:tcBorders>
              <w:top w:val="nil"/>
              <w:left w:val="nil"/>
              <w:bottom w:val="nil"/>
              <w:right w:val="nil"/>
            </w:tcBorders>
          </w:tcPr>
          <w:p w14:paraId="28AB2E79" w14:textId="77777777" w:rsidR="00774023" w:rsidRDefault="00C65C4A">
            <w:r>
              <w:t>Contains information about provider functionality.</w:t>
            </w:r>
          </w:p>
        </w:tc>
      </w:tr>
      <w:tr w:rsidR="00C65C4A" w14:paraId="28AB2E7D" w14:textId="77777777" w:rsidTr="00C65C4A">
        <w:tc>
          <w:tcPr>
            <w:tcW w:w="1452" w:type="dxa"/>
            <w:tcBorders>
              <w:top w:val="nil"/>
              <w:left w:val="nil"/>
              <w:bottom w:val="nil"/>
              <w:right w:val="nil"/>
            </w:tcBorders>
          </w:tcPr>
          <w:p w14:paraId="28AB2E7B" w14:textId="77777777" w:rsidR="00774023" w:rsidRDefault="00774023">
            <w:pPr>
              <w:rPr>
                <w:i/>
              </w:rPr>
            </w:pPr>
          </w:p>
        </w:tc>
        <w:tc>
          <w:tcPr>
            <w:tcW w:w="9186" w:type="dxa"/>
            <w:tcBorders>
              <w:top w:val="nil"/>
              <w:left w:val="nil"/>
              <w:bottom w:val="nil"/>
              <w:right w:val="nil"/>
            </w:tcBorders>
          </w:tcPr>
          <w:p w14:paraId="28AB2E7C" w14:textId="77777777" w:rsidR="00774023" w:rsidRDefault="00774023"/>
        </w:tc>
      </w:tr>
    </w:tbl>
    <w:p w14:paraId="28AB2E7E" w14:textId="77777777" w:rsidR="00774023" w:rsidRDefault="00774023"/>
    <w:p w14:paraId="28AB2E7F" w14:textId="77777777" w:rsidR="00774023" w:rsidRDefault="00F5787F">
      <w:pPr>
        <w:pStyle w:val="Heading5"/>
      </w:pPr>
      <w:proofErr w:type="spellStart"/>
      <w:r w:rsidRPr="00F5787F">
        <w:t>SqlCryptGetNextAlgorithmId</w:t>
      </w:r>
      <w:proofErr w:type="spellEnd"/>
    </w:p>
    <w:p w14:paraId="28AB2E80" w14:textId="77777777" w:rsidR="00774023" w:rsidRDefault="00774023"/>
    <w:p w14:paraId="28AB2E81" w14:textId="4696ACF4" w:rsidR="00774023" w:rsidRDefault="0055410A">
      <w:r>
        <w:rPr>
          <w:noProof/>
        </w:rPr>
        <mc:AlternateContent>
          <mc:Choice Requires="wps">
            <w:drawing>
              <wp:inline distT="0" distB="0" distL="0" distR="0" wp14:anchorId="28AB30E4" wp14:editId="5A749C22">
                <wp:extent cx="6604000" cy="750570"/>
                <wp:effectExtent l="0" t="0" r="0" b="3810"/>
                <wp:docPr id="175303573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75057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39" w14:textId="77777777" w:rsidR="00954B72" w:rsidRDefault="00954B72"/>
                          <w:p w14:paraId="28AB333A"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5787F">
                              <w:t>__</w:t>
                            </w:r>
                            <w:proofErr w:type="spellStart"/>
                            <w:r w:rsidR="00954B72" w:rsidRPr="00F5787F">
                              <w:t>cdecl</w:t>
                            </w:r>
                            <w:proofErr w:type="spellEnd"/>
                            <w:r w:rsidR="00954B72" w:rsidRPr="00F5787F">
                              <w:t xml:space="preserve"> </w:t>
                            </w:r>
                          </w:p>
                          <w:p w14:paraId="28AB333B" w14:textId="77777777" w:rsidR="00954B72" w:rsidRDefault="00954B72">
                            <w:proofErr w:type="spellStart"/>
                            <w:r w:rsidRPr="00F5787F">
                              <w:t>SqlCryptGetNextAlgorithmId</w:t>
                            </w:r>
                            <w:proofErr w:type="spellEnd"/>
                            <w:r w:rsidRPr="00F5787F">
                              <w:t xml:space="preserve"> </w:t>
                            </w:r>
                            <w:r>
                              <w:t>(</w:t>
                            </w:r>
                            <w:r w:rsidRPr="00F5787F">
                              <w:t xml:space="preserve">__INOUT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rsidRPr="00F5787F">
                              <w:t xml:space="preserve">* </w:t>
                            </w:r>
                            <w:proofErr w:type="spellStart"/>
                            <w:r>
                              <w:t>pA</w:t>
                            </w:r>
                            <w:r w:rsidRPr="00F5787F">
                              <w:t>lgId</w:t>
                            </w:r>
                            <w:proofErr w:type="spellEnd"/>
                            <w:proofErr w:type="gramStart"/>
                            <w:r w:rsidRPr="00F5787F">
                              <w:t>)</w:t>
                            </w:r>
                            <w:r>
                              <w:t>;</w:t>
                            </w:r>
                            <w:proofErr w:type="gramEnd"/>
                          </w:p>
                          <w:p w14:paraId="28AB333C" w14:textId="77777777" w:rsidR="00954B72" w:rsidRDefault="00954B72"/>
                          <w:p w14:paraId="28AB333D" w14:textId="77777777" w:rsidR="00954B72" w:rsidRDefault="00954B72"/>
                          <w:p w14:paraId="28AB333E" w14:textId="77777777" w:rsidR="00954B72" w:rsidRDefault="00954B72"/>
                          <w:p w14:paraId="28AB333F" w14:textId="77777777" w:rsidR="00954B72" w:rsidRDefault="00954B72"/>
                          <w:p w14:paraId="28AB3340"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E4" id="Text Box 17" o:spid="_x0000_s1050" type="#_x0000_t202" style="width:520pt;height:5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" fillcolor="#ddd" stroked="f">
                <v:textbox>
                  <w:txbxContent>
                    <w:p w14:paraId="28AB3339" w14:textId="77777777" w:rsidR="00954B72" w:rsidRDefault="00954B72"/>
                    <w:p w14:paraId="28AB333A"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5787F">
                        <w:t>__</w:t>
                      </w:r>
                      <w:proofErr w:type="spellStart"/>
                      <w:r w:rsidR="00954B72" w:rsidRPr="00F5787F">
                        <w:t>cdecl</w:t>
                      </w:r>
                      <w:proofErr w:type="spellEnd"/>
                      <w:r w:rsidR="00954B72" w:rsidRPr="00F5787F">
                        <w:t xml:space="preserve"> </w:t>
                      </w:r>
                    </w:p>
                    <w:p w14:paraId="28AB333B" w14:textId="77777777" w:rsidR="00954B72" w:rsidRDefault="00954B72">
                      <w:proofErr w:type="spellStart"/>
                      <w:r w:rsidRPr="00F5787F">
                        <w:t>SqlCryptGetNextAlgorithmId</w:t>
                      </w:r>
                      <w:proofErr w:type="spellEnd"/>
                      <w:r w:rsidRPr="00F5787F">
                        <w:t xml:space="preserve"> </w:t>
                      </w:r>
                      <w:r>
                        <w:t>(</w:t>
                      </w:r>
                      <w:r w:rsidRPr="00F5787F">
                        <w:t xml:space="preserve">__INOUT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rsidRPr="00F5787F">
                        <w:t xml:space="preserve">* </w:t>
                      </w:r>
                      <w:proofErr w:type="spellStart"/>
                      <w:r>
                        <w:t>pA</w:t>
                      </w:r>
                      <w:r w:rsidRPr="00F5787F">
                        <w:t>lgId</w:t>
                      </w:r>
                      <w:proofErr w:type="spellEnd"/>
                      <w:proofErr w:type="gramStart"/>
                      <w:r w:rsidRPr="00F5787F">
                        <w:t>)</w:t>
                      </w:r>
                      <w:r>
                        <w:t>;</w:t>
                      </w:r>
                      <w:proofErr w:type="gramEnd"/>
                    </w:p>
                    <w:p w14:paraId="28AB333C" w14:textId="77777777" w:rsidR="00954B72" w:rsidRDefault="00954B72"/>
                    <w:p w14:paraId="28AB333D" w14:textId="77777777" w:rsidR="00954B72" w:rsidRDefault="00954B72"/>
                    <w:p w14:paraId="28AB333E" w14:textId="77777777" w:rsidR="00954B72" w:rsidRDefault="00954B72"/>
                    <w:p w14:paraId="28AB333F" w14:textId="77777777" w:rsidR="00954B72" w:rsidRDefault="00954B72"/>
                    <w:p w14:paraId="28AB3340" w14:textId="77777777" w:rsidR="00954B72" w:rsidRDefault="00954B72"/>
                  </w:txbxContent>
                </v:textbox>
                <w10:anchorlock/>
              </v:shape>
            </w:pict>
          </mc:Fallback>
        </mc:AlternateContent>
      </w:r>
    </w:p>
    <w:p w14:paraId="28AB2E82"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7878"/>
      </w:tblGrid>
      <w:tr w:rsidR="0010758A" w14:paraId="28AB2E85" w14:textId="77777777" w:rsidTr="00C9689A">
        <w:tc>
          <w:tcPr>
            <w:tcW w:w="1614" w:type="dxa"/>
            <w:tcBorders>
              <w:top w:val="nil"/>
              <w:left w:val="nil"/>
              <w:bottom w:val="nil"/>
              <w:right w:val="nil"/>
            </w:tcBorders>
          </w:tcPr>
          <w:p w14:paraId="28AB2E83" w14:textId="77777777" w:rsidR="0010758A" w:rsidRDefault="0010758A" w:rsidP="00954B72">
            <w:pPr>
              <w:rPr>
                <w:i/>
              </w:rPr>
            </w:pPr>
            <w:proofErr w:type="spellStart"/>
            <w:r>
              <w:rPr>
                <w:i/>
              </w:rPr>
              <w:t>pAlgId</w:t>
            </w:r>
            <w:proofErr w:type="spellEnd"/>
          </w:p>
        </w:tc>
        <w:tc>
          <w:tcPr>
            <w:tcW w:w="9186" w:type="dxa"/>
            <w:tcBorders>
              <w:top w:val="nil"/>
              <w:left w:val="nil"/>
              <w:bottom w:val="nil"/>
              <w:right w:val="nil"/>
            </w:tcBorders>
          </w:tcPr>
          <w:p w14:paraId="28AB2E84" w14:textId="77777777" w:rsidR="0010758A" w:rsidRDefault="0010758A" w:rsidP="00954B72">
            <w:r>
              <w:t xml:space="preserve">Pointer to the </w:t>
            </w:r>
            <w:proofErr w:type="spellStart"/>
            <w:r>
              <w:t>algId</w:t>
            </w:r>
            <w:proofErr w:type="spellEnd"/>
            <w:r>
              <w:t xml:space="preserve"> supported by the provider</w:t>
            </w:r>
          </w:p>
        </w:tc>
      </w:tr>
      <w:tr w:rsidR="0010758A" w14:paraId="28AB2E88" w14:textId="77777777" w:rsidTr="00C9689A">
        <w:tc>
          <w:tcPr>
            <w:tcW w:w="1614" w:type="dxa"/>
            <w:tcBorders>
              <w:top w:val="nil"/>
              <w:left w:val="nil"/>
              <w:bottom w:val="nil"/>
              <w:right w:val="nil"/>
            </w:tcBorders>
          </w:tcPr>
          <w:p w14:paraId="28AB2E86" w14:textId="77777777" w:rsidR="0010758A" w:rsidRDefault="0010758A" w:rsidP="00954B72">
            <w:pPr>
              <w:rPr>
                <w:i/>
              </w:rPr>
            </w:pPr>
          </w:p>
        </w:tc>
        <w:tc>
          <w:tcPr>
            <w:tcW w:w="9186" w:type="dxa"/>
            <w:tcBorders>
              <w:top w:val="nil"/>
              <w:left w:val="nil"/>
              <w:bottom w:val="nil"/>
              <w:right w:val="nil"/>
            </w:tcBorders>
          </w:tcPr>
          <w:p w14:paraId="28AB2E87" w14:textId="77777777" w:rsidR="0010758A" w:rsidRDefault="0010758A" w:rsidP="00954B72"/>
        </w:tc>
      </w:tr>
    </w:tbl>
    <w:p w14:paraId="28AB2E89" w14:textId="77777777" w:rsidR="00C9689A" w:rsidRDefault="00C9689A" w:rsidP="00C9689A">
      <w:r>
        <w:t>Notes:</w:t>
      </w:r>
    </w:p>
    <w:p w14:paraId="28AB2E8A" w14:textId="77777777" w:rsidR="00C9689A" w:rsidRDefault="00C9689A" w:rsidP="00DA7A35">
      <w:pPr>
        <w:numPr>
          <w:ilvl w:val="0"/>
          <w:numId w:val="40"/>
        </w:numPr>
      </w:pPr>
      <w:r>
        <w:t>To start enumeration *</w:t>
      </w:r>
      <w:proofErr w:type="spellStart"/>
      <w:r>
        <w:t>pAlgId</w:t>
      </w:r>
      <w:proofErr w:type="spellEnd"/>
      <w:r>
        <w:t xml:space="preserve"> to </w:t>
      </w:r>
      <w:r w:rsidR="0028180D">
        <w:fldChar w:fldCharType="begin"/>
      </w:r>
      <w:r w:rsidR="0028180D">
        <w:instrText xml:space="preserve"> REF x_scp_AlgIdBad \h  \* MERGEFORMAT </w:instrText>
      </w:r>
      <w:r w:rsidR="0028180D">
        <w:fldChar w:fldCharType="separate"/>
      </w:r>
      <w:proofErr w:type="spellStart"/>
      <w:r w:rsidRPr="0010758A">
        <w:rPr>
          <w:color w:val="0558FF"/>
        </w:rPr>
        <w:t>x_scp_AlgIdBad</w:t>
      </w:r>
      <w:proofErr w:type="spellEnd"/>
      <w:r>
        <w:rPr>
          <w:color w:val="0558FF"/>
        </w:rPr>
        <w:t xml:space="preserve">. </w:t>
      </w:r>
      <w:r w:rsidR="0028180D">
        <w:fldChar w:fldCharType="end"/>
      </w:r>
    </w:p>
    <w:p w14:paraId="28AB2E8B" w14:textId="77777777" w:rsidR="00C9689A" w:rsidRDefault="00C9689A" w:rsidP="00DA7A35">
      <w:pPr>
        <w:numPr>
          <w:ilvl w:val="0"/>
          <w:numId w:val="40"/>
        </w:numPr>
      </w:pPr>
      <w:r>
        <w:t>When there is no next supported algid, the function returns error.</w:t>
      </w:r>
    </w:p>
    <w:p w14:paraId="28AB2E8C" w14:textId="77777777" w:rsidR="00F5787F" w:rsidRDefault="00F5787F"/>
    <w:p w14:paraId="28AB2E8D" w14:textId="77777777" w:rsidR="0010758A" w:rsidRDefault="00423420" w:rsidP="0010758A">
      <w:pPr>
        <w:pStyle w:val="Heading5"/>
      </w:pPr>
      <w:proofErr w:type="spellStart"/>
      <w:r w:rsidRPr="00423420">
        <w:t>SqlCryptGetAlgorithmInfo</w:t>
      </w:r>
      <w:proofErr w:type="spellEnd"/>
    </w:p>
    <w:p w14:paraId="28AB2E8E" w14:textId="77777777" w:rsidR="0010758A" w:rsidRDefault="0010758A"/>
    <w:p w14:paraId="28AB2E8F" w14:textId="17BD6AD3" w:rsidR="00423420" w:rsidRDefault="0055410A">
      <w:r>
        <w:rPr>
          <w:noProof/>
        </w:rPr>
        <mc:AlternateContent>
          <mc:Choice Requires="wps">
            <w:drawing>
              <wp:inline distT="0" distB="0" distL="0" distR="0" wp14:anchorId="28AB30E6" wp14:editId="58999A33">
                <wp:extent cx="6604000" cy="852805"/>
                <wp:effectExtent l="0" t="0" r="0" b="0"/>
                <wp:docPr id="7953980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85280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41" w14:textId="77777777" w:rsidR="00954B72" w:rsidRDefault="00954B72" w:rsidP="00423420"/>
                          <w:p w14:paraId="28AB3342" w14:textId="77777777" w:rsidR="00954B72" w:rsidRDefault="008048B5" w:rsidP="00423420">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5787F">
                              <w:t>__</w:t>
                            </w:r>
                            <w:proofErr w:type="spellStart"/>
                            <w:r w:rsidR="00954B72" w:rsidRPr="00F5787F">
                              <w:t>cdecl</w:t>
                            </w:r>
                            <w:proofErr w:type="spellEnd"/>
                            <w:r w:rsidR="00954B72" w:rsidRPr="00F5787F">
                              <w:t xml:space="preserve"> </w:t>
                            </w:r>
                          </w:p>
                          <w:p w14:paraId="28AB3343" w14:textId="77777777" w:rsidR="00954B72" w:rsidRDefault="00954B72" w:rsidP="00423420">
                            <w:proofErr w:type="spellStart"/>
                            <w:r w:rsidRPr="00423420">
                              <w:t>SqlCryptGetAlgorithmInfo</w:t>
                            </w:r>
                            <w:proofErr w:type="spellEnd"/>
                            <w:r w:rsidRPr="00423420">
                              <w:t xml:space="preserve"> </w:t>
                            </w:r>
                            <w:r>
                              <w:t>(__IN</w:t>
                            </w:r>
                            <w:r w:rsidRPr="00F5787F">
                              <w:t xml:space="preserve">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rsidRPr="00F5787F">
                              <w:t xml:space="preserve"> </w:t>
                            </w:r>
                            <w:r>
                              <w:t>algid,</w:t>
                            </w:r>
                          </w:p>
                          <w:p w14:paraId="28AB3344" w14:textId="77777777" w:rsidR="00954B72" w:rsidRDefault="00954B72" w:rsidP="00C9689A">
                            <w:pPr>
                              <w:ind w:left="1440" w:firstLine="720"/>
                            </w:pPr>
                            <w:r>
                              <w:t xml:space="preserve">      </w:t>
                            </w:r>
                            <w:r w:rsidRPr="00C9689A">
                              <w:t xml:space="preserve">__OUT </w:t>
                            </w:r>
                            <w:r w:rsidR="008048B5">
                              <w:fldChar w:fldCharType="begin"/>
                            </w:r>
                            <w:r>
                              <w:instrText xml:space="preserve"> REF SqlCpAlgorithmInfo \h </w:instrText>
                            </w:r>
                            <w:r w:rsidR="008048B5">
                              <w:fldChar w:fldCharType="separate"/>
                            </w:r>
                            <w:proofErr w:type="spellStart"/>
                            <w:r w:rsidRPr="00922448">
                              <w:rPr>
                                <w:color w:val="0558FF"/>
                              </w:rPr>
                              <w:t>SqlCpAlgorithmInfo</w:t>
                            </w:r>
                            <w:proofErr w:type="spellEnd"/>
                            <w:r w:rsidR="008048B5">
                              <w:fldChar w:fldCharType="end"/>
                            </w:r>
                            <w:r w:rsidRPr="00C9689A">
                              <w:t xml:space="preserve">* </w:t>
                            </w:r>
                            <w:proofErr w:type="spellStart"/>
                            <w:r w:rsidRPr="00C9689A">
                              <w:t>pAlgorithmInfo</w:t>
                            </w:r>
                            <w:proofErr w:type="spellEnd"/>
                            <w:proofErr w:type="gramStart"/>
                            <w:r w:rsidRPr="00C9689A">
                              <w:t>);</w:t>
                            </w:r>
                            <w:proofErr w:type="gramEnd"/>
                          </w:p>
                          <w:p w14:paraId="28AB3345" w14:textId="77777777" w:rsidR="00954B72" w:rsidRDefault="00954B72" w:rsidP="00423420"/>
                          <w:p w14:paraId="28AB3346" w14:textId="77777777" w:rsidR="00954B72" w:rsidRDefault="00954B72" w:rsidP="00423420"/>
                          <w:p w14:paraId="28AB3347" w14:textId="77777777" w:rsidR="00954B72" w:rsidRDefault="00954B72" w:rsidP="00423420"/>
                          <w:p w14:paraId="28AB3348" w14:textId="77777777" w:rsidR="00954B72" w:rsidRDefault="00954B72" w:rsidP="00423420"/>
                          <w:p w14:paraId="28AB3349" w14:textId="77777777" w:rsidR="00954B72" w:rsidRDefault="00954B72" w:rsidP="00423420"/>
                        </w:txbxContent>
                      </wps:txbx>
                      <wps:bodyPr rot="0" vert="horz" wrap="square" lIns="91440" tIns="45720" rIns="91440" bIns="45720" anchor="t" anchorCtr="0" upright="1">
                        <a:noAutofit/>
                      </wps:bodyPr>
                    </wps:wsp>
                  </a:graphicData>
                </a:graphic>
              </wp:inline>
            </w:drawing>
          </mc:Choice>
          <mc:Fallback>
            <w:pict>
              <v:shape w14:anchorId="28AB30E6" id="Text Box 16" o:spid="_x0000_s1051" type="#_x0000_t202" style="width:520pt;height:6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" fillcolor="#ddd" stroked="f">
                <v:textbox>
                  <w:txbxContent>
                    <w:p w14:paraId="28AB3341" w14:textId="77777777" w:rsidR="00954B72" w:rsidRDefault="00954B72" w:rsidP="00423420"/>
                    <w:p w14:paraId="28AB3342" w14:textId="77777777" w:rsidR="00954B72" w:rsidRDefault="008048B5" w:rsidP="00423420">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5787F">
                        <w:t>__</w:t>
                      </w:r>
                      <w:proofErr w:type="spellStart"/>
                      <w:r w:rsidR="00954B72" w:rsidRPr="00F5787F">
                        <w:t>cdecl</w:t>
                      </w:r>
                      <w:proofErr w:type="spellEnd"/>
                      <w:r w:rsidR="00954B72" w:rsidRPr="00F5787F">
                        <w:t xml:space="preserve"> </w:t>
                      </w:r>
                    </w:p>
                    <w:p w14:paraId="28AB3343" w14:textId="77777777" w:rsidR="00954B72" w:rsidRDefault="00954B72" w:rsidP="00423420">
                      <w:proofErr w:type="spellStart"/>
                      <w:r w:rsidRPr="00423420">
                        <w:t>SqlCryptGetAlgorithmInfo</w:t>
                      </w:r>
                      <w:proofErr w:type="spellEnd"/>
                      <w:r w:rsidRPr="00423420">
                        <w:t xml:space="preserve"> </w:t>
                      </w:r>
                      <w:r>
                        <w:t>(__IN</w:t>
                      </w:r>
                      <w:r w:rsidRPr="00F5787F">
                        <w:t xml:space="preserve">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rsidRPr="00F5787F">
                        <w:t xml:space="preserve"> </w:t>
                      </w:r>
                      <w:r>
                        <w:t>algid,</w:t>
                      </w:r>
                    </w:p>
                    <w:p w14:paraId="28AB3344" w14:textId="77777777" w:rsidR="00954B72" w:rsidRDefault="00954B72" w:rsidP="00C9689A">
                      <w:pPr>
                        <w:ind w:left="1440" w:firstLine="720"/>
                      </w:pPr>
                      <w:r>
                        <w:t xml:space="preserve">      </w:t>
                      </w:r>
                      <w:r w:rsidRPr="00C9689A">
                        <w:t xml:space="preserve">__OUT </w:t>
                      </w:r>
                      <w:r w:rsidR="008048B5">
                        <w:fldChar w:fldCharType="begin"/>
                      </w:r>
                      <w:r>
                        <w:instrText xml:space="preserve"> REF SqlCpAlgorithmInfo \h </w:instrText>
                      </w:r>
                      <w:r w:rsidR="008048B5">
                        <w:fldChar w:fldCharType="separate"/>
                      </w:r>
                      <w:proofErr w:type="spellStart"/>
                      <w:r w:rsidRPr="00922448">
                        <w:rPr>
                          <w:color w:val="0558FF"/>
                        </w:rPr>
                        <w:t>SqlCpAlgorithmInfo</w:t>
                      </w:r>
                      <w:proofErr w:type="spellEnd"/>
                      <w:r w:rsidR="008048B5">
                        <w:fldChar w:fldCharType="end"/>
                      </w:r>
                      <w:r w:rsidRPr="00C9689A">
                        <w:t xml:space="preserve">* </w:t>
                      </w:r>
                      <w:proofErr w:type="spellStart"/>
                      <w:r w:rsidRPr="00C9689A">
                        <w:t>pAlgorithmInfo</w:t>
                      </w:r>
                      <w:proofErr w:type="spellEnd"/>
                      <w:proofErr w:type="gramStart"/>
                      <w:r w:rsidRPr="00C9689A">
                        <w:t>);</w:t>
                      </w:r>
                      <w:proofErr w:type="gramEnd"/>
                    </w:p>
                    <w:p w14:paraId="28AB3345" w14:textId="77777777" w:rsidR="00954B72" w:rsidRDefault="00954B72" w:rsidP="00423420"/>
                    <w:p w14:paraId="28AB3346" w14:textId="77777777" w:rsidR="00954B72" w:rsidRDefault="00954B72" w:rsidP="00423420"/>
                    <w:p w14:paraId="28AB3347" w14:textId="77777777" w:rsidR="00954B72" w:rsidRDefault="00954B72" w:rsidP="00423420"/>
                    <w:p w14:paraId="28AB3348" w14:textId="77777777" w:rsidR="00954B72" w:rsidRDefault="00954B72" w:rsidP="00423420"/>
                    <w:p w14:paraId="28AB3349" w14:textId="77777777" w:rsidR="00954B72" w:rsidRDefault="00954B72" w:rsidP="00423420"/>
                  </w:txbxContent>
                </v:textbox>
                <w10:anchorlock/>
              </v:shape>
            </w:pict>
          </mc:Fallback>
        </mc:AlternateContent>
      </w:r>
    </w:p>
    <w:p w14:paraId="28AB2E90" w14:textId="77777777" w:rsidR="00423420" w:rsidRDefault="00423420"/>
    <w:p w14:paraId="28AB2E91" w14:textId="77777777" w:rsidR="00423420" w:rsidRDefault="0042342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7755"/>
      </w:tblGrid>
      <w:tr w:rsidR="00C9689A" w14:paraId="28AB2E94" w14:textId="77777777" w:rsidTr="00C9689A">
        <w:tc>
          <w:tcPr>
            <w:tcW w:w="1614" w:type="dxa"/>
            <w:tcBorders>
              <w:top w:val="nil"/>
              <w:left w:val="nil"/>
              <w:bottom w:val="nil"/>
              <w:right w:val="nil"/>
            </w:tcBorders>
          </w:tcPr>
          <w:p w14:paraId="28AB2E92" w14:textId="77777777" w:rsidR="00C9689A" w:rsidRDefault="00C9689A" w:rsidP="00954B72">
            <w:pPr>
              <w:rPr>
                <w:i/>
              </w:rPr>
            </w:pPr>
            <w:proofErr w:type="spellStart"/>
            <w:r>
              <w:rPr>
                <w:i/>
              </w:rPr>
              <w:t>pAlgId</w:t>
            </w:r>
            <w:proofErr w:type="spellEnd"/>
          </w:p>
        </w:tc>
        <w:tc>
          <w:tcPr>
            <w:tcW w:w="9186" w:type="dxa"/>
            <w:tcBorders>
              <w:top w:val="nil"/>
              <w:left w:val="nil"/>
              <w:bottom w:val="nil"/>
              <w:right w:val="nil"/>
            </w:tcBorders>
          </w:tcPr>
          <w:p w14:paraId="28AB2E93" w14:textId="77777777" w:rsidR="00C9689A" w:rsidRDefault="007D3CBB" w:rsidP="00954B72">
            <w:r>
              <w:t xml:space="preserve">Algorithm id </w:t>
            </w:r>
            <w:r w:rsidR="00C9689A">
              <w:t xml:space="preserve"> supported by the provider</w:t>
            </w:r>
          </w:p>
        </w:tc>
      </w:tr>
      <w:tr w:rsidR="00C9689A" w14:paraId="28AB2E97" w14:textId="77777777" w:rsidTr="00C9689A">
        <w:tc>
          <w:tcPr>
            <w:tcW w:w="1614" w:type="dxa"/>
            <w:tcBorders>
              <w:top w:val="nil"/>
              <w:left w:val="nil"/>
              <w:bottom w:val="nil"/>
              <w:right w:val="nil"/>
            </w:tcBorders>
          </w:tcPr>
          <w:p w14:paraId="28AB2E95" w14:textId="77777777" w:rsidR="00C9689A" w:rsidRDefault="00C9689A" w:rsidP="00954B72">
            <w:pPr>
              <w:rPr>
                <w:i/>
              </w:rPr>
            </w:pPr>
            <w:proofErr w:type="spellStart"/>
            <w:r>
              <w:rPr>
                <w:i/>
              </w:rPr>
              <w:t>pAlgorithmInfo</w:t>
            </w:r>
            <w:proofErr w:type="spellEnd"/>
          </w:p>
        </w:tc>
        <w:tc>
          <w:tcPr>
            <w:tcW w:w="9186" w:type="dxa"/>
            <w:tcBorders>
              <w:top w:val="nil"/>
              <w:left w:val="nil"/>
              <w:bottom w:val="nil"/>
              <w:right w:val="nil"/>
            </w:tcBorders>
          </w:tcPr>
          <w:p w14:paraId="28AB2E96" w14:textId="77777777" w:rsidR="00C9689A" w:rsidRDefault="008048B5" w:rsidP="00954B72">
            <w:pPr>
              <w:jc w:val="both"/>
            </w:pPr>
            <w:r>
              <w:fldChar w:fldCharType="begin"/>
            </w:r>
            <w:r w:rsidR="00C9689A">
              <w:instrText xml:space="preserve"> REF SqlCpAlgorithmInfo \h </w:instrText>
            </w:r>
            <w:r>
              <w:fldChar w:fldCharType="separate"/>
            </w:r>
            <w:proofErr w:type="spellStart"/>
            <w:r w:rsidR="00C9689A" w:rsidRPr="00922448">
              <w:rPr>
                <w:color w:val="0558FF"/>
              </w:rPr>
              <w:t>SqlCpAlgorithmInfo</w:t>
            </w:r>
            <w:proofErr w:type="spellEnd"/>
            <w:r>
              <w:fldChar w:fldCharType="end"/>
            </w:r>
            <w:r w:rsidR="00C9689A">
              <w:t xml:space="preserve"> containing information about supported algorithm.</w:t>
            </w:r>
          </w:p>
        </w:tc>
      </w:tr>
    </w:tbl>
    <w:p w14:paraId="28AB2E98" w14:textId="77777777" w:rsidR="00774023" w:rsidRDefault="00774023"/>
    <w:p w14:paraId="28AB2E99" w14:textId="77777777" w:rsidR="00C9689A" w:rsidRDefault="00C9689A"/>
    <w:p w14:paraId="28AB2E9A" w14:textId="77777777" w:rsidR="00774023" w:rsidRDefault="0080259C">
      <w:r>
        <w:t>Notes:</w:t>
      </w:r>
    </w:p>
    <w:p w14:paraId="28AB2E9B" w14:textId="77777777" w:rsidR="00774023" w:rsidRDefault="008048B5" w:rsidP="00DA7A35">
      <w:pPr>
        <w:numPr>
          <w:ilvl w:val="0"/>
          <w:numId w:val="42"/>
        </w:numPr>
      </w:pPr>
      <w:r>
        <w:fldChar w:fldCharType="begin"/>
      </w:r>
      <w:r w:rsidR="002D1233">
        <w:instrText xml:space="preserve"> REF SqlCpAlgorithmInfo \h </w:instrText>
      </w:r>
      <w:r>
        <w:fldChar w:fldCharType="separate"/>
      </w:r>
      <w:proofErr w:type="spellStart"/>
      <w:r w:rsidR="003D71F4" w:rsidRPr="007D3CBB">
        <w:rPr>
          <w:color w:val="0558FF"/>
        </w:rPr>
        <w:t>SqlCpAlgorithmInfo</w:t>
      </w:r>
      <w:r>
        <w:fldChar w:fldCharType="end"/>
      </w:r>
      <w:r w:rsidR="002D1233">
        <w:t>.algTag</w:t>
      </w:r>
      <w:proofErr w:type="spellEnd"/>
      <w:r w:rsidR="002D1233">
        <w:t xml:space="preserve"> is a </w:t>
      </w:r>
      <w:r w:rsidR="00487D9F">
        <w:t xml:space="preserve">constant </w:t>
      </w:r>
      <w:r w:rsidR="002D1233">
        <w:t>string which fully describes algorithms including its type, bit length and chaining options, i.e. RSA_1024.</w:t>
      </w:r>
      <w:r w:rsidR="00487D9F">
        <w:t xml:space="preserve"> </w:t>
      </w:r>
    </w:p>
    <w:p w14:paraId="28AB2E9C" w14:textId="77777777" w:rsidR="00774023" w:rsidRDefault="00DA09A0">
      <w:pPr>
        <w:pStyle w:val="Heading5"/>
      </w:pPr>
      <w:r>
        <w:t>Examples</w:t>
      </w:r>
    </w:p>
    <w:p w14:paraId="28AB2E9D" w14:textId="77777777" w:rsidR="00774023" w:rsidRDefault="00774023"/>
    <w:p w14:paraId="28AB2E9E" w14:textId="205F2B9A" w:rsidR="00774023" w:rsidRDefault="0055410A">
      <w:r>
        <w:rPr>
          <w:noProof/>
        </w:rPr>
        <w:lastRenderedPageBreak/>
        <mc:AlternateContent>
          <mc:Choice Requires="wps">
            <w:drawing>
              <wp:inline distT="0" distB="0" distL="0" distR="0" wp14:anchorId="28AB30E8" wp14:editId="6512E16E">
                <wp:extent cx="6604000" cy="6169025"/>
                <wp:effectExtent l="0" t="0" r="0" b="3175"/>
                <wp:docPr id="165542006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616902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4A" w14:textId="77777777" w:rsidR="00954B72" w:rsidRDefault="00954B72" w:rsidP="00C206AE">
                            <w:r>
                              <w:t>// Obtain provider info</w:t>
                            </w:r>
                          </w:p>
                          <w:p w14:paraId="28AB334B" w14:textId="77777777" w:rsidR="00954B72" w:rsidRDefault="00954B72" w:rsidP="00C206AE">
                            <w:r>
                              <w:t>//</w:t>
                            </w:r>
                          </w:p>
                          <w:p w14:paraId="28AB334C" w14:textId="77777777" w:rsidR="00954B72" w:rsidRDefault="00954B72" w:rsidP="00C206AE">
                            <w:r>
                              <w:t xml:space="preserve">ULONG </w:t>
                            </w:r>
                            <w:proofErr w:type="spellStart"/>
                            <w:r>
                              <w:t>cbProviderInfo</w:t>
                            </w:r>
                            <w:proofErr w:type="spellEnd"/>
                            <w:r>
                              <w:t xml:space="preserve"> = </w:t>
                            </w:r>
                            <w:proofErr w:type="spellStart"/>
                            <w:proofErr w:type="gramStart"/>
                            <w:r>
                              <w:t>sizeof</w:t>
                            </w:r>
                            <w:proofErr w:type="spellEnd"/>
                            <w:r>
                              <w:t>(</w:t>
                            </w:r>
                            <w:proofErr w:type="spellStart"/>
                            <w:proofErr w:type="gramEnd"/>
                            <w:r>
                              <w:t>SqlCpProviderInfo</w:t>
                            </w:r>
                            <w:proofErr w:type="spellEnd"/>
                            <w:proofErr w:type="gramStart"/>
                            <w:r>
                              <w:t>);</w:t>
                            </w:r>
                            <w:proofErr w:type="gramEnd"/>
                          </w:p>
                          <w:p w14:paraId="28AB334D" w14:textId="77777777" w:rsidR="00954B72" w:rsidRDefault="00954B72" w:rsidP="00C206AE">
                            <w:proofErr w:type="spellStart"/>
                            <w:r>
                              <w:t>SqlCpProviderInfo</w:t>
                            </w:r>
                            <w:proofErr w:type="spellEnd"/>
                            <w:r>
                              <w:t xml:space="preserve"> </w:t>
                            </w:r>
                            <w:proofErr w:type="spellStart"/>
                            <w:r>
                              <w:t>providerInfo</w:t>
                            </w:r>
                            <w:proofErr w:type="spellEnd"/>
                            <w:r>
                              <w:t>;</w:t>
                            </w:r>
                          </w:p>
                          <w:p w14:paraId="28AB334E" w14:textId="77777777" w:rsidR="00954B72" w:rsidRDefault="00954B72" w:rsidP="00C206AE">
                            <w:proofErr w:type="spellStart"/>
                            <w:proofErr w:type="gramStart"/>
                            <w:r>
                              <w:t>Memzero</w:t>
                            </w:r>
                            <w:proofErr w:type="spellEnd"/>
                            <w:r>
                              <w:t>(</w:t>
                            </w:r>
                            <w:proofErr w:type="gramEnd"/>
                            <w:r>
                              <w:t>&amp;</w:t>
                            </w:r>
                            <w:proofErr w:type="spellStart"/>
                            <w:r>
                              <w:t>providerInfo</w:t>
                            </w:r>
                            <w:proofErr w:type="spellEnd"/>
                            <w:r>
                              <w:t xml:space="preserve">, </w:t>
                            </w:r>
                            <w:proofErr w:type="spellStart"/>
                            <w:r>
                              <w:t>sizeof</w:t>
                            </w:r>
                            <w:proofErr w:type="spellEnd"/>
                            <w:r>
                              <w:t>(</w:t>
                            </w:r>
                            <w:proofErr w:type="spellStart"/>
                            <w:r>
                              <w:t>providerInfo</w:t>
                            </w:r>
                            <w:proofErr w:type="spellEnd"/>
                            <w:r>
                              <w:t>)</w:t>
                            </w:r>
                            <w:proofErr w:type="gramStart"/>
                            <w:r>
                              <w:t>);</w:t>
                            </w:r>
                            <w:proofErr w:type="gramEnd"/>
                          </w:p>
                          <w:p w14:paraId="28AB334F" w14:textId="77777777" w:rsidR="00954B72" w:rsidRDefault="00954B72" w:rsidP="00C206AE">
                            <w:r>
                              <w:t xml:space="preserve">If ((err = </w:t>
                            </w:r>
                            <w:proofErr w:type="spellStart"/>
                            <w:r>
                              <w:t>SqlCryptGetProviderInfo</w:t>
                            </w:r>
                            <w:proofErr w:type="spellEnd"/>
                            <w:r>
                              <w:t xml:space="preserve"> (&amp;</w:t>
                            </w:r>
                            <w:proofErr w:type="spellStart"/>
                            <w:r>
                              <w:t>providerInfo</w:t>
                            </w:r>
                            <w:proofErr w:type="spellEnd"/>
                            <w:r>
                              <w:t>)</w:t>
                            </w:r>
                            <w:proofErr w:type="gramStart"/>
                            <w:r>
                              <w:t>)!=</w:t>
                            </w:r>
                            <w:proofErr w:type="gramEnd"/>
                            <w:r>
                              <w:t xml:space="preserve"> </w:t>
                            </w:r>
                            <w:proofErr w:type="spellStart"/>
                            <w:r>
                              <w:t>SqlCp_Success</w:t>
                            </w:r>
                            <w:proofErr w:type="spellEnd"/>
                            <w:r>
                              <w:t xml:space="preserve"> &amp;&amp; </w:t>
                            </w:r>
                            <w:proofErr w:type="gramStart"/>
                            <w:r>
                              <w:t>err !</w:t>
                            </w:r>
                            <w:proofErr w:type="gramEnd"/>
                            <w:r>
                              <w:t xml:space="preserve">= </w:t>
                            </w:r>
                            <w:proofErr w:type="spellStart"/>
                            <w:r w:rsidRPr="00AE09D4">
                              <w:t>scp_err_InsufficientBuffer</w:t>
                            </w:r>
                            <w:proofErr w:type="spellEnd"/>
                            <w:r>
                              <w:t>)</w:t>
                            </w:r>
                          </w:p>
                          <w:p w14:paraId="28AB3350" w14:textId="77777777" w:rsidR="00954B72" w:rsidRDefault="00954B72" w:rsidP="00C206AE">
                            <w:r>
                              <w:tab/>
                              <w:t xml:space="preserve">Return </w:t>
                            </w:r>
                            <w:proofErr w:type="gramStart"/>
                            <w:r>
                              <w:t>err;</w:t>
                            </w:r>
                            <w:proofErr w:type="gramEnd"/>
                          </w:p>
                          <w:p w14:paraId="28AB3351" w14:textId="77777777" w:rsidR="00954B72" w:rsidRDefault="00954B72" w:rsidP="00C206AE"/>
                          <w:p w14:paraId="28AB3352" w14:textId="77777777" w:rsidR="00954B72" w:rsidRDefault="00954B72" w:rsidP="00C206AE">
                            <w:r>
                              <w:t>providerInfo.name.ws = (WCHAR</w:t>
                            </w:r>
                            <w:proofErr w:type="gramStart"/>
                            <w:r>
                              <w:t>*)malloc</w:t>
                            </w:r>
                            <w:proofErr w:type="gramEnd"/>
                            <w:r>
                              <w:t>(</w:t>
                            </w:r>
                            <w:proofErr w:type="spellStart"/>
                            <w:r>
                              <w:t>providerInfo.name.cb</w:t>
                            </w:r>
                            <w:proofErr w:type="spellEnd"/>
                            <w:proofErr w:type="gramStart"/>
                            <w:r>
                              <w:t>);</w:t>
                            </w:r>
                            <w:proofErr w:type="gramEnd"/>
                          </w:p>
                          <w:p w14:paraId="28AB3353" w14:textId="77777777" w:rsidR="00954B72" w:rsidRDefault="00954B72" w:rsidP="00AE09D4">
                            <w:r>
                              <w:t xml:space="preserve">If ((err = </w:t>
                            </w:r>
                            <w:proofErr w:type="spellStart"/>
                            <w:r>
                              <w:t>SqlCryptGetProviderInfo</w:t>
                            </w:r>
                            <w:proofErr w:type="spellEnd"/>
                            <w:r>
                              <w:t xml:space="preserve"> (&amp;</w:t>
                            </w:r>
                            <w:proofErr w:type="spellStart"/>
                            <w:r>
                              <w:t>providerInfo</w:t>
                            </w:r>
                            <w:proofErr w:type="spellEnd"/>
                            <w:r>
                              <w:t>)</w:t>
                            </w:r>
                            <w:proofErr w:type="gramStart"/>
                            <w:r>
                              <w:t>)!=</w:t>
                            </w:r>
                            <w:proofErr w:type="gramEnd"/>
                            <w:r>
                              <w:t xml:space="preserve"> </w:t>
                            </w:r>
                            <w:proofErr w:type="spellStart"/>
                            <w:r>
                              <w:t>SqlCp_</w:t>
                            </w:r>
                            <w:proofErr w:type="gramStart"/>
                            <w:r>
                              <w:t>Success</w:t>
                            </w:r>
                            <w:proofErr w:type="spellEnd"/>
                            <w:r>
                              <w:t xml:space="preserve"> )</w:t>
                            </w:r>
                            <w:proofErr w:type="gramEnd"/>
                          </w:p>
                          <w:p w14:paraId="28AB3354" w14:textId="77777777" w:rsidR="00954B72" w:rsidRDefault="00954B72" w:rsidP="00AE09D4">
                            <w:r>
                              <w:tab/>
                              <w:t xml:space="preserve">Return </w:t>
                            </w:r>
                            <w:proofErr w:type="gramStart"/>
                            <w:r>
                              <w:t>err;</w:t>
                            </w:r>
                            <w:proofErr w:type="gramEnd"/>
                          </w:p>
                          <w:p w14:paraId="28AB3355" w14:textId="77777777" w:rsidR="00954B72" w:rsidRDefault="00954B72"/>
                          <w:p w14:paraId="28AB3356" w14:textId="77777777" w:rsidR="00954B72" w:rsidRDefault="00954B72">
                            <w:r>
                              <w:t>Print (</w:t>
                            </w:r>
                            <w:proofErr w:type="spellStart"/>
                            <w:r>
                              <w:t>providerInfo</w:t>
                            </w:r>
                            <w:proofErr w:type="spellEnd"/>
                            <w:r>
                              <w:t>);</w:t>
                            </w:r>
                          </w:p>
                          <w:p w14:paraId="28AB3357" w14:textId="77777777" w:rsidR="00954B72" w:rsidRDefault="00954B72" w:rsidP="008176EA">
                            <w:r>
                              <w:t>Free(providerInfo.name.ws</w:t>
                            </w:r>
                            <w:proofErr w:type="gramStart"/>
                            <w:r>
                              <w:t>);</w:t>
                            </w:r>
                            <w:proofErr w:type="gramEnd"/>
                          </w:p>
                          <w:p w14:paraId="28AB3358" w14:textId="77777777" w:rsidR="00954B72" w:rsidRDefault="00954B72"/>
                          <w:p w14:paraId="28AB3359" w14:textId="77777777" w:rsidR="00954B72" w:rsidRDefault="00954B72">
                            <w:r>
                              <w:t>// Enumerate all available algorithms</w:t>
                            </w:r>
                          </w:p>
                          <w:p w14:paraId="28AB335A" w14:textId="77777777" w:rsidR="00954B72" w:rsidRDefault="00954B72">
                            <w:r>
                              <w:t>//</w:t>
                            </w:r>
                          </w:p>
                          <w:p w14:paraId="28AB335B" w14:textId="77777777" w:rsidR="00954B72" w:rsidRDefault="00954B72">
                            <w:r>
                              <w:t>For (</w:t>
                            </w:r>
                            <w:proofErr w:type="spellStart"/>
                            <w:r>
                              <w:t>SqlCpAlgIg</w:t>
                            </w:r>
                            <w:proofErr w:type="spellEnd"/>
                            <w:r>
                              <w:t xml:space="preserve"> </w:t>
                            </w:r>
                            <w:proofErr w:type="spellStart"/>
                            <w:r>
                              <w:t>algId</w:t>
                            </w:r>
                            <w:proofErr w:type="spellEnd"/>
                            <w:r>
                              <w:t xml:space="preserve"> = </w:t>
                            </w:r>
                            <w:proofErr w:type="spellStart"/>
                            <w:r>
                              <w:t>x_scp_AlgIdBad</w:t>
                            </w:r>
                            <w:proofErr w:type="spellEnd"/>
                            <w:r>
                              <w:t xml:space="preserve">; </w:t>
                            </w:r>
                            <w:proofErr w:type="spellStart"/>
                            <w:r w:rsidRPr="00F5787F">
                              <w:t>SqlCryptGetNextAlgorithmId</w:t>
                            </w:r>
                            <w:proofErr w:type="spellEnd"/>
                            <w:r>
                              <w:t>(&amp;</w:t>
                            </w:r>
                            <w:proofErr w:type="spellStart"/>
                            <w:proofErr w:type="gramStart"/>
                            <w:r>
                              <w:t>algId</w:t>
                            </w:r>
                            <w:proofErr w:type="spellEnd"/>
                            <w:r>
                              <w:t>)  !</w:t>
                            </w:r>
                            <w:proofErr w:type="gramEnd"/>
                            <w:r>
                              <w:t xml:space="preserve">= </w:t>
                            </w:r>
                            <w:proofErr w:type="spellStart"/>
                            <w:r>
                              <w:t>scp_err_Failure</w:t>
                            </w:r>
                            <w:proofErr w:type="spellEnd"/>
                            <w:r>
                              <w:t>;)</w:t>
                            </w:r>
                          </w:p>
                          <w:p w14:paraId="28AB335C" w14:textId="77777777" w:rsidR="00954B72" w:rsidRDefault="00954B72">
                            <w:r>
                              <w:t>{</w:t>
                            </w:r>
                          </w:p>
                          <w:p w14:paraId="28AB335D" w14:textId="77777777" w:rsidR="00954B72" w:rsidRDefault="00954B72" w:rsidP="00AE09D4">
                            <w:pPr>
                              <w:ind w:left="720"/>
                            </w:pPr>
                            <w:proofErr w:type="spellStart"/>
                            <w:r>
                              <w:t>SqlCpAlgorithmInfo</w:t>
                            </w:r>
                            <w:proofErr w:type="spellEnd"/>
                            <w:r>
                              <w:t xml:space="preserve"> </w:t>
                            </w:r>
                            <w:proofErr w:type="spellStart"/>
                            <w:r>
                              <w:t>algorithmInfo</w:t>
                            </w:r>
                            <w:proofErr w:type="spellEnd"/>
                            <w:r>
                              <w:t xml:space="preserve"> = NULL;</w:t>
                            </w:r>
                          </w:p>
                          <w:p w14:paraId="28AB335E" w14:textId="77777777" w:rsidR="00954B72" w:rsidRDefault="00954B72" w:rsidP="00AE09D4">
                            <w:pPr>
                              <w:ind w:left="720"/>
                            </w:pPr>
                            <w:proofErr w:type="spellStart"/>
                            <w:proofErr w:type="gramStart"/>
                            <w:r>
                              <w:t>Memzero</w:t>
                            </w:r>
                            <w:proofErr w:type="spellEnd"/>
                            <w:r>
                              <w:t>(</w:t>
                            </w:r>
                            <w:proofErr w:type="gramEnd"/>
                            <w:r>
                              <w:t>&amp;</w:t>
                            </w:r>
                            <w:proofErr w:type="spellStart"/>
                            <w:r>
                              <w:t>algorithmInfo</w:t>
                            </w:r>
                            <w:proofErr w:type="spellEnd"/>
                            <w:r>
                              <w:t xml:space="preserve">, </w:t>
                            </w:r>
                            <w:proofErr w:type="spellStart"/>
                            <w:r>
                              <w:t>sizeof</w:t>
                            </w:r>
                            <w:proofErr w:type="spellEnd"/>
                            <w:r>
                              <w:t>(</w:t>
                            </w:r>
                            <w:proofErr w:type="spellStart"/>
                            <w:r>
                              <w:t>algorithmInfo</w:t>
                            </w:r>
                            <w:proofErr w:type="spellEnd"/>
                            <w:r>
                              <w:t>)</w:t>
                            </w:r>
                            <w:proofErr w:type="gramStart"/>
                            <w:r>
                              <w:t>);</w:t>
                            </w:r>
                            <w:proofErr w:type="gramEnd"/>
                          </w:p>
                          <w:p w14:paraId="28AB335F" w14:textId="77777777" w:rsidR="00954B72" w:rsidRDefault="00954B72" w:rsidP="00AE09D4">
                            <w:pPr>
                              <w:ind w:left="720"/>
                            </w:pPr>
                            <w:r>
                              <w:t xml:space="preserve">If ((err = </w:t>
                            </w:r>
                            <w:proofErr w:type="spellStart"/>
                            <w:r>
                              <w:t>SqlCryptGetAlgorithmInfo</w:t>
                            </w:r>
                            <w:proofErr w:type="spellEnd"/>
                            <w:r>
                              <w:t xml:space="preserve"> (</w:t>
                            </w:r>
                            <w:proofErr w:type="spellStart"/>
                            <w:proofErr w:type="gramStart"/>
                            <w:r>
                              <w:t>algId</w:t>
                            </w:r>
                            <w:proofErr w:type="spellEnd"/>
                            <w:r>
                              <w:t xml:space="preserve"> ,</w:t>
                            </w:r>
                            <w:proofErr w:type="gramEnd"/>
                            <w:r>
                              <w:t xml:space="preserve"> &amp;</w:t>
                            </w:r>
                            <w:r w:rsidRPr="00AE09D4">
                              <w:t xml:space="preserve"> </w:t>
                            </w:r>
                            <w:proofErr w:type="spellStart"/>
                            <w:r>
                              <w:t>algorithmInfo</w:t>
                            </w:r>
                            <w:proofErr w:type="spellEnd"/>
                            <w:r>
                              <w:t>)</w:t>
                            </w:r>
                            <w:proofErr w:type="gramStart"/>
                            <w:r>
                              <w:t>)!=</w:t>
                            </w:r>
                            <w:proofErr w:type="gramEnd"/>
                            <w:r>
                              <w:t xml:space="preserve"> </w:t>
                            </w:r>
                            <w:proofErr w:type="spellStart"/>
                            <w:r>
                              <w:t>SqlCp_Success</w:t>
                            </w:r>
                            <w:proofErr w:type="spellEnd"/>
                          </w:p>
                          <w:p w14:paraId="28AB3360" w14:textId="77777777" w:rsidR="00954B72" w:rsidRDefault="00954B72" w:rsidP="00AE09D4">
                            <w:pPr>
                              <w:ind w:left="1440" w:firstLine="720"/>
                            </w:pPr>
                            <w:r>
                              <w:t xml:space="preserve">&amp;&amp; </w:t>
                            </w:r>
                            <w:proofErr w:type="gramStart"/>
                            <w:r>
                              <w:t>err !</w:t>
                            </w:r>
                            <w:proofErr w:type="gramEnd"/>
                            <w:r>
                              <w:t xml:space="preserve">= </w:t>
                            </w:r>
                            <w:proofErr w:type="spellStart"/>
                            <w:r w:rsidRPr="00AE09D4">
                              <w:t>scp_err_InsufficientBuffer</w:t>
                            </w:r>
                            <w:proofErr w:type="spellEnd"/>
                            <w:r>
                              <w:t>)</w:t>
                            </w:r>
                          </w:p>
                          <w:p w14:paraId="28AB3361" w14:textId="77777777" w:rsidR="00954B72" w:rsidRDefault="00954B72" w:rsidP="00AE09D4">
                            <w:pPr>
                              <w:ind w:left="720"/>
                            </w:pPr>
                            <w:r>
                              <w:tab/>
                              <w:t xml:space="preserve">Return </w:t>
                            </w:r>
                            <w:proofErr w:type="gramStart"/>
                            <w:r>
                              <w:t>err;</w:t>
                            </w:r>
                            <w:proofErr w:type="gramEnd"/>
                          </w:p>
                          <w:p w14:paraId="28AB3362" w14:textId="77777777" w:rsidR="00954B72" w:rsidRDefault="00954B72" w:rsidP="00AE09D4">
                            <w:pPr>
                              <w:ind w:left="720"/>
                            </w:pPr>
                          </w:p>
                          <w:p w14:paraId="28AB3363" w14:textId="77777777" w:rsidR="00954B72" w:rsidRDefault="00954B72" w:rsidP="00AE09D4">
                            <w:pPr>
                              <w:ind w:firstLine="720"/>
                            </w:pPr>
                            <w:r>
                              <w:t>algorithmInfo.algTag.ws = (WCHAR</w:t>
                            </w:r>
                            <w:proofErr w:type="gramStart"/>
                            <w:r>
                              <w:t>*)malloc</w:t>
                            </w:r>
                            <w:proofErr w:type="gramEnd"/>
                            <w:r>
                              <w:t>(</w:t>
                            </w:r>
                            <w:proofErr w:type="spellStart"/>
                            <w:r>
                              <w:t>algorithmInfo</w:t>
                            </w:r>
                            <w:proofErr w:type="spellEnd"/>
                            <w:r>
                              <w:t>.</w:t>
                            </w:r>
                            <w:r w:rsidRPr="008176EA">
                              <w:t xml:space="preserve"> </w:t>
                            </w:r>
                            <w:proofErr w:type="spellStart"/>
                            <w:r>
                              <w:t>algTag.cb</w:t>
                            </w:r>
                            <w:proofErr w:type="spellEnd"/>
                            <w:r>
                              <w:t>);</w:t>
                            </w:r>
                          </w:p>
                          <w:p w14:paraId="28AB3364" w14:textId="77777777" w:rsidR="00954B72" w:rsidRDefault="00954B72" w:rsidP="00AE09D4">
                            <w:pPr>
                              <w:ind w:firstLine="720"/>
                            </w:pPr>
                          </w:p>
                          <w:p w14:paraId="28AB3365" w14:textId="77777777" w:rsidR="00954B72" w:rsidRDefault="00954B72" w:rsidP="008176EA">
                            <w:pPr>
                              <w:ind w:left="720"/>
                            </w:pPr>
                            <w:r>
                              <w:t xml:space="preserve">If ((err = </w:t>
                            </w:r>
                            <w:proofErr w:type="spellStart"/>
                            <w:r>
                              <w:t>SqlCryptGetAlgorithmInfo</w:t>
                            </w:r>
                            <w:proofErr w:type="spellEnd"/>
                            <w:r>
                              <w:t xml:space="preserve"> (</w:t>
                            </w:r>
                            <w:proofErr w:type="spellStart"/>
                            <w:proofErr w:type="gramStart"/>
                            <w:r>
                              <w:t>algId</w:t>
                            </w:r>
                            <w:proofErr w:type="spellEnd"/>
                            <w:r>
                              <w:t xml:space="preserve"> ,</w:t>
                            </w:r>
                            <w:proofErr w:type="gramEnd"/>
                            <w:r>
                              <w:t xml:space="preserve"> &amp;</w:t>
                            </w:r>
                            <w:r w:rsidRPr="00AE09D4">
                              <w:t xml:space="preserve"> </w:t>
                            </w:r>
                            <w:proofErr w:type="spellStart"/>
                            <w:r>
                              <w:t>algorithmInfo</w:t>
                            </w:r>
                            <w:proofErr w:type="spellEnd"/>
                            <w:r>
                              <w:t>)</w:t>
                            </w:r>
                            <w:proofErr w:type="gramStart"/>
                            <w:r>
                              <w:t>)!=</w:t>
                            </w:r>
                            <w:proofErr w:type="gramEnd"/>
                            <w:r>
                              <w:t xml:space="preserve"> </w:t>
                            </w:r>
                            <w:proofErr w:type="spellStart"/>
                            <w:r>
                              <w:t>SqlCp_Success</w:t>
                            </w:r>
                            <w:proofErr w:type="spellEnd"/>
                            <w:r>
                              <w:t>)</w:t>
                            </w:r>
                          </w:p>
                          <w:p w14:paraId="28AB3366" w14:textId="77777777" w:rsidR="00954B72" w:rsidRDefault="00954B72" w:rsidP="008176EA">
                            <w:pPr>
                              <w:ind w:left="720"/>
                            </w:pPr>
                            <w:r>
                              <w:tab/>
                              <w:t xml:space="preserve">Return </w:t>
                            </w:r>
                            <w:proofErr w:type="gramStart"/>
                            <w:r>
                              <w:t>err;</w:t>
                            </w:r>
                            <w:proofErr w:type="gramEnd"/>
                          </w:p>
                          <w:p w14:paraId="28AB3367" w14:textId="77777777" w:rsidR="00954B72" w:rsidRDefault="00954B72" w:rsidP="008176EA">
                            <w:pPr>
                              <w:ind w:left="720"/>
                            </w:pPr>
                          </w:p>
                          <w:p w14:paraId="28AB3368" w14:textId="77777777" w:rsidR="00954B72" w:rsidRDefault="00954B72" w:rsidP="008176EA">
                            <w:pPr>
                              <w:ind w:left="720"/>
                            </w:pPr>
                            <w:proofErr w:type="gramStart"/>
                            <w:r>
                              <w:t>Print(</w:t>
                            </w:r>
                            <w:proofErr w:type="gramEnd"/>
                            <w:r>
                              <w:t xml:space="preserve">algid, </w:t>
                            </w:r>
                            <w:proofErr w:type="spellStart"/>
                            <w:r>
                              <w:t>algorithmInfo</w:t>
                            </w:r>
                            <w:proofErr w:type="spellEnd"/>
                            <w:proofErr w:type="gramStart"/>
                            <w:r>
                              <w:t>);</w:t>
                            </w:r>
                            <w:proofErr w:type="gramEnd"/>
                          </w:p>
                          <w:p w14:paraId="28AB3369" w14:textId="77777777" w:rsidR="00954B72" w:rsidRDefault="00954B72" w:rsidP="008176EA">
                            <w:pPr>
                              <w:ind w:left="720"/>
                            </w:pPr>
                            <w:r>
                              <w:t>Free(algorithmInfo.algTag.ws</w:t>
                            </w:r>
                            <w:proofErr w:type="gramStart"/>
                            <w:r>
                              <w:t>);</w:t>
                            </w:r>
                            <w:proofErr w:type="gramEnd"/>
                          </w:p>
                          <w:p w14:paraId="28AB336A" w14:textId="77777777" w:rsidR="00954B72" w:rsidRDefault="00954B72">
                            <w:r>
                              <w:t>}</w:t>
                            </w:r>
                          </w:p>
                          <w:p w14:paraId="28AB336B" w14:textId="77777777" w:rsidR="00954B72" w:rsidRDefault="00954B72"/>
                          <w:p w14:paraId="28AB336C"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E8" id="Text Box 15" o:spid="_x0000_s1052" type="#_x0000_t202" style="width:520pt;height:4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" fillcolor="#ddd" stroked="f">
                <v:textbox>
                  <w:txbxContent>
                    <w:p w14:paraId="28AB334A" w14:textId="77777777" w:rsidR="00954B72" w:rsidRDefault="00954B72" w:rsidP="00C206AE">
                      <w:r>
                        <w:t>// Obtain provider info</w:t>
                      </w:r>
                    </w:p>
                    <w:p w14:paraId="28AB334B" w14:textId="77777777" w:rsidR="00954B72" w:rsidRDefault="00954B72" w:rsidP="00C206AE">
                      <w:r>
                        <w:t>//</w:t>
                      </w:r>
                    </w:p>
                    <w:p w14:paraId="28AB334C" w14:textId="77777777" w:rsidR="00954B72" w:rsidRDefault="00954B72" w:rsidP="00C206AE">
                      <w:r>
                        <w:t xml:space="preserve">ULONG </w:t>
                      </w:r>
                      <w:proofErr w:type="spellStart"/>
                      <w:r>
                        <w:t>cbProviderInfo</w:t>
                      </w:r>
                      <w:proofErr w:type="spellEnd"/>
                      <w:r>
                        <w:t xml:space="preserve"> = </w:t>
                      </w:r>
                      <w:proofErr w:type="spellStart"/>
                      <w:proofErr w:type="gramStart"/>
                      <w:r>
                        <w:t>sizeof</w:t>
                      </w:r>
                      <w:proofErr w:type="spellEnd"/>
                      <w:r>
                        <w:t>(</w:t>
                      </w:r>
                      <w:proofErr w:type="spellStart"/>
                      <w:proofErr w:type="gramEnd"/>
                      <w:r>
                        <w:t>SqlCpProviderInfo</w:t>
                      </w:r>
                      <w:proofErr w:type="spellEnd"/>
                      <w:proofErr w:type="gramStart"/>
                      <w:r>
                        <w:t>);</w:t>
                      </w:r>
                      <w:proofErr w:type="gramEnd"/>
                    </w:p>
                    <w:p w14:paraId="28AB334D" w14:textId="77777777" w:rsidR="00954B72" w:rsidRDefault="00954B72" w:rsidP="00C206AE">
                      <w:proofErr w:type="spellStart"/>
                      <w:r>
                        <w:t>SqlCpProviderInfo</w:t>
                      </w:r>
                      <w:proofErr w:type="spellEnd"/>
                      <w:r>
                        <w:t xml:space="preserve"> </w:t>
                      </w:r>
                      <w:proofErr w:type="spellStart"/>
                      <w:r>
                        <w:t>providerInfo</w:t>
                      </w:r>
                      <w:proofErr w:type="spellEnd"/>
                      <w:r>
                        <w:t>;</w:t>
                      </w:r>
                    </w:p>
                    <w:p w14:paraId="28AB334E" w14:textId="77777777" w:rsidR="00954B72" w:rsidRDefault="00954B72" w:rsidP="00C206AE">
                      <w:proofErr w:type="spellStart"/>
                      <w:proofErr w:type="gramStart"/>
                      <w:r>
                        <w:t>Memzero</w:t>
                      </w:r>
                      <w:proofErr w:type="spellEnd"/>
                      <w:r>
                        <w:t>(</w:t>
                      </w:r>
                      <w:proofErr w:type="gramEnd"/>
                      <w:r>
                        <w:t>&amp;</w:t>
                      </w:r>
                      <w:proofErr w:type="spellStart"/>
                      <w:r>
                        <w:t>providerInfo</w:t>
                      </w:r>
                      <w:proofErr w:type="spellEnd"/>
                      <w:r>
                        <w:t xml:space="preserve">, </w:t>
                      </w:r>
                      <w:proofErr w:type="spellStart"/>
                      <w:r>
                        <w:t>sizeof</w:t>
                      </w:r>
                      <w:proofErr w:type="spellEnd"/>
                      <w:r>
                        <w:t>(</w:t>
                      </w:r>
                      <w:proofErr w:type="spellStart"/>
                      <w:r>
                        <w:t>providerInfo</w:t>
                      </w:r>
                      <w:proofErr w:type="spellEnd"/>
                      <w:r>
                        <w:t>)</w:t>
                      </w:r>
                      <w:proofErr w:type="gramStart"/>
                      <w:r>
                        <w:t>);</w:t>
                      </w:r>
                      <w:proofErr w:type="gramEnd"/>
                    </w:p>
                    <w:p w14:paraId="28AB334F" w14:textId="77777777" w:rsidR="00954B72" w:rsidRDefault="00954B72" w:rsidP="00C206AE">
                      <w:r>
                        <w:t xml:space="preserve">If ((err = </w:t>
                      </w:r>
                      <w:proofErr w:type="spellStart"/>
                      <w:r>
                        <w:t>SqlCryptGetProviderInfo</w:t>
                      </w:r>
                      <w:proofErr w:type="spellEnd"/>
                      <w:r>
                        <w:t xml:space="preserve"> (&amp;</w:t>
                      </w:r>
                      <w:proofErr w:type="spellStart"/>
                      <w:r>
                        <w:t>providerInfo</w:t>
                      </w:r>
                      <w:proofErr w:type="spellEnd"/>
                      <w:r>
                        <w:t>)</w:t>
                      </w:r>
                      <w:proofErr w:type="gramStart"/>
                      <w:r>
                        <w:t>)!=</w:t>
                      </w:r>
                      <w:proofErr w:type="gramEnd"/>
                      <w:r>
                        <w:t xml:space="preserve"> </w:t>
                      </w:r>
                      <w:proofErr w:type="spellStart"/>
                      <w:r>
                        <w:t>SqlCp_Success</w:t>
                      </w:r>
                      <w:proofErr w:type="spellEnd"/>
                      <w:r>
                        <w:t xml:space="preserve"> &amp;&amp; </w:t>
                      </w:r>
                      <w:proofErr w:type="gramStart"/>
                      <w:r>
                        <w:t>err !</w:t>
                      </w:r>
                      <w:proofErr w:type="gramEnd"/>
                      <w:r>
                        <w:t xml:space="preserve">= </w:t>
                      </w:r>
                      <w:proofErr w:type="spellStart"/>
                      <w:r w:rsidRPr="00AE09D4">
                        <w:t>scp_err_InsufficientBuffer</w:t>
                      </w:r>
                      <w:proofErr w:type="spellEnd"/>
                      <w:r>
                        <w:t>)</w:t>
                      </w:r>
                    </w:p>
                    <w:p w14:paraId="28AB3350" w14:textId="77777777" w:rsidR="00954B72" w:rsidRDefault="00954B72" w:rsidP="00C206AE">
                      <w:r>
                        <w:tab/>
                        <w:t xml:space="preserve">Return </w:t>
                      </w:r>
                      <w:proofErr w:type="gramStart"/>
                      <w:r>
                        <w:t>err;</w:t>
                      </w:r>
                      <w:proofErr w:type="gramEnd"/>
                    </w:p>
                    <w:p w14:paraId="28AB3351" w14:textId="77777777" w:rsidR="00954B72" w:rsidRDefault="00954B72" w:rsidP="00C206AE"/>
                    <w:p w14:paraId="28AB3352" w14:textId="77777777" w:rsidR="00954B72" w:rsidRDefault="00954B72" w:rsidP="00C206AE">
                      <w:r>
                        <w:t>providerInfo.name.ws = (WCHAR</w:t>
                      </w:r>
                      <w:proofErr w:type="gramStart"/>
                      <w:r>
                        <w:t>*)malloc</w:t>
                      </w:r>
                      <w:proofErr w:type="gramEnd"/>
                      <w:r>
                        <w:t>(</w:t>
                      </w:r>
                      <w:proofErr w:type="spellStart"/>
                      <w:r>
                        <w:t>providerInfo.name.cb</w:t>
                      </w:r>
                      <w:proofErr w:type="spellEnd"/>
                      <w:proofErr w:type="gramStart"/>
                      <w:r>
                        <w:t>);</w:t>
                      </w:r>
                      <w:proofErr w:type="gramEnd"/>
                    </w:p>
                    <w:p w14:paraId="28AB3353" w14:textId="77777777" w:rsidR="00954B72" w:rsidRDefault="00954B72" w:rsidP="00AE09D4">
                      <w:r>
                        <w:t xml:space="preserve">If ((err = </w:t>
                      </w:r>
                      <w:proofErr w:type="spellStart"/>
                      <w:r>
                        <w:t>SqlCryptGetProviderInfo</w:t>
                      </w:r>
                      <w:proofErr w:type="spellEnd"/>
                      <w:r>
                        <w:t xml:space="preserve"> (&amp;</w:t>
                      </w:r>
                      <w:proofErr w:type="spellStart"/>
                      <w:r>
                        <w:t>providerInfo</w:t>
                      </w:r>
                      <w:proofErr w:type="spellEnd"/>
                      <w:r>
                        <w:t>)</w:t>
                      </w:r>
                      <w:proofErr w:type="gramStart"/>
                      <w:r>
                        <w:t>)!=</w:t>
                      </w:r>
                      <w:proofErr w:type="gramEnd"/>
                      <w:r>
                        <w:t xml:space="preserve"> </w:t>
                      </w:r>
                      <w:proofErr w:type="spellStart"/>
                      <w:r>
                        <w:t>SqlCp_</w:t>
                      </w:r>
                      <w:proofErr w:type="gramStart"/>
                      <w:r>
                        <w:t>Success</w:t>
                      </w:r>
                      <w:proofErr w:type="spellEnd"/>
                      <w:r>
                        <w:t xml:space="preserve"> )</w:t>
                      </w:r>
                      <w:proofErr w:type="gramEnd"/>
                    </w:p>
                    <w:p w14:paraId="28AB3354" w14:textId="77777777" w:rsidR="00954B72" w:rsidRDefault="00954B72" w:rsidP="00AE09D4">
                      <w:r>
                        <w:tab/>
                        <w:t xml:space="preserve">Return </w:t>
                      </w:r>
                      <w:proofErr w:type="gramStart"/>
                      <w:r>
                        <w:t>err;</w:t>
                      </w:r>
                      <w:proofErr w:type="gramEnd"/>
                    </w:p>
                    <w:p w14:paraId="28AB3355" w14:textId="77777777" w:rsidR="00954B72" w:rsidRDefault="00954B72"/>
                    <w:p w14:paraId="28AB3356" w14:textId="77777777" w:rsidR="00954B72" w:rsidRDefault="00954B72">
                      <w:r>
                        <w:t>Print (</w:t>
                      </w:r>
                      <w:proofErr w:type="spellStart"/>
                      <w:r>
                        <w:t>providerInfo</w:t>
                      </w:r>
                      <w:proofErr w:type="spellEnd"/>
                      <w:r>
                        <w:t>);</w:t>
                      </w:r>
                    </w:p>
                    <w:p w14:paraId="28AB3357" w14:textId="77777777" w:rsidR="00954B72" w:rsidRDefault="00954B72" w:rsidP="008176EA">
                      <w:r>
                        <w:t>Free(providerInfo.name.ws</w:t>
                      </w:r>
                      <w:proofErr w:type="gramStart"/>
                      <w:r>
                        <w:t>);</w:t>
                      </w:r>
                      <w:proofErr w:type="gramEnd"/>
                    </w:p>
                    <w:p w14:paraId="28AB3358" w14:textId="77777777" w:rsidR="00954B72" w:rsidRDefault="00954B72"/>
                    <w:p w14:paraId="28AB3359" w14:textId="77777777" w:rsidR="00954B72" w:rsidRDefault="00954B72">
                      <w:r>
                        <w:t>// Enumerate all available algorithms</w:t>
                      </w:r>
                    </w:p>
                    <w:p w14:paraId="28AB335A" w14:textId="77777777" w:rsidR="00954B72" w:rsidRDefault="00954B72">
                      <w:r>
                        <w:t>//</w:t>
                      </w:r>
                    </w:p>
                    <w:p w14:paraId="28AB335B" w14:textId="77777777" w:rsidR="00954B72" w:rsidRDefault="00954B72">
                      <w:r>
                        <w:t>For (</w:t>
                      </w:r>
                      <w:proofErr w:type="spellStart"/>
                      <w:r>
                        <w:t>SqlCpAlgIg</w:t>
                      </w:r>
                      <w:proofErr w:type="spellEnd"/>
                      <w:r>
                        <w:t xml:space="preserve"> </w:t>
                      </w:r>
                      <w:proofErr w:type="spellStart"/>
                      <w:r>
                        <w:t>algId</w:t>
                      </w:r>
                      <w:proofErr w:type="spellEnd"/>
                      <w:r>
                        <w:t xml:space="preserve"> = </w:t>
                      </w:r>
                      <w:proofErr w:type="spellStart"/>
                      <w:r>
                        <w:t>x_scp_AlgIdBad</w:t>
                      </w:r>
                      <w:proofErr w:type="spellEnd"/>
                      <w:r>
                        <w:t xml:space="preserve">; </w:t>
                      </w:r>
                      <w:proofErr w:type="spellStart"/>
                      <w:r w:rsidRPr="00F5787F">
                        <w:t>SqlCryptGetNextAlgorithmId</w:t>
                      </w:r>
                      <w:proofErr w:type="spellEnd"/>
                      <w:r>
                        <w:t>(&amp;</w:t>
                      </w:r>
                      <w:proofErr w:type="spellStart"/>
                      <w:proofErr w:type="gramStart"/>
                      <w:r>
                        <w:t>algId</w:t>
                      </w:r>
                      <w:proofErr w:type="spellEnd"/>
                      <w:r>
                        <w:t>)  !</w:t>
                      </w:r>
                      <w:proofErr w:type="gramEnd"/>
                      <w:r>
                        <w:t xml:space="preserve">= </w:t>
                      </w:r>
                      <w:proofErr w:type="spellStart"/>
                      <w:r>
                        <w:t>scp_err_Failure</w:t>
                      </w:r>
                      <w:proofErr w:type="spellEnd"/>
                      <w:r>
                        <w:t>;)</w:t>
                      </w:r>
                    </w:p>
                    <w:p w14:paraId="28AB335C" w14:textId="77777777" w:rsidR="00954B72" w:rsidRDefault="00954B72">
                      <w:r>
                        <w:t>{</w:t>
                      </w:r>
                    </w:p>
                    <w:p w14:paraId="28AB335D" w14:textId="77777777" w:rsidR="00954B72" w:rsidRDefault="00954B72" w:rsidP="00AE09D4">
                      <w:pPr>
                        <w:ind w:left="720"/>
                      </w:pPr>
                      <w:proofErr w:type="spellStart"/>
                      <w:r>
                        <w:t>SqlCpAlgorithmInfo</w:t>
                      </w:r>
                      <w:proofErr w:type="spellEnd"/>
                      <w:r>
                        <w:t xml:space="preserve"> </w:t>
                      </w:r>
                      <w:proofErr w:type="spellStart"/>
                      <w:r>
                        <w:t>algorithmInfo</w:t>
                      </w:r>
                      <w:proofErr w:type="spellEnd"/>
                      <w:r>
                        <w:t xml:space="preserve"> = NULL;</w:t>
                      </w:r>
                    </w:p>
                    <w:p w14:paraId="28AB335E" w14:textId="77777777" w:rsidR="00954B72" w:rsidRDefault="00954B72" w:rsidP="00AE09D4">
                      <w:pPr>
                        <w:ind w:left="720"/>
                      </w:pPr>
                      <w:proofErr w:type="spellStart"/>
                      <w:proofErr w:type="gramStart"/>
                      <w:r>
                        <w:t>Memzero</w:t>
                      </w:r>
                      <w:proofErr w:type="spellEnd"/>
                      <w:r>
                        <w:t>(</w:t>
                      </w:r>
                      <w:proofErr w:type="gramEnd"/>
                      <w:r>
                        <w:t>&amp;</w:t>
                      </w:r>
                      <w:proofErr w:type="spellStart"/>
                      <w:r>
                        <w:t>algorithmInfo</w:t>
                      </w:r>
                      <w:proofErr w:type="spellEnd"/>
                      <w:r>
                        <w:t xml:space="preserve">, </w:t>
                      </w:r>
                      <w:proofErr w:type="spellStart"/>
                      <w:r>
                        <w:t>sizeof</w:t>
                      </w:r>
                      <w:proofErr w:type="spellEnd"/>
                      <w:r>
                        <w:t>(</w:t>
                      </w:r>
                      <w:proofErr w:type="spellStart"/>
                      <w:r>
                        <w:t>algorithmInfo</w:t>
                      </w:r>
                      <w:proofErr w:type="spellEnd"/>
                      <w:r>
                        <w:t>)</w:t>
                      </w:r>
                      <w:proofErr w:type="gramStart"/>
                      <w:r>
                        <w:t>);</w:t>
                      </w:r>
                      <w:proofErr w:type="gramEnd"/>
                    </w:p>
                    <w:p w14:paraId="28AB335F" w14:textId="77777777" w:rsidR="00954B72" w:rsidRDefault="00954B72" w:rsidP="00AE09D4">
                      <w:pPr>
                        <w:ind w:left="720"/>
                      </w:pPr>
                      <w:r>
                        <w:t xml:space="preserve">If ((err = </w:t>
                      </w:r>
                      <w:proofErr w:type="spellStart"/>
                      <w:r>
                        <w:t>SqlCryptGetAlgorithmInfo</w:t>
                      </w:r>
                      <w:proofErr w:type="spellEnd"/>
                      <w:r>
                        <w:t xml:space="preserve"> (</w:t>
                      </w:r>
                      <w:proofErr w:type="spellStart"/>
                      <w:proofErr w:type="gramStart"/>
                      <w:r>
                        <w:t>algId</w:t>
                      </w:r>
                      <w:proofErr w:type="spellEnd"/>
                      <w:r>
                        <w:t xml:space="preserve"> ,</w:t>
                      </w:r>
                      <w:proofErr w:type="gramEnd"/>
                      <w:r>
                        <w:t xml:space="preserve"> &amp;</w:t>
                      </w:r>
                      <w:r w:rsidRPr="00AE09D4">
                        <w:t xml:space="preserve"> </w:t>
                      </w:r>
                      <w:proofErr w:type="spellStart"/>
                      <w:r>
                        <w:t>algorithmInfo</w:t>
                      </w:r>
                      <w:proofErr w:type="spellEnd"/>
                      <w:r>
                        <w:t>)</w:t>
                      </w:r>
                      <w:proofErr w:type="gramStart"/>
                      <w:r>
                        <w:t>)!=</w:t>
                      </w:r>
                      <w:proofErr w:type="gramEnd"/>
                      <w:r>
                        <w:t xml:space="preserve"> </w:t>
                      </w:r>
                      <w:proofErr w:type="spellStart"/>
                      <w:r>
                        <w:t>SqlCp_Success</w:t>
                      </w:r>
                      <w:proofErr w:type="spellEnd"/>
                    </w:p>
                    <w:p w14:paraId="28AB3360" w14:textId="77777777" w:rsidR="00954B72" w:rsidRDefault="00954B72" w:rsidP="00AE09D4">
                      <w:pPr>
                        <w:ind w:left="1440" w:firstLine="720"/>
                      </w:pPr>
                      <w:r>
                        <w:t xml:space="preserve">&amp;&amp; </w:t>
                      </w:r>
                      <w:proofErr w:type="gramStart"/>
                      <w:r>
                        <w:t>err !</w:t>
                      </w:r>
                      <w:proofErr w:type="gramEnd"/>
                      <w:r>
                        <w:t xml:space="preserve">= </w:t>
                      </w:r>
                      <w:proofErr w:type="spellStart"/>
                      <w:r w:rsidRPr="00AE09D4">
                        <w:t>scp_err_InsufficientBuffer</w:t>
                      </w:r>
                      <w:proofErr w:type="spellEnd"/>
                      <w:r>
                        <w:t>)</w:t>
                      </w:r>
                    </w:p>
                    <w:p w14:paraId="28AB3361" w14:textId="77777777" w:rsidR="00954B72" w:rsidRDefault="00954B72" w:rsidP="00AE09D4">
                      <w:pPr>
                        <w:ind w:left="720"/>
                      </w:pPr>
                      <w:r>
                        <w:tab/>
                        <w:t xml:space="preserve">Return </w:t>
                      </w:r>
                      <w:proofErr w:type="gramStart"/>
                      <w:r>
                        <w:t>err;</w:t>
                      </w:r>
                      <w:proofErr w:type="gramEnd"/>
                    </w:p>
                    <w:p w14:paraId="28AB3362" w14:textId="77777777" w:rsidR="00954B72" w:rsidRDefault="00954B72" w:rsidP="00AE09D4">
                      <w:pPr>
                        <w:ind w:left="720"/>
                      </w:pPr>
                    </w:p>
                    <w:p w14:paraId="28AB3363" w14:textId="77777777" w:rsidR="00954B72" w:rsidRDefault="00954B72" w:rsidP="00AE09D4">
                      <w:pPr>
                        <w:ind w:firstLine="720"/>
                      </w:pPr>
                      <w:r>
                        <w:t>algorithmInfo.algTag.ws = (WCHAR</w:t>
                      </w:r>
                      <w:proofErr w:type="gramStart"/>
                      <w:r>
                        <w:t>*)malloc</w:t>
                      </w:r>
                      <w:proofErr w:type="gramEnd"/>
                      <w:r>
                        <w:t>(</w:t>
                      </w:r>
                      <w:proofErr w:type="spellStart"/>
                      <w:r>
                        <w:t>algorithmInfo</w:t>
                      </w:r>
                      <w:proofErr w:type="spellEnd"/>
                      <w:r>
                        <w:t>.</w:t>
                      </w:r>
                      <w:r w:rsidRPr="008176EA">
                        <w:t xml:space="preserve"> </w:t>
                      </w:r>
                      <w:proofErr w:type="spellStart"/>
                      <w:r>
                        <w:t>algTag.cb</w:t>
                      </w:r>
                      <w:proofErr w:type="spellEnd"/>
                      <w:r>
                        <w:t>);</w:t>
                      </w:r>
                    </w:p>
                    <w:p w14:paraId="28AB3364" w14:textId="77777777" w:rsidR="00954B72" w:rsidRDefault="00954B72" w:rsidP="00AE09D4">
                      <w:pPr>
                        <w:ind w:firstLine="720"/>
                      </w:pPr>
                    </w:p>
                    <w:p w14:paraId="28AB3365" w14:textId="77777777" w:rsidR="00954B72" w:rsidRDefault="00954B72" w:rsidP="008176EA">
                      <w:pPr>
                        <w:ind w:left="720"/>
                      </w:pPr>
                      <w:r>
                        <w:t xml:space="preserve">If ((err = </w:t>
                      </w:r>
                      <w:proofErr w:type="spellStart"/>
                      <w:r>
                        <w:t>SqlCryptGetAlgorithmInfo</w:t>
                      </w:r>
                      <w:proofErr w:type="spellEnd"/>
                      <w:r>
                        <w:t xml:space="preserve"> (</w:t>
                      </w:r>
                      <w:proofErr w:type="spellStart"/>
                      <w:proofErr w:type="gramStart"/>
                      <w:r>
                        <w:t>algId</w:t>
                      </w:r>
                      <w:proofErr w:type="spellEnd"/>
                      <w:r>
                        <w:t xml:space="preserve"> ,</w:t>
                      </w:r>
                      <w:proofErr w:type="gramEnd"/>
                      <w:r>
                        <w:t xml:space="preserve"> &amp;</w:t>
                      </w:r>
                      <w:r w:rsidRPr="00AE09D4">
                        <w:t xml:space="preserve"> </w:t>
                      </w:r>
                      <w:proofErr w:type="spellStart"/>
                      <w:r>
                        <w:t>algorithmInfo</w:t>
                      </w:r>
                      <w:proofErr w:type="spellEnd"/>
                      <w:r>
                        <w:t>)</w:t>
                      </w:r>
                      <w:proofErr w:type="gramStart"/>
                      <w:r>
                        <w:t>)!=</w:t>
                      </w:r>
                      <w:proofErr w:type="gramEnd"/>
                      <w:r>
                        <w:t xml:space="preserve"> </w:t>
                      </w:r>
                      <w:proofErr w:type="spellStart"/>
                      <w:r>
                        <w:t>SqlCp_Success</w:t>
                      </w:r>
                      <w:proofErr w:type="spellEnd"/>
                      <w:r>
                        <w:t>)</w:t>
                      </w:r>
                    </w:p>
                    <w:p w14:paraId="28AB3366" w14:textId="77777777" w:rsidR="00954B72" w:rsidRDefault="00954B72" w:rsidP="008176EA">
                      <w:pPr>
                        <w:ind w:left="720"/>
                      </w:pPr>
                      <w:r>
                        <w:tab/>
                        <w:t xml:space="preserve">Return </w:t>
                      </w:r>
                      <w:proofErr w:type="gramStart"/>
                      <w:r>
                        <w:t>err;</w:t>
                      </w:r>
                      <w:proofErr w:type="gramEnd"/>
                    </w:p>
                    <w:p w14:paraId="28AB3367" w14:textId="77777777" w:rsidR="00954B72" w:rsidRDefault="00954B72" w:rsidP="008176EA">
                      <w:pPr>
                        <w:ind w:left="720"/>
                      </w:pPr>
                    </w:p>
                    <w:p w14:paraId="28AB3368" w14:textId="77777777" w:rsidR="00954B72" w:rsidRDefault="00954B72" w:rsidP="008176EA">
                      <w:pPr>
                        <w:ind w:left="720"/>
                      </w:pPr>
                      <w:proofErr w:type="gramStart"/>
                      <w:r>
                        <w:t>Print(</w:t>
                      </w:r>
                      <w:proofErr w:type="gramEnd"/>
                      <w:r>
                        <w:t xml:space="preserve">algid, </w:t>
                      </w:r>
                      <w:proofErr w:type="spellStart"/>
                      <w:r>
                        <w:t>algorithmInfo</w:t>
                      </w:r>
                      <w:proofErr w:type="spellEnd"/>
                      <w:proofErr w:type="gramStart"/>
                      <w:r>
                        <w:t>);</w:t>
                      </w:r>
                      <w:proofErr w:type="gramEnd"/>
                    </w:p>
                    <w:p w14:paraId="28AB3369" w14:textId="77777777" w:rsidR="00954B72" w:rsidRDefault="00954B72" w:rsidP="008176EA">
                      <w:pPr>
                        <w:ind w:left="720"/>
                      </w:pPr>
                      <w:r>
                        <w:t>Free(algorithmInfo.algTag.ws</w:t>
                      </w:r>
                      <w:proofErr w:type="gramStart"/>
                      <w:r>
                        <w:t>);</w:t>
                      </w:r>
                      <w:proofErr w:type="gramEnd"/>
                    </w:p>
                    <w:p w14:paraId="28AB336A" w14:textId="77777777" w:rsidR="00954B72" w:rsidRDefault="00954B72">
                      <w:r>
                        <w:t>}</w:t>
                      </w:r>
                    </w:p>
                    <w:p w14:paraId="28AB336B" w14:textId="77777777" w:rsidR="00954B72" w:rsidRDefault="00954B72"/>
                    <w:p w14:paraId="28AB336C" w14:textId="77777777" w:rsidR="00954B72" w:rsidRDefault="00954B72"/>
                  </w:txbxContent>
                </v:textbox>
                <w10:anchorlock/>
              </v:shape>
            </w:pict>
          </mc:Fallback>
        </mc:AlternateContent>
      </w:r>
    </w:p>
    <w:p w14:paraId="28AB2E9F" w14:textId="77777777" w:rsidR="00774023" w:rsidRDefault="00774023"/>
    <w:p w14:paraId="28AB2EA0" w14:textId="77777777" w:rsidR="00774023" w:rsidRDefault="00774023"/>
    <w:p w14:paraId="28AB2EA1" w14:textId="77777777" w:rsidR="00774023" w:rsidRDefault="00B338D1">
      <w:pPr>
        <w:pStyle w:val="Heading4"/>
      </w:pPr>
      <w:r>
        <w:t>Key management</w:t>
      </w:r>
    </w:p>
    <w:p w14:paraId="28AB2EA2" w14:textId="77777777" w:rsidR="00774023" w:rsidRDefault="00774023"/>
    <w:p w14:paraId="28AB2EA3" w14:textId="77777777" w:rsidR="00774023" w:rsidRDefault="00A05B36">
      <w:pPr>
        <w:pStyle w:val="Heading5"/>
      </w:pPr>
      <w:proofErr w:type="spellStart"/>
      <w:r>
        <w:t>SqlCryptCreateKey</w:t>
      </w:r>
      <w:proofErr w:type="spellEnd"/>
    </w:p>
    <w:p w14:paraId="28AB2EA4" w14:textId="77777777" w:rsidR="00774023" w:rsidRDefault="00774023"/>
    <w:p w14:paraId="28AB2EA5" w14:textId="77F3A7AE" w:rsidR="00774023" w:rsidRDefault="0055410A">
      <w:r>
        <w:rPr>
          <w:noProof/>
        </w:rPr>
        <w:lastRenderedPageBreak/>
        <mc:AlternateContent>
          <mc:Choice Requires="wps">
            <w:drawing>
              <wp:inline distT="0" distB="0" distL="0" distR="0" wp14:anchorId="28AB30EA" wp14:editId="0A5848F5">
                <wp:extent cx="6313805" cy="1446530"/>
                <wp:effectExtent l="0" t="0" r="1270" b="1270"/>
                <wp:docPr id="11992487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3805" cy="144653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6D"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6E" w14:textId="77777777" w:rsidR="00954B72" w:rsidRDefault="00954B72">
                            <w:proofErr w:type="spellStart"/>
                            <w:r w:rsidRPr="00FA68EB">
                              <w:t>SqlCryptCreateKey</w:t>
                            </w:r>
                            <w:proofErr w:type="spellEnd"/>
                            <w:r w:rsidRPr="00FA68EB">
                              <w:t xml:space="preserve"> </w:t>
                            </w:r>
                            <w:r>
                              <w:t xml:space="preserve">(__IN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A05B36">
                              <w:rPr>
                                <w:i/>
                              </w:rPr>
                              <w:t>pSess</w:t>
                            </w:r>
                            <w:proofErr w:type="spellEnd"/>
                            <w:r>
                              <w:t>,</w:t>
                            </w:r>
                            <w:r>
                              <w:tab/>
                            </w:r>
                            <w:r>
                              <w:tab/>
                            </w:r>
                          </w:p>
                          <w:p w14:paraId="28AB336F" w14:textId="77777777" w:rsidR="00954B72" w:rsidRDefault="00954B72">
                            <w:r>
                              <w:t xml:space="preserve">                             __IN const </w:t>
                            </w:r>
                            <w:r w:rsidR="008048B5">
                              <w:fldChar w:fldCharType="begin"/>
                            </w:r>
                            <w:r>
                              <w:instrText xml:space="preserve"> REF SqlCpStr \h </w:instrText>
                            </w:r>
                            <w:r w:rsidR="008048B5">
                              <w:fldChar w:fldCharType="separate"/>
                            </w:r>
                            <w:proofErr w:type="spellStart"/>
                            <w:r w:rsidRPr="00AE3D06">
                              <w:rPr>
                                <w:color w:val="0558FF"/>
                              </w:rPr>
                              <w:t>SqlCpStr</w:t>
                            </w:r>
                            <w:proofErr w:type="spellEnd"/>
                            <w:r w:rsidR="008048B5">
                              <w:fldChar w:fldCharType="end"/>
                            </w:r>
                            <w:r>
                              <w:t xml:space="preserve">* </w:t>
                            </w:r>
                            <w:proofErr w:type="spellStart"/>
                            <w:r w:rsidRPr="00A05B36">
                              <w:rPr>
                                <w:i/>
                              </w:rPr>
                              <w:t>keyName</w:t>
                            </w:r>
                            <w:proofErr w:type="spellEnd"/>
                            <w:r>
                              <w:t xml:space="preserve">,  </w:t>
                            </w:r>
                            <w:r>
                              <w:tab/>
                            </w:r>
                          </w:p>
                          <w:p w14:paraId="28AB3370" w14:textId="77777777" w:rsidR="00954B72" w:rsidRDefault="00954B72">
                            <w:pPr>
                              <w:rPr>
                                <w:i/>
                              </w:rPr>
                            </w:pPr>
                            <w:r>
                              <w:t xml:space="preserve">                             __IN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t xml:space="preserve"> </w:t>
                            </w:r>
                            <w:r>
                              <w:rPr>
                                <w:i/>
                              </w:rPr>
                              <w:t>algid,</w:t>
                            </w:r>
                          </w:p>
                          <w:p w14:paraId="28AB3371" w14:textId="77777777" w:rsidR="00954B72" w:rsidRDefault="00954B72" w:rsidP="00FA68EB">
                            <w:pPr>
                              <w:ind w:left="1440"/>
                              <w:rPr>
                                <w:i/>
                              </w:rPr>
                            </w:pPr>
                            <w:r>
                              <w:rPr>
                                <w:i/>
                              </w:rPr>
                              <w:t xml:space="preserve">       </w:t>
                            </w:r>
                            <w:r>
                              <w:t xml:space="preserve">__IN  </w:t>
                            </w:r>
                            <w:r w:rsidR="008048B5">
                              <w:fldChar w:fldCharType="begin"/>
                            </w:r>
                            <w:r>
                              <w:instrText xml:space="preserve"> REF SqlCpKeyFlags \h </w:instrText>
                            </w:r>
                            <w:r w:rsidR="008048B5">
                              <w:fldChar w:fldCharType="separate"/>
                            </w:r>
                            <w:proofErr w:type="spellStart"/>
                            <w:r w:rsidRPr="00393418">
                              <w:rPr>
                                <w:color w:val="0558FF"/>
                              </w:rPr>
                              <w:t>SqlCpKeyFlags</w:t>
                            </w:r>
                            <w:proofErr w:type="spellEnd"/>
                            <w:r w:rsidR="008048B5">
                              <w:fldChar w:fldCharType="end"/>
                            </w:r>
                            <w:r>
                              <w:t xml:space="preserve"> </w:t>
                            </w:r>
                            <w:proofErr w:type="spellStart"/>
                            <w:r w:rsidRPr="006E296E">
                              <w:rPr>
                                <w:i/>
                              </w:rPr>
                              <w:t>keyFlags</w:t>
                            </w:r>
                            <w:proofErr w:type="spellEnd"/>
                            <w:r>
                              <w:rPr>
                                <w:i/>
                              </w:rPr>
                              <w:t>,</w:t>
                            </w:r>
                          </w:p>
                          <w:p w14:paraId="28AB3372" w14:textId="77777777" w:rsidR="00954B72" w:rsidRPr="00FA68EB" w:rsidRDefault="00954B72" w:rsidP="00FA68EB">
                            <w:pPr>
                              <w:ind w:left="1440"/>
                              <w:rPr>
                                <w:i/>
                              </w:rPr>
                            </w:pPr>
                            <w:r>
                              <w:t xml:space="preserve">       </w:t>
                            </w:r>
                            <w:r w:rsidRPr="00FA68EB">
                              <w:t xml:space="preserve">__OUT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rsidRPr="00FA68EB">
                              <w:t xml:space="preserve">* </w:t>
                            </w:r>
                            <w:proofErr w:type="spellStart"/>
                            <w:r w:rsidRPr="00FA68EB">
                              <w:t>pKeyThumb</w:t>
                            </w:r>
                            <w:proofErr w:type="spellEnd"/>
                            <w:proofErr w:type="gramStart"/>
                            <w:r>
                              <w:t>);</w:t>
                            </w:r>
                            <w:proofErr w:type="gramEnd"/>
                            <w:r>
                              <w:t xml:space="preserve"> </w:t>
                            </w:r>
                            <w:r>
                              <w:tab/>
                            </w:r>
                            <w:r>
                              <w:tab/>
                            </w:r>
                            <w:r>
                              <w:tab/>
                            </w:r>
                          </w:p>
                          <w:p w14:paraId="28AB3373" w14:textId="77777777" w:rsidR="00954B72" w:rsidRDefault="00954B72"/>
                          <w:p w14:paraId="28AB3374"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EA" id="Text Box 14" o:spid="_x0000_s1053" type="#_x0000_t202" style="width:497.15pt;height:1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" fillcolor="#ddd" stroked="f">
                <v:textbox>
                  <w:txbxContent>
                    <w:p w14:paraId="28AB336D" w14:textId="77777777" w:rsidR="00954B72" w:rsidRDefault="008048B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6E" w14:textId="77777777" w:rsidR="00954B72" w:rsidRDefault="00954B72">
                      <w:proofErr w:type="spellStart"/>
                      <w:r w:rsidRPr="00FA68EB">
                        <w:t>SqlCryptCreateKey</w:t>
                      </w:r>
                      <w:proofErr w:type="spellEnd"/>
                      <w:r w:rsidRPr="00FA68EB">
                        <w:t xml:space="preserve"> </w:t>
                      </w:r>
                      <w:r>
                        <w:t xml:space="preserve">(__IN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A05B36">
                        <w:rPr>
                          <w:i/>
                        </w:rPr>
                        <w:t>pSess</w:t>
                      </w:r>
                      <w:proofErr w:type="spellEnd"/>
                      <w:r>
                        <w:t>,</w:t>
                      </w:r>
                      <w:r>
                        <w:tab/>
                      </w:r>
                      <w:r>
                        <w:tab/>
                      </w:r>
                    </w:p>
                    <w:p w14:paraId="28AB336F" w14:textId="77777777" w:rsidR="00954B72" w:rsidRDefault="00954B72">
                      <w:r>
                        <w:t xml:space="preserve">                             __IN const </w:t>
                      </w:r>
                      <w:r w:rsidR="008048B5">
                        <w:fldChar w:fldCharType="begin"/>
                      </w:r>
                      <w:r>
                        <w:instrText xml:space="preserve"> REF SqlCpStr \h </w:instrText>
                      </w:r>
                      <w:r w:rsidR="008048B5">
                        <w:fldChar w:fldCharType="separate"/>
                      </w:r>
                      <w:proofErr w:type="spellStart"/>
                      <w:r w:rsidRPr="00AE3D06">
                        <w:rPr>
                          <w:color w:val="0558FF"/>
                        </w:rPr>
                        <w:t>SqlCpStr</w:t>
                      </w:r>
                      <w:proofErr w:type="spellEnd"/>
                      <w:r w:rsidR="008048B5">
                        <w:fldChar w:fldCharType="end"/>
                      </w:r>
                      <w:r>
                        <w:t xml:space="preserve">* </w:t>
                      </w:r>
                      <w:proofErr w:type="spellStart"/>
                      <w:r w:rsidRPr="00A05B36">
                        <w:rPr>
                          <w:i/>
                        </w:rPr>
                        <w:t>keyName</w:t>
                      </w:r>
                      <w:proofErr w:type="spellEnd"/>
                      <w:r>
                        <w:t xml:space="preserve">,  </w:t>
                      </w:r>
                      <w:r>
                        <w:tab/>
                      </w:r>
                    </w:p>
                    <w:p w14:paraId="28AB3370" w14:textId="77777777" w:rsidR="00954B72" w:rsidRDefault="00954B72">
                      <w:pPr>
                        <w:rPr>
                          <w:i/>
                        </w:rPr>
                      </w:pPr>
                      <w:r>
                        <w:t xml:space="preserve">                             __IN </w:t>
                      </w:r>
                      <w:r w:rsidR="008048B5">
                        <w:fldChar w:fldCharType="begin"/>
                      </w:r>
                      <w:r>
                        <w:instrText xml:space="preserve"> REF SqlCpAlgId \h </w:instrText>
                      </w:r>
                      <w:r w:rsidR="008048B5">
                        <w:fldChar w:fldCharType="separate"/>
                      </w:r>
                      <w:proofErr w:type="spellStart"/>
                      <w:r w:rsidRPr="009F14B2">
                        <w:rPr>
                          <w:color w:val="0558FF"/>
                        </w:rPr>
                        <w:t>SqlCpAlgId</w:t>
                      </w:r>
                      <w:proofErr w:type="spellEnd"/>
                      <w:r w:rsidR="008048B5">
                        <w:fldChar w:fldCharType="end"/>
                      </w:r>
                      <w:r>
                        <w:t xml:space="preserve"> </w:t>
                      </w:r>
                      <w:r>
                        <w:rPr>
                          <w:i/>
                        </w:rPr>
                        <w:t>algid,</w:t>
                      </w:r>
                    </w:p>
                    <w:p w14:paraId="28AB3371" w14:textId="77777777" w:rsidR="00954B72" w:rsidRDefault="00954B72" w:rsidP="00FA68EB">
                      <w:pPr>
                        <w:ind w:left="1440"/>
                        <w:rPr>
                          <w:i/>
                        </w:rPr>
                      </w:pPr>
                      <w:r>
                        <w:rPr>
                          <w:i/>
                        </w:rPr>
                        <w:t xml:space="preserve">       </w:t>
                      </w:r>
                      <w:r>
                        <w:t xml:space="preserve">__IN  </w:t>
                      </w:r>
                      <w:r w:rsidR="008048B5">
                        <w:fldChar w:fldCharType="begin"/>
                      </w:r>
                      <w:r>
                        <w:instrText xml:space="preserve"> REF SqlCpKeyFlags \h </w:instrText>
                      </w:r>
                      <w:r w:rsidR="008048B5">
                        <w:fldChar w:fldCharType="separate"/>
                      </w:r>
                      <w:proofErr w:type="spellStart"/>
                      <w:r w:rsidRPr="00393418">
                        <w:rPr>
                          <w:color w:val="0558FF"/>
                        </w:rPr>
                        <w:t>SqlCpKeyFlags</w:t>
                      </w:r>
                      <w:proofErr w:type="spellEnd"/>
                      <w:r w:rsidR="008048B5">
                        <w:fldChar w:fldCharType="end"/>
                      </w:r>
                      <w:r>
                        <w:t xml:space="preserve"> </w:t>
                      </w:r>
                      <w:proofErr w:type="spellStart"/>
                      <w:r w:rsidRPr="006E296E">
                        <w:rPr>
                          <w:i/>
                        </w:rPr>
                        <w:t>keyFlags</w:t>
                      </w:r>
                      <w:proofErr w:type="spellEnd"/>
                      <w:r>
                        <w:rPr>
                          <w:i/>
                        </w:rPr>
                        <w:t>,</w:t>
                      </w:r>
                    </w:p>
                    <w:p w14:paraId="28AB3372" w14:textId="77777777" w:rsidR="00954B72" w:rsidRPr="00FA68EB" w:rsidRDefault="00954B72" w:rsidP="00FA68EB">
                      <w:pPr>
                        <w:ind w:left="1440"/>
                        <w:rPr>
                          <w:i/>
                        </w:rPr>
                      </w:pPr>
                      <w:r>
                        <w:t xml:space="preserve">       </w:t>
                      </w:r>
                      <w:r w:rsidRPr="00FA68EB">
                        <w:t xml:space="preserve">__OUT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rsidRPr="00FA68EB">
                        <w:t xml:space="preserve">* </w:t>
                      </w:r>
                      <w:proofErr w:type="spellStart"/>
                      <w:r w:rsidRPr="00FA68EB">
                        <w:t>pKeyThumb</w:t>
                      </w:r>
                      <w:proofErr w:type="spellEnd"/>
                      <w:proofErr w:type="gramStart"/>
                      <w:r>
                        <w:t>);</w:t>
                      </w:r>
                      <w:proofErr w:type="gramEnd"/>
                      <w:r>
                        <w:t xml:space="preserve"> </w:t>
                      </w:r>
                      <w:r>
                        <w:tab/>
                      </w:r>
                      <w:r>
                        <w:tab/>
                      </w:r>
                      <w:r>
                        <w:tab/>
                      </w:r>
                    </w:p>
                    <w:p w14:paraId="28AB3373" w14:textId="77777777" w:rsidR="00954B72" w:rsidRDefault="00954B72"/>
                    <w:p w14:paraId="28AB3374" w14:textId="77777777" w:rsidR="00954B72" w:rsidRDefault="00954B72"/>
                  </w:txbxContent>
                </v:textbox>
                <w10:anchorlock/>
              </v:shape>
            </w:pict>
          </mc:Fallback>
        </mc:AlternateContent>
      </w:r>
    </w:p>
    <w:p w14:paraId="28AB2EA6"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8067"/>
      </w:tblGrid>
      <w:tr w:rsidR="00A05B36" w14:paraId="28AB2EA9" w14:textId="77777777" w:rsidTr="000E1AD5">
        <w:tc>
          <w:tcPr>
            <w:tcW w:w="1254" w:type="dxa"/>
            <w:tcBorders>
              <w:top w:val="nil"/>
              <w:left w:val="nil"/>
              <w:bottom w:val="nil"/>
              <w:right w:val="nil"/>
            </w:tcBorders>
          </w:tcPr>
          <w:p w14:paraId="28AB2EA7" w14:textId="77777777" w:rsidR="00774023" w:rsidRDefault="00A05B36">
            <w:pPr>
              <w:rPr>
                <w:i/>
              </w:rPr>
            </w:pPr>
            <w:proofErr w:type="spellStart"/>
            <w:r w:rsidRPr="00A05B36">
              <w:rPr>
                <w:i/>
              </w:rPr>
              <w:t>pSess</w:t>
            </w:r>
            <w:proofErr w:type="spellEnd"/>
          </w:p>
        </w:tc>
        <w:tc>
          <w:tcPr>
            <w:tcW w:w="9186" w:type="dxa"/>
            <w:tcBorders>
              <w:top w:val="nil"/>
              <w:left w:val="nil"/>
              <w:bottom w:val="nil"/>
              <w:right w:val="nil"/>
            </w:tcBorders>
          </w:tcPr>
          <w:p w14:paraId="28AB2EA8" w14:textId="77777777" w:rsidR="00774023" w:rsidRDefault="00A05B36">
            <w:pPr>
              <w:jc w:val="both"/>
            </w:pPr>
            <w:r>
              <w:t xml:space="preserve">Session object. </w:t>
            </w:r>
          </w:p>
        </w:tc>
      </w:tr>
      <w:tr w:rsidR="00A05B36" w14:paraId="28AB2EAC" w14:textId="77777777" w:rsidTr="000E1AD5">
        <w:tc>
          <w:tcPr>
            <w:tcW w:w="1254" w:type="dxa"/>
            <w:tcBorders>
              <w:top w:val="nil"/>
              <w:left w:val="nil"/>
              <w:bottom w:val="nil"/>
              <w:right w:val="nil"/>
            </w:tcBorders>
          </w:tcPr>
          <w:p w14:paraId="28AB2EAA" w14:textId="77777777" w:rsidR="00774023" w:rsidRDefault="00A05B36">
            <w:pPr>
              <w:rPr>
                <w:i/>
              </w:rPr>
            </w:pPr>
            <w:proofErr w:type="spellStart"/>
            <w:r w:rsidRPr="00A05B36">
              <w:rPr>
                <w:i/>
              </w:rPr>
              <w:t>keyName</w:t>
            </w:r>
            <w:proofErr w:type="spellEnd"/>
          </w:p>
        </w:tc>
        <w:tc>
          <w:tcPr>
            <w:tcW w:w="9186" w:type="dxa"/>
            <w:tcBorders>
              <w:top w:val="nil"/>
              <w:left w:val="nil"/>
              <w:bottom w:val="nil"/>
              <w:right w:val="nil"/>
            </w:tcBorders>
          </w:tcPr>
          <w:p w14:paraId="28AB2EAB" w14:textId="77777777" w:rsidR="00774023" w:rsidRDefault="00A05B36">
            <w:r>
              <w:t>Friendly key name</w:t>
            </w:r>
          </w:p>
        </w:tc>
      </w:tr>
      <w:tr w:rsidR="00A05B36" w14:paraId="28AB2EAF" w14:textId="77777777" w:rsidTr="000E1AD5">
        <w:tc>
          <w:tcPr>
            <w:tcW w:w="1254" w:type="dxa"/>
            <w:tcBorders>
              <w:top w:val="nil"/>
              <w:left w:val="nil"/>
              <w:bottom w:val="nil"/>
              <w:right w:val="nil"/>
            </w:tcBorders>
          </w:tcPr>
          <w:p w14:paraId="28AB2EAD" w14:textId="77777777" w:rsidR="00774023" w:rsidRDefault="00A05B36">
            <w:pPr>
              <w:rPr>
                <w:i/>
              </w:rPr>
            </w:pPr>
            <w:proofErr w:type="spellStart"/>
            <w:r w:rsidRPr="00A05B36">
              <w:rPr>
                <w:i/>
              </w:rPr>
              <w:t>algId</w:t>
            </w:r>
            <w:proofErr w:type="spellEnd"/>
          </w:p>
        </w:tc>
        <w:tc>
          <w:tcPr>
            <w:tcW w:w="9186" w:type="dxa"/>
            <w:tcBorders>
              <w:top w:val="nil"/>
              <w:left w:val="nil"/>
              <w:bottom w:val="nil"/>
              <w:right w:val="nil"/>
            </w:tcBorders>
          </w:tcPr>
          <w:p w14:paraId="28AB2EAE" w14:textId="77777777" w:rsidR="00774023" w:rsidRDefault="00A05B36">
            <w:proofErr w:type="spellStart"/>
            <w:r>
              <w:t>Alogorithm</w:t>
            </w:r>
            <w:proofErr w:type="spellEnd"/>
            <w:r>
              <w:t xml:space="preserve"> id</w:t>
            </w:r>
          </w:p>
        </w:tc>
      </w:tr>
      <w:tr w:rsidR="0000279A" w14:paraId="28AB2EB2" w14:textId="77777777" w:rsidTr="000E1AD5">
        <w:tc>
          <w:tcPr>
            <w:tcW w:w="1254" w:type="dxa"/>
            <w:tcBorders>
              <w:top w:val="nil"/>
              <w:left w:val="nil"/>
              <w:bottom w:val="nil"/>
              <w:right w:val="nil"/>
            </w:tcBorders>
          </w:tcPr>
          <w:p w14:paraId="28AB2EB0" w14:textId="77777777" w:rsidR="00774023" w:rsidRDefault="0000279A">
            <w:pPr>
              <w:rPr>
                <w:i/>
              </w:rPr>
            </w:pPr>
            <w:proofErr w:type="spellStart"/>
            <w:r w:rsidRPr="00C376C8">
              <w:rPr>
                <w:i/>
              </w:rPr>
              <w:t>keyFlags</w:t>
            </w:r>
            <w:proofErr w:type="spellEnd"/>
          </w:p>
        </w:tc>
        <w:tc>
          <w:tcPr>
            <w:tcW w:w="9186" w:type="dxa"/>
            <w:tcBorders>
              <w:top w:val="nil"/>
              <w:left w:val="nil"/>
              <w:bottom w:val="nil"/>
              <w:right w:val="nil"/>
            </w:tcBorders>
          </w:tcPr>
          <w:p w14:paraId="28AB2EB1" w14:textId="77777777" w:rsidR="00774023" w:rsidRDefault="0000279A">
            <w:r>
              <w:t>Key flags, i.e. if key is exportable</w:t>
            </w:r>
            <w:r w:rsidR="00977A8D">
              <w:t xml:space="preserve"> or transient</w:t>
            </w:r>
          </w:p>
        </w:tc>
      </w:tr>
      <w:tr w:rsidR="000E1AD5" w14:paraId="28AB2EB5" w14:textId="77777777" w:rsidTr="000E1AD5">
        <w:tc>
          <w:tcPr>
            <w:tcW w:w="1254" w:type="dxa"/>
            <w:tcBorders>
              <w:top w:val="nil"/>
              <w:left w:val="nil"/>
              <w:bottom w:val="nil"/>
              <w:right w:val="nil"/>
            </w:tcBorders>
          </w:tcPr>
          <w:p w14:paraId="28AB2EB3" w14:textId="77777777" w:rsidR="000E1AD5" w:rsidRPr="000E1AD5" w:rsidRDefault="000E1AD5">
            <w:pPr>
              <w:rPr>
                <w:i/>
              </w:rPr>
            </w:pPr>
            <w:proofErr w:type="spellStart"/>
            <w:r w:rsidRPr="000E1AD5">
              <w:rPr>
                <w:i/>
              </w:rPr>
              <w:t>pKeyThumb</w:t>
            </w:r>
            <w:proofErr w:type="spellEnd"/>
          </w:p>
        </w:tc>
        <w:tc>
          <w:tcPr>
            <w:tcW w:w="9186" w:type="dxa"/>
            <w:tcBorders>
              <w:top w:val="nil"/>
              <w:left w:val="nil"/>
              <w:bottom w:val="nil"/>
              <w:right w:val="nil"/>
            </w:tcBorders>
          </w:tcPr>
          <w:p w14:paraId="28AB2EB4" w14:textId="77777777" w:rsidR="000E1AD5" w:rsidRDefault="000E1AD5">
            <w:r>
              <w:t>Key thumbprint</w:t>
            </w:r>
          </w:p>
        </w:tc>
      </w:tr>
    </w:tbl>
    <w:p w14:paraId="28AB2EB6" w14:textId="77777777" w:rsidR="00774023" w:rsidRDefault="00774023"/>
    <w:p w14:paraId="28AB2EB7" w14:textId="77777777" w:rsidR="00774023" w:rsidRDefault="00977A8D">
      <w:r>
        <w:t>Notes:</w:t>
      </w:r>
    </w:p>
    <w:p w14:paraId="28AB2EB8" w14:textId="77777777" w:rsidR="000E1AD5" w:rsidRDefault="000E1AD5" w:rsidP="00DA7A35">
      <w:pPr>
        <w:numPr>
          <w:ilvl w:val="0"/>
          <w:numId w:val="38"/>
        </w:numPr>
      </w:pPr>
      <w:r>
        <w:t xml:space="preserve">We support both two model of key creation: 1) Key name is supplied by the caller; 2) Key name is generated by the provider. Provider indicates which model it uses by defining </w:t>
      </w:r>
      <w:r w:rsidR="008048B5">
        <w:rPr>
          <w:color w:val="0558FF"/>
        </w:rPr>
        <w:fldChar w:fldCharType="begin"/>
      </w:r>
      <w:r>
        <w:instrText xml:space="preserve"> REF SqlCpProviderInfo \h </w:instrText>
      </w:r>
      <w:r w:rsidR="008048B5">
        <w:rPr>
          <w:color w:val="0558FF"/>
        </w:rPr>
      </w:r>
      <w:r w:rsidR="008048B5">
        <w:rPr>
          <w:color w:val="0558FF"/>
        </w:rPr>
        <w:fldChar w:fldCharType="separate"/>
      </w:r>
      <w:proofErr w:type="spellStart"/>
      <w:r w:rsidRPr="00DA09A0">
        <w:rPr>
          <w:color w:val="0558FF"/>
        </w:rPr>
        <w:t>SqlCpProviderInfo</w:t>
      </w:r>
      <w:r w:rsidR="008048B5">
        <w:rPr>
          <w:color w:val="0558FF"/>
        </w:rPr>
        <w:fldChar w:fldCharType="end"/>
      </w:r>
      <w:r>
        <w:rPr>
          <w:color w:val="0558FF"/>
        </w:rPr>
        <w:t>.fAcceptsKeyName</w:t>
      </w:r>
      <w:proofErr w:type="spellEnd"/>
      <w:r>
        <w:rPr>
          <w:color w:val="0558FF"/>
        </w:rPr>
        <w:t xml:space="preserve">. </w:t>
      </w:r>
      <w:r>
        <w:t xml:space="preserve">If </w:t>
      </w:r>
      <w:proofErr w:type="spellStart"/>
      <w:r>
        <w:t>fAcceptKeyName</w:t>
      </w:r>
      <w:proofErr w:type="spellEnd"/>
      <w:r>
        <w:t xml:space="preserve"> is 1, then 1</w:t>
      </w:r>
      <w:r w:rsidRPr="000E1AD5">
        <w:rPr>
          <w:vertAlign w:val="superscript"/>
        </w:rPr>
        <w:t>st</w:t>
      </w:r>
      <w:r>
        <w:t xml:space="preserve"> model is used, otherwise it is the second.</w:t>
      </w:r>
    </w:p>
    <w:p w14:paraId="28AB2EB9" w14:textId="77777777" w:rsidR="000E1AD5" w:rsidRDefault="000E1AD5" w:rsidP="00DA7A35">
      <w:pPr>
        <w:numPr>
          <w:ilvl w:val="0"/>
          <w:numId w:val="38"/>
        </w:numPr>
      </w:pPr>
      <w:r>
        <w:t xml:space="preserve">For either model </w:t>
      </w:r>
      <w:proofErr w:type="spellStart"/>
      <w:r w:rsidRPr="00FA68EB">
        <w:t>pKeyThumb</w:t>
      </w:r>
      <w:proofErr w:type="spellEnd"/>
      <w:r>
        <w:t xml:space="preserve"> must be returned by the provider.</w:t>
      </w:r>
    </w:p>
    <w:p w14:paraId="28AB2EBA" w14:textId="77777777" w:rsidR="00774023" w:rsidRDefault="00977A8D" w:rsidP="00DA7A35">
      <w:pPr>
        <w:numPr>
          <w:ilvl w:val="0"/>
          <w:numId w:val="38"/>
        </w:numPr>
      </w:pPr>
      <w:r>
        <w:t xml:space="preserve">If key can’t be exported by a provider  and </w:t>
      </w:r>
      <w:proofErr w:type="spellStart"/>
      <w:r>
        <w:t>SqlCP_KeyExportable</w:t>
      </w:r>
      <w:proofErr w:type="spellEnd"/>
      <w:r>
        <w:t xml:space="preserve"> is specified </w:t>
      </w:r>
      <w:proofErr w:type="spellStart"/>
      <w:r>
        <w:t>SqlCryptCreateKey</w:t>
      </w:r>
      <w:proofErr w:type="spellEnd"/>
      <w:r>
        <w:t xml:space="preserve"> fails to create a key</w:t>
      </w:r>
    </w:p>
    <w:p w14:paraId="28AB2EBB" w14:textId="77777777" w:rsidR="00774023" w:rsidRDefault="00977A8D" w:rsidP="00DA7A35">
      <w:pPr>
        <w:numPr>
          <w:ilvl w:val="0"/>
          <w:numId w:val="38"/>
        </w:numPr>
      </w:pPr>
      <w:r>
        <w:t xml:space="preserve">If </w:t>
      </w:r>
      <w:proofErr w:type="spellStart"/>
      <w:r>
        <w:t>SQlCp_KeyTransient</w:t>
      </w:r>
      <w:proofErr w:type="spellEnd"/>
      <w:r>
        <w:t xml:space="preserve"> is NOT specified and the key cannot be persisted on the provider </w:t>
      </w:r>
      <w:proofErr w:type="spellStart"/>
      <w:r>
        <w:t>SqlCryptCreateKey</w:t>
      </w:r>
      <w:proofErr w:type="spellEnd"/>
      <w:r>
        <w:t xml:space="preserve"> fails to create a key</w:t>
      </w:r>
    </w:p>
    <w:p w14:paraId="28AB2EBC" w14:textId="77777777" w:rsidR="00774023" w:rsidRDefault="00977A8D" w:rsidP="00DA7A35">
      <w:pPr>
        <w:numPr>
          <w:ilvl w:val="0"/>
          <w:numId w:val="38"/>
        </w:numPr>
      </w:pPr>
      <w:r>
        <w:t xml:space="preserve">If </w:t>
      </w:r>
      <w:proofErr w:type="spellStart"/>
      <w:r>
        <w:t>SQlCp_KeyTransient</w:t>
      </w:r>
      <w:proofErr w:type="spellEnd"/>
      <w:r>
        <w:t xml:space="preserve"> is specified, this indicates that the key is valid only for the duration of the session, i.e. when crypto session is closed the key is removed from the provider. Such key must always be exportable, otherwise the data encrypted by the key can’t be decrypted back after the session is closed. Transient key is exported and stored in database. To use the key, the key must be imported back to the provider.</w:t>
      </w:r>
    </w:p>
    <w:p w14:paraId="28AB2EBD" w14:textId="77777777" w:rsidR="00774023" w:rsidRDefault="00283E1D">
      <w:pPr>
        <w:pStyle w:val="Heading5"/>
      </w:pPr>
      <w:proofErr w:type="spellStart"/>
      <w:r>
        <w:t>SqlCryptDropKey</w:t>
      </w:r>
      <w:proofErr w:type="spellEnd"/>
    </w:p>
    <w:p w14:paraId="28AB2EBE" w14:textId="77777777" w:rsidR="00774023" w:rsidRDefault="00774023"/>
    <w:p w14:paraId="28AB2EBF" w14:textId="17A17FA8" w:rsidR="00774023" w:rsidRDefault="0055410A">
      <w:r>
        <w:rPr>
          <w:noProof/>
        </w:rPr>
        <mc:AlternateContent>
          <mc:Choice Requires="wps">
            <w:drawing>
              <wp:inline distT="0" distB="0" distL="0" distR="0" wp14:anchorId="28AB30EC" wp14:editId="37677934">
                <wp:extent cx="6210300" cy="736600"/>
                <wp:effectExtent l="0" t="0" r="0" b="0"/>
                <wp:docPr id="22158203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73660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75" w14:textId="77777777" w:rsidR="00954B72" w:rsidRDefault="008048B5" w:rsidP="00EA7FF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76" w14:textId="77777777" w:rsidR="00954B72" w:rsidRDefault="00954B72" w:rsidP="00EA7FF5">
                            <w:r>
                              <w:t xml:space="preserve"> </w:t>
                            </w:r>
                            <w:proofErr w:type="spellStart"/>
                            <w:r>
                              <w:t>SqlCryptDropKey</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283E1D">
                              <w:rPr>
                                <w:i/>
                              </w:rPr>
                              <w:t>pSess</w:t>
                            </w:r>
                            <w:proofErr w:type="spellEnd"/>
                            <w:r>
                              <w:t>,</w:t>
                            </w:r>
                            <w:r>
                              <w:tab/>
                            </w:r>
                            <w:r>
                              <w:tab/>
                            </w:r>
                          </w:p>
                          <w:p w14:paraId="28AB3377"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283E1D">
                              <w:rPr>
                                <w:i/>
                              </w:rPr>
                              <w:t>keyThumb</w:t>
                            </w:r>
                            <w:proofErr w:type="spellEnd"/>
                            <w:proofErr w:type="gramStart"/>
                            <w:r>
                              <w:t>);</w:t>
                            </w:r>
                            <w:proofErr w:type="gramEnd"/>
                            <w:r>
                              <w:t xml:space="preserve"> </w:t>
                            </w:r>
                            <w:r>
                              <w:tab/>
                            </w:r>
                          </w:p>
                          <w:p w14:paraId="28AB3378"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EC" id="Text Box 13" o:spid="_x0000_s1054" type="#_x0000_t202" style="width:489pt;height: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" fillcolor="#ddd" stroked="f">
                <v:textbox>
                  <w:txbxContent>
                    <w:p w14:paraId="28AB3375" w14:textId="77777777" w:rsidR="00954B72" w:rsidRDefault="008048B5" w:rsidP="00EA7FF5">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76" w14:textId="77777777" w:rsidR="00954B72" w:rsidRDefault="00954B72" w:rsidP="00EA7FF5">
                      <w:r>
                        <w:t xml:space="preserve"> </w:t>
                      </w:r>
                      <w:proofErr w:type="spellStart"/>
                      <w:r>
                        <w:t>SqlCryptDropKey</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283E1D">
                        <w:rPr>
                          <w:i/>
                        </w:rPr>
                        <w:t>pSess</w:t>
                      </w:r>
                      <w:proofErr w:type="spellEnd"/>
                      <w:r>
                        <w:t>,</w:t>
                      </w:r>
                      <w:r>
                        <w:tab/>
                      </w:r>
                      <w:r>
                        <w:tab/>
                      </w:r>
                    </w:p>
                    <w:p w14:paraId="28AB3377"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283E1D">
                        <w:rPr>
                          <w:i/>
                        </w:rPr>
                        <w:t>keyThumb</w:t>
                      </w:r>
                      <w:proofErr w:type="spellEnd"/>
                      <w:proofErr w:type="gramStart"/>
                      <w:r>
                        <w:t>);</w:t>
                      </w:r>
                      <w:proofErr w:type="gramEnd"/>
                      <w:r>
                        <w:t xml:space="preserve"> </w:t>
                      </w:r>
                      <w:r>
                        <w:tab/>
                      </w:r>
                    </w:p>
                    <w:p w14:paraId="28AB3378" w14:textId="77777777" w:rsidR="00954B72" w:rsidRDefault="00954B72"/>
                  </w:txbxContent>
                </v:textbox>
                <w10:anchorlock/>
              </v:shape>
            </w:pict>
          </mc:Fallback>
        </mc:AlternateContent>
      </w:r>
    </w:p>
    <w:p w14:paraId="28AB2EC0"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8118"/>
      </w:tblGrid>
      <w:tr w:rsidR="00283E1D" w14:paraId="28AB2EC3" w14:textId="77777777" w:rsidTr="00FC26EA">
        <w:tc>
          <w:tcPr>
            <w:tcW w:w="1254" w:type="dxa"/>
            <w:tcBorders>
              <w:top w:val="nil"/>
              <w:left w:val="nil"/>
              <w:bottom w:val="nil"/>
              <w:right w:val="nil"/>
            </w:tcBorders>
          </w:tcPr>
          <w:p w14:paraId="28AB2EC1" w14:textId="77777777" w:rsidR="00774023" w:rsidRDefault="00283E1D">
            <w:pPr>
              <w:rPr>
                <w:i/>
              </w:rPr>
            </w:pPr>
            <w:proofErr w:type="spellStart"/>
            <w:r w:rsidRPr="00A05B36">
              <w:rPr>
                <w:i/>
              </w:rPr>
              <w:t>pSess</w:t>
            </w:r>
            <w:proofErr w:type="spellEnd"/>
          </w:p>
        </w:tc>
        <w:tc>
          <w:tcPr>
            <w:tcW w:w="9186" w:type="dxa"/>
            <w:tcBorders>
              <w:top w:val="nil"/>
              <w:left w:val="nil"/>
              <w:bottom w:val="nil"/>
              <w:right w:val="nil"/>
            </w:tcBorders>
          </w:tcPr>
          <w:p w14:paraId="28AB2EC2" w14:textId="77777777" w:rsidR="00774023" w:rsidRDefault="00283E1D">
            <w:pPr>
              <w:jc w:val="both"/>
            </w:pPr>
            <w:r>
              <w:t>Session object</w:t>
            </w:r>
          </w:p>
        </w:tc>
      </w:tr>
      <w:tr w:rsidR="00283E1D" w14:paraId="28AB2EC6" w14:textId="77777777" w:rsidTr="00FC26EA">
        <w:tc>
          <w:tcPr>
            <w:tcW w:w="1254" w:type="dxa"/>
            <w:tcBorders>
              <w:top w:val="nil"/>
              <w:left w:val="nil"/>
              <w:bottom w:val="nil"/>
              <w:right w:val="nil"/>
            </w:tcBorders>
          </w:tcPr>
          <w:p w14:paraId="28AB2EC4" w14:textId="77777777" w:rsidR="00774023" w:rsidRDefault="00283E1D">
            <w:pPr>
              <w:rPr>
                <w:i/>
              </w:rPr>
            </w:pPr>
            <w:proofErr w:type="spellStart"/>
            <w:r w:rsidRPr="00283E1D">
              <w:rPr>
                <w:i/>
              </w:rPr>
              <w:t>keyThumb</w:t>
            </w:r>
            <w:proofErr w:type="spellEnd"/>
          </w:p>
        </w:tc>
        <w:tc>
          <w:tcPr>
            <w:tcW w:w="9186" w:type="dxa"/>
            <w:tcBorders>
              <w:top w:val="nil"/>
              <w:left w:val="nil"/>
              <w:bottom w:val="nil"/>
              <w:right w:val="nil"/>
            </w:tcBorders>
          </w:tcPr>
          <w:p w14:paraId="28AB2EC5" w14:textId="77777777" w:rsidR="00117372" w:rsidRDefault="00283E1D">
            <w:r>
              <w:t>Unique key thumbprint</w:t>
            </w:r>
          </w:p>
        </w:tc>
      </w:tr>
      <w:tr w:rsidR="00FC26EA" w14:paraId="28AB2EC9" w14:textId="77777777" w:rsidTr="00FC26EA">
        <w:tc>
          <w:tcPr>
            <w:tcW w:w="1254" w:type="dxa"/>
            <w:tcBorders>
              <w:top w:val="nil"/>
              <w:left w:val="nil"/>
              <w:bottom w:val="nil"/>
              <w:right w:val="nil"/>
            </w:tcBorders>
          </w:tcPr>
          <w:p w14:paraId="28AB2EC7" w14:textId="77777777" w:rsidR="00FC26EA" w:rsidRDefault="00FC26EA">
            <w:pPr>
              <w:rPr>
                <w:i/>
              </w:rPr>
            </w:pPr>
          </w:p>
        </w:tc>
        <w:tc>
          <w:tcPr>
            <w:tcW w:w="9186" w:type="dxa"/>
            <w:tcBorders>
              <w:top w:val="nil"/>
              <w:left w:val="nil"/>
              <w:bottom w:val="nil"/>
              <w:right w:val="nil"/>
            </w:tcBorders>
          </w:tcPr>
          <w:p w14:paraId="28AB2EC8" w14:textId="77777777" w:rsidR="00FC26EA" w:rsidRDefault="00FC26EA"/>
        </w:tc>
      </w:tr>
      <w:tr w:rsidR="00FC26EA" w14:paraId="28AB2ECC" w14:textId="77777777" w:rsidTr="00FC26EA">
        <w:tc>
          <w:tcPr>
            <w:tcW w:w="1254" w:type="dxa"/>
            <w:tcBorders>
              <w:top w:val="nil"/>
              <w:left w:val="nil"/>
              <w:bottom w:val="nil"/>
              <w:right w:val="nil"/>
            </w:tcBorders>
          </w:tcPr>
          <w:p w14:paraId="28AB2ECA" w14:textId="77777777" w:rsidR="00FC26EA" w:rsidRDefault="00FC26EA">
            <w:pPr>
              <w:rPr>
                <w:i/>
              </w:rPr>
            </w:pPr>
          </w:p>
        </w:tc>
        <w:tc>
          <w:tcPr>
            <w:tcW w:w="9186" w:type="dxa"/>
            <w:tcBorders>
              <w:top w:val="nil"/>
              <w:left w:val="nil"/>
              <w:bottom w:val="nil"/>
              <w:right w:val="nil"/>
            </w:tcBorders>
          </w:tcPr>
          <w:p w14:paraId="28AB2ECB" w14:textId="77777777" w:rsidR="00FC26EA" w:rsidRDefault="00FC26EA"/>
        </w:tc>
      </w:tr>
    </w:tbl>
    <w:p w14:paraId="28AB2ECD" w14:textId="77777777" w:rsidR="00FC26EA" w:rsidRDefault="00FC26EA" w:rsidP="00FC26EA">
      <w:pPr>
        <w:pStyle w:val="Heading5"/>
        <w:numPr>
          <w:ilvl w:val="0"/>
          <w:numId w:val="0"/>
        </w:numPr>
      </w:pPr>
    </w:p>
    <w:p w14:paraId="28AB2ECE" w14:textId="77777777" w:rsidR="00FC26EA" w:rsidRDefault="00FC26EA" w:rsidP="00FC26EA">
      <w:pPr>
        <w:pStyle w:val="Heading5"/>
      </w:pPr>
      <w:proofErr w:type="spellStart"/>
      <w:r w:rsidRPr="00204A50">
        <w:t>SqlCryptGetNextKeyId</w:t>
      </w:r>
      <w:proofErr w:type="spellEnd"/>
    </w:p>
    <w:p w14:paraId="28AB2ECF" w14:textId="77777777" w:rsidR="00FC26EA" w:rsidRDefault="00FC26EA" w:rsidP="00FC26EA"/>
    <w:p w14:paraId="28AB2ED0" w14:textId="5C06471A" w:rsidR="00FC26EA" w:rsidRDefault="0055410A" w:rsidP="00FC26EA">
      <w:r>
        <w:rPr>
          <w:noProof/>
        </w:rPr>
        <w:lastRenderedPageBreak/>
        <mc:AlternateContent>
          <mc:Choice Requires="wps">
            <w:drawing>
              <wp:inline distT="0" distB="0" distL="0" distR="0" wp14:anchorId="28AB30EE" wp14:editId="61BE4913">
                <wp:extent cx="6369685" cy="723265"/>
                <wp:effectExtent l="0" t="0" r="2540" b="635"/>
                <wp:docPr id="136361493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9685" cy="72326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79" w14:textId="77777777" w:rsidR="00954B72" w:rsidRDefault="008048B5" w:rsidP="00FC26EA">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7A" w14:textId="77777777" w:rsidR="00954B72" w:rsidRDefault="00954B72" w:rsidP="00FC26EA">
                            <w:proofErr w:type="spellStart"/>
                            <w:r w:rsidRPr="00204A50">
                              <w:t>SqlCryptGetNextKeyId</w:t>
                            </w:r>
                            <w:proofErr w:type="spellEnd"/>
                            <w:r w:rsidRPr="00204A50">
                              <w:t xml:space="preserve"> </w:t>
                            </w:r>
                            <w:r>
                              <w:t xml:space="preserve">(__IN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052617">
                              <w:rPr>
                                <w:i/>
                              </w:rPr>
                              <w:t>pSess</w:t>
                            </w:r>
                            <w:proofErr w:type="spellEnd"/>
                            <w:r>
                              <w:t xml:space="preserve">, </w:t>
                            </w:r>
                            <w:r>
                              <w:tab/>
                            </w:r>
                            <w:r>
                              <w:tab/>
                            </w:r>
                          </w:p>
                          <w:p w14:paraId="28AB337B" w14:textId="77777777" w:rsidR="00954B72" w:rsidRDefault="00954B72" w:rsidP="00FC26EA">
                            <w:pPr>
                              <w:ind w:left="1440" w:firstLine="720"/>
                            </w:pPr>
                            <w:r>
                              <w:t xml:space="preserve">__INOUT </w:t>
                            </w:r>
                            <w:r w:rsidR="008048B5">
                              <w:fldChar w:fldCharType="begin"/>
                            </w:r>
                            <w:r>
                              <w:instrText xml:space="preserve"> REF SqlCpKeyId \h </w:instrText>
                            </w:r>
                            <w:r w:rsidR="008048B5">
                              <w:fldChar w:fldCharType="separate"/>
                            </w:r>
                            <w:proofErr w:type="spellStart"/>
                            <w:r w:rsidRPr="0082376E">
                              <w:rPr>
                                <w:color w:val="0558FF"/>
                              </w:rPr>
                              <w:t>SqlCpKeyId</w:t>
                            </w:r>
                            <w:proofErr w:type="spellEnd"/>
                            <w:r w:rsidR="008048B5">
                              <w:fldChar w:fldCharType="end"/>
                            </w:r>
                            <w:r>
                              <w:t xml:space="preserve">* </w:t>
                            </w:r>
                            <w:proofErr w:type="spellStart"/>
                            <w:r>
                              <w:t>p</w:t>
                            </w:r>
                            <w:r>
                              <w:rPr>
                                <w:i/>
                              </w:rPr>
                              <w:t>KeyId</w:t>
                            </w:r>
                            <w:proofErr w:type="spellEnd"/>
                            <w:proofErr w:type="gramStart"/>
                            <w:r>
                              <w:t>);</w:t>
                            </w:r>
                            <w:proofErr w:type="gramEnd"/>
                            <w:r>
                              <w:tab/>
                            </w:r>
                            <w:r>
                              <w:tab/>
                            </w:r>
                          </w:p>
                          <w:p w14:paraId="28AB337C" w14:textId="77777777" w:rsidR="00954B72" w:rsidRDefault="00954B72" w:rsidP="00FC26EA">
                            <w:r>
                              <w:t xml:space="preserve"> </w:t>
                            </w:r>
                          </w:p>
                          <w:p w14:paraId="28AB337D" w14:textId="77777777" w:rsidR="00954B72" w:rsidRDefault="00954B72" w:rsidP="00FC26EA"/>
                          <w:p w14:paraId="28AB337E" w14:textId="77777777" w:rsidR="00954B72" w:rsidRDefault="00954B72" w:rsidP="00FC26EA"/>
                        </w:txbxContent>
                      </wps:txbx>
                      <wps:bodyPr rot="0" vert="horz" wrap="square" lIns="91440" tIns="45720" rIns="91440" bIns="45720" anchor="t" anchorCtr="0" upright="1">
                        <a:noAutofit/>
                      </wps:bodyPr>
                    </wps:wsp>
                  </a:graphicData>
                </a:graphic>
              </wp:inline>
            </w:drawing>
          </mc:Choice>
          <mc:Fallback>
            <w:pict>
              <v:shape w14:anchorId="28AB30EE" id="Text Box 12" o:spid="_x0000_s1055" type="#_x0000_t202" style="width:501.55pt;height:5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" fillcolor="#ddd" stroked="f">
                <v:textbox>
                  <w:txbxContent>
                    <w:p w14:paraId="28AB3379" w14:textId="77777777" w:rsidR="00954B72" w:rsidRDefault="008048B5" w:rsidP="00FC26EA">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7A" w14:textId="77777777" w:rsidR="00954B72" w:rsidRDefault="00954B72" w:rsidP="00FC26EA">
                      <w:proofErr w:type="spellStart"/>
                      <w:r w:rsidRPr="00204A50">
                        <w:t>SqlCryptGetNextKeyId</w:t>
                      </w:r>
                      <w:proofErr w:type="spellEnd"/>
                      <w:r w:rsidRPr="00204A50">
                        <w:t xml:space="preserve"> </w:t>
                      </w:r>
                      <w:r>
                        <w:t xml:space="preserve">(__IN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052617">
                        <w:rPr>
                          <w:i/>
                        </w:rPr>
                        <w:t>pSess</w:t>
                      </w:r>
                      <w:proofErr w:type="spellEnd"/>
                      <w:r>
                        <w:t xml:space="preserve">, </w:t>
                      </w:r>
                      <w:r>
                        <w:tab/>
                      </w:r>
                      <w:r>
                        <w:tab/>
                      </w:r>
                    </w:p>
                    <w:p w14:paraId="28AB337B" w14:textId="77777777" w:rsidR="00954B72" w:rsidRDefault="00954B72" w:rsidP="00FC26EA">
                      <w:pPr>
                        <w:ind w:left="1440" w:firstLine="720"/>
                      </w:pPr>
                      <w:r>
                        <w:t xml:space="preserve">__INOUT </w:t>
                      </w:r>
                      <w:r w:rsidR="008048B5">
                        <w:fldChar w:fldCharType="begin"/>
                      </w:r>
                      <w:r>
                        <w:instrText xml:space="preserve"> REF SqlCpKeyId \h </w:instrText>
                      </w:r>
                      <w:r w:rsidR="008048B5">
                        <w:fldChar w:fldCharType="separate"/>
                      </w:r>
                      <w:proofErr w:type="spellStart"/>
                      <w:r w:rsidRPr="0082376E">
                        <w:rPr>
                          <w:color w:val="0558FF"/>
                        </w:rPr>
                        <w:t>SqlCpKeyId</w:t>
                      </w:r>
                      <w:proofErr w:type="spellEnd"/>
                      <w:r w:rsidR="008048B5">
                        <w:fldChar w:fldCharType="end"/>
                      </w:r>
                      <w:r>
                        <w:t xml:space="preserve">* </w:t>
                      </w:r>
                      <w:proofErr w:type="spellStart"/>
                      <w:r>
                        <w:t>p</w:t>
                      </w:r>
                      <w:r>
                        <w:rPr>
                          <w:i/>
                        </w:rPr>
                        <w:t>KeyId</w:t>
                      </w:r>
                      <w:proofErr w:type="spellEnd"/>
                      <w:proofErr w:type="gramStart"/>
                      <w:r>
                        <w:t>);</w:t>
                      </w:r>
                      <w:proofErr w:type="gramEnd"/>
                      <w:r>
                        <w:tab/>
                      </w:r>
                      <w:r>
                        <w:tab/>
                      </w:r>
                    </w:p>
                    <w:p w14:paraId="28AB337C" w14:textId="77777777" w:rsidR="00954B72" w:rsidRDefault="00954B72" w:rsidP="00FC26EA">
                      <w:r>
                        <w:t xml:space="preserve"> </w:t>
                      </w:r>
                    </w:p>
                    <w:p w14:paraId="28AB337D" w14:textId="77777777" w:rsidR="00954B72" w:rsidRDefault="00954B72" w:rsidP="00FC26EA"/>
                    <w:p w14:paraId="28AB337E" w14:textId="77777777" w:rsidR="00954B72" w:rsidRDefault="00954B72" w:rsidP="00FC26EA"/>
                  </w:txbxContent>
                </v:textbox>
                <w10:anchorlock/>
              </v:shape>
            </w:pict>
          </mc:Fallback>
        </mc:AlternateContent>
      </w:r>
    </w:p>
    <w:p w14:paraId="28AB2ED1" w14:textId="77777777" w:rsidR="00FC26EA" w:rsidRDefault="00FC26EA" w:rsidP="00FC26E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8156"/>
      </w:tblGrid>
      <w:tr w:rsidR="00FC26EA" w14:paraId="28AB2ED4" w14:textId="77777777" w:rsidTr="00954B72">
        <w:tc>
          <w:tcPr>
            <w:tcW w:w="1254" w:type="dxa"/>
            <w:tcBorders>
              <w:top w:val="nil"/>
              <w:left w:val="nil"/>
              <w:bottom w:val="nil"/>
              <w:right w:val="nil"/>
            </w:tcBorders>
          </w:tcPr>
          <w:p w14:paraId="28AB2ED2" w14:textId="77777777" w:rsidR="00FC26EA" w:rsidRDefault="00FC26EA" w:rsidP="00954B72">
            <w:pPr>
              <w:rPr>
                <w:i/>
              </w:rPr>
            </w:pPr>
            <w:proofErr w:type="spellStart"/>
            <w:r w:rsidRPr="00A05B36">
              <w:rPr>
                <w:i/>
              </w:rPr>
              <w:t>pSess</w:t>
            </w:r>
            <w:proofErr w:type="spellEnd"/>
          </w:p>
        </w:tc>
        <w:tc>
          <w:tcPr>
            <w:tcW w:w="9186" w:type="dxa"/>
            <w:tcBorders>
              <w:top w:val="nil"/>
              <w:left w:val="nil"/>
              <w:bottom w:val="nil"/>
              <w:right w:val="nil"/>
            </w:tcBorders>
          </w:tcPr>
          <w:p w14:paraId="28AB2ED3" w14:textId="77777777" w:rsidR="00FC26EA" w:rsidRDefault="00FC26EA" w:rsidP="00954B72">
            <w:pPr>
              <w:jc w:val="both"/>
            </w:pPr>
            <w:r>
              <w:t xml:space="preserve">Session object. </w:t>
            </w:r>
          </w:p>
        </w:tc>
      </w:tr>
      <w:tr w:rsidR="00FC26EA" w14:paraId="28AB2ED7" w14:textId="77777777" w:rsidTr="00954B72">
        <w:tc>
          <w:tcPr>
            <w:tcW w:w="1254" w:type="dxa"/>
            <w:tcBorders>
              <w:top w:val="nil"/>
              <w:left w:val="nil"/>
              <w:bottom w:val="nil"/>
              <w:right w:val="nil"/>
            </w:tcBorders>
          </w:tcPr>
          <w:p w14:paraId="28AB2ED5" w14:textId="77777777" w:rsidR="00FC26EA" w:rsidRDefault="00FC26EA" w:rsidP="00954B72">
            <w:pPr>
              <w:rPr>
                <w:i/>
              </w:rPr>
            </w:pPr>
            <w:proofErr w:type="spellStart"/>
            <w:r>
              <w:t>p</w:t>
            </w:r>
            <w:r>
              <w:rPr>
                <w:i/>
              </w:rPr>
              <w:t>KeyId</w:t>
            </w:r>
            <w:proofErr w:type="spellEnd"/>
          </w:p>
        </w:tc>
        <w:tc>
          <w:tcPr>
            <w:tcW w:w="9186" w:type="dxa"/>
            <w:tcBorders>
              <w:top w:val="nil"/>
              <w:left w:val="nil"/>
              <w:bottom w:val="nil"/>
              <w:right w:val="nil"/>
            </w:tcBorders>
          </w:tcPr>
          <w:p w14:paraId="28AB2ED6" w14:textId="77777777" w:rsidR="00FC26EA" w:rsidRDefault="00FC26EA" w:rsidP="00954B72">
            <w:r>
              <w:t>Pointer to internal key id = 1,2,…,N</w:t>
            </w:r>
          </w:p>
        </w:tc>
      </w:tr>
      <w:tr w:rsidR="00FC26EA" w14:paraId="28AB2EDA" w14:textId="77777777" w:rsidTr="00954B72">
        <w:tc>
          <w:tcPr>
            <w:tcW w:w="1254" w:type="dxa"/>
            <w:tcBorders>
              <w:top w:val="nil"/>
              <w:left w:val="nil"/>
              <w:bottom w:val="nil"/>
              <w:right w:val="nil"/>
            </w:tcBorders>
          </w:tcPr>
          <w:p w14:paraId="28AB2ED8" w14:textId="77777777" w:rsidR="00FC26EA" w:rsidRDefault="00FC26EA" w:rsidP="00954B72">
            <w:pPr>
              <w:rPr>
                <w:i/>
              </w:rPr>
            </w:pPr>
          </w:p>
        </w:tc>
        <w:tc>
          <w:tcPr>
            <w:tcW w:w="9186" w:type="dxa"/>
            <w:tcBorders>
              <w:top w:val="nil"/>
              <w:left w:val="nil"/>
              <w:bottom w:val="nil"/>
              <w:right w:val="nil"/>
            </w:tcBorders>
          </w:tcPr>
          <w:p w14:paraId="28AB2ED9" w14:textId="77777777" w:rsidR="00FC26EA" w:rsidRDefault="00FC26EA" w:rsidP="00954B72"/>
        </w:tc>
      </w:tr>
    </w:tbl>
    <w:p w14:paraId="28AB2EDB" w14:textId="77777777" w:rsidR="00FC26EA" w:rsidRDefault="00FC26EA" w:rsidP="00FC26EA"/>
    <w:p w14:paraId="28AB2EDC" w14:textId="77777777" w:rsidR="00FC26EA" w:rsidRDefault="00FC26EA" w:rsidP="00FC26EA">
      <w:r>
        <w:t>Notes:</w:t>
      </w:r>
    </w:p>
    <w:p w14:paraId="28AB2EDD" w14:textId="77777777" w:rsidR="00FC26EA" w:rsidRDefault="00FC26EA" w:rsidP="00DA7A35">
      <w:pPr>
        <w:numPr>
          <w:ilvl w:val="0"/>
          <w:numId w:val="39"/>
        </w:numPr>
      </w:pPr>
      <w:r>
        <w:t xml:space="preserve">The function will enumerate all keys available on the provider. </w:t>
      </w:r>
    </w:p>
    <w:p w14:paraId="28AB2EDE" w14:textId="77777777" w:rsidR="00FC26EA" w:rsidRDefault="00FC26EA" w:rsidP="00DA7A35">
      <w:pPr>
        <w:numPr>
          <w:ilvl w:val="0"/>
          <w:numId w:val="39"/>
        </w:numPr>
      </w:pPr>
      <w:r>
        <w:t>To retrieve the first key *</w:t>
      </w:r>
      <w:proofErr w:type="spellStart"/>
      <w:r>
        <w:t>pKeyId</w:t>
      </w:r>
      <w:proofErr w:type="spellEnd"/>
      <w:r>
        <w:t xml:space="preserve"> must be set to </w:t>
      </w:r>
      <w:proofErr w:type="spellStart"/>
      <w:r w:rsidRPr="00507AEB">
        <w:rPr>
          <w:color w:val="0558FF"/>
        </w:rPr>
        <w:t>x_scp_KeyIdBad</w:t>
      </w:r>
      <w:proofErr w:type="spellEnd"/>
      <w:r>
        <w:t xml:space="preserve">. </w:t>
      </w:r>
    </w:p>
    <w:p w14:paraId="28AB2EDF" w14:textId="77777777" w:rsidR="00FC26EA" w:rsidRDefault="00FC26EA" w:rsidP="00DA7A35">
      <w:pPr>
        <w:numPr>
          <w:ilvl w:val="0"/>
          <w:numId w:val="39"/>
        </w:numPr>
      </w:pPr>
      <w:proofErr w:type="spellStart"/>
      <w:r w:rsidRPr="00204A50">
        <w:t>SqlCryptGetNextKeyId</w:t>
      </w:r>
      <w:proofErr w:type="spellEnd"/>
      <w:r w:rsidRPr="00204A50">
        <w:t xml:space="preserve"> </w:t>
      </w:r>
      <w:r>
        <w:t xml:space="preserve">returns the next </w:t>
      </w:r>
      <w:proofErr w:type="spellStart"/>
      <w:r>
        <w:t>keyId</w:t>
      </w:r>
      <w:proofErr w:type="spellEnd"/>
      <w:r>
        <w:t xml:space="preserve"> available on the device</w:t>
      </w:r>
    </w:p>
    <w:p w14:paraId="28AB2EE0" w14:textId="77777777" w:rsidR="00FC26EA" w:rsidRDefault="00FC26EA" w:rsidP="00DA7A35">
      <w:pPr>
        <w:numPr>
          <w:ilvl w:val="0"/>
          <w:numId w:val="39"/>
        </w:numPr>
      </w:pPr>
      <w:r>
        <w:t>When all keys are enumerated the function returns error.</w:t>
      </w:r>
    </w:p>
    <w:p w14:paraId="28AB2EE1" w14:textId="77777777" w:rsidR="00FC26EA" w:rsidRDefault="00FC26EA" w:rsidP="00FC26EA">
      <w:pPr>
        <w:pStyle w:val="Heading5"/>
        <w:numPr>
          <w:ilvl w:val="0"/>
          <w:numId w:val="0"/>
        </w:numPr>
      </w:pPr>
    </w:p>
    <w:p w14:paraId="28AB2EE2" w14:textId="77777777" w:rsidR="00FC26EA" w:rsidRDefault="00FC26EA" w:rsidP="00FC26EA">
      <w:pPr>
        <w:pStyle w:val="Heading5"/>
      </w:pPr>
      <w:proofErr w:type="spellStart"/>
      <w:r>
        <w:t>SqlCryptGetKeyInfoByKeyId</w:t>
      </w:r>
      <w:proofErr w:type="spellEnd"/>
    </w:p>
    <w:p w14:paraId="28AB2EE3" w14:textId="77777777" w:rsidR="00FC26EA" w:rsidRPr="00117372" w:rsidRDefault="00FC26EA" w:rsidP="00FC26EA"/>
    <w:p w14:paraId="28AB2EE4" w14:textId="77777777" w:rsidR="00FC26EA" w:rsidRDefault="00FC26EA" w:rsidP="00FC26EA"/>
    <w:p w14:paraId="28AB2EE5" w14:textId="2866D339" w:rsidR="00FC26EA" w:rsidRDefault="0055410A" w:rsidP="00FC26EA">
      <w:r>
        <w:rPr>
          <w:noProof/>
        </w:rPr>
        <mc:AlternateContent>
          <mc:Choice Requires="wps">
            <w:drawing>
              <wp:inline distT="0" distB="0" distL="0" distR="0" wp14:anchorId="28AB30F0" wp14:editId="61D7A1CB">
                <wp:extent cx="6210300" cy="1091565"/>
                <wp:effectExtent l="0" t="0" r="0" b="0"/>
                <wp:docPr id="4437865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109156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7F" w14:textId="77777777" w:rsidR="00954B72" w:rsidRDefault="00954B72" w:rsidP="00FC26EA"/>
                          <w:p w14:paraId="28AB3380" w14:textId="77777777" w:rsidR="00954B72" w:rsidRDefault="008048B5" w:rsidP="00FC26EA">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81" w14:textId="77777777" w:rsidR="00954B72" w:rsidRDefault="00954B72" w:rsidP="00FC26EA">
                            <w:r>
                              <w:t xml:space="preserve"> </w:t>
                            </w:r>
                            <w:proofErr w:type="spellStart"/>
                            <w:r>
                              <w:t>SqlCryptGetKeyInfoByKeyId</w:t>
                            </w:r>
                            <w:proofErr w:type="spellEnd"/>
                            <w:r w:rsidRPr="00117372">
                              <w:t xml:space="preserve"> </w:t>
                            </w:r>
                            <w:r>
                              <w:t xml:space="preserve">(__IN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EA28AF">
                              <w:rPr>
                                <w:i/>
                              </w:rPr>
                              <w:t>pSess</w:t>
                            </w:r>
                            <w:proofErr w:type="spellEnd"/>
                            <w:r>
                              <w:t>,</w:t>
                            </w:r>
                            <w:r>
                              <w:tab/>
                            </w:r>
                          </w:p>
                          <w:p w14:paraId="28AB3382" w14:textId="77777777" w:rsidR="00954B72" w:rsidRDefault="00954B72" w:rsidP="00FC26EA">
                            <w:r>
                              <w:t xml:space="preserve">                                           __IN  </w:t>
                            </w:r>
                            <w:r w:rsidR="008048B5">
                              <w:fldChar w:fldCharType="begin"/>
                            </w:r>
                            <w:r>
                              <w:instrText xml:space="preserve"> REF SqlCpKeyId \h </w:instrText>
                            </w:r>
                            <w:r w:rsidR="008048B5">
                              <w:fldChar w:fldCharType="separate"/>
                            </w:r>
                            <w:proofErr w:type="spellStart"/>
                            <w:r w:rsidRPr="0082376E">
                              <w:rPr>
                                <w:color w:val="0558FF"/>
                              </w:rPr>
                              <w:t>SqlCpKeyId</w:t>
                            </w:r>
                            <w:proofErr w:type="spellEnd"/>
                            <w:r w:rsidR="008048B5">
                              <w:fldChar w:fldCharType="end"/>
                            </w:r>
                            <w:r>
                              <w:t xml:space="preserve"> </w:t>
                            </w:r>
                            <w:proofErr w:type="spellStart"/>
                            <w:r>
                              <w:rPr>
                                <w:i/>
                              </w:rPr>
                              <w:t>keyId</w:t>
                            </w:r>
                            <w:proofErr w:type="spellEnd"/>
                            <w:r>
                              <w:t xml:space="preserve">,  </w:t>
                            </w:r>
                          </w:p>
                          <w:p w14:paraId="28AB3383" w14:textId="77777777" w:rsidR="00954B72" w:rsidRDefault="00954B72" w:rsidP="00FC26EA">
                            <w:r>
                              <w:t xml:space="preserve">                                           __OUT  </w:t>
                            </w:r>
                            <w:r w:rsidR="008048B5">
                              <w:fldChar w:fldCharType="begin"/>
                            </w:r>
                            <w:r>
                              <w:instrText xml:space="preserve"> REF SqlCpKeyInfo \h </w:instrText>
                            </w:r>
                            <w:r w:rsidR="008048B5">
                              <w:fldChar w:fldCharType="separate"/>
                            </w:r>
                            <w:proofErr w:type="spellStart"/>
                            <w:r w:rsidRPr="00922448">
                              <w:rPr>
                                <w:color w:val="0558FF"/>
                              </w:rPr>
                              <w:t>SqlCpKeyInfo</w:t>
                            </w:r>
                            <w:proofErr w:type="spellEnd"/>
                            <w:r w:rsidR="008048B5">
                              <w:fldChar w:fldCharType="end"/>
                            </w:r>
                            <w:r>
                              <w:t xml:space="preserve">* </w:t>
                            </w:r>
                            <w:proofErr w:type="spellStart"/>
                            <w:r w:rsidRPr="00EA28AF">
                              <w:rPr>
                                <w:i/>
                              </w:rPr>
                              <w:t>pKeyInfo</w:t>
                            </w:r>
                            <w:proofErr w:type="spellEnd"/>
                            <w:proofErr w:type="gramStart"/>
                            <w:r>
                              <w:t>);</w:t>
                            </w:r>
                            <w:proofErr w:type="gramEnd"/>
                            <w:r>
                              <w:t xml:space="preserve"> </w:t>
                            </w:r>
                            <w:r>
                              <w:tab/>
                            </w:r>
                          </w:p>
                          <w:p w14:paraId="28AB3384" w14:textId="77777777" w:rsidR="00954B72" w:rsidRDefault="00954B72" w:rsidP="00FC26EA"/>
                          <w:p w14:paraId="28AB3385" w14:textId="77777777" w:rsidR="00954B72" w:rsidRDefault="00954B72" w:rsidP="00FC26EA"/>
                        </w:txbxContent>
                      </wps:txbx>
                      <wps:bodyPr rot="0" vert="horz" wrap="square" lIns="91440" tIns="45720" rIns="91440" bIns="45720" anchor="t" anchorCtr="0" upright="1">
                        <a:noAutofit/>
                      </wps:bodyPr>
                    </wps:wsp>
                  </a:graphicData>
                </a:graphic>
              </wp:inline>
            </w:drawing>
          </mc:Choice>
          <mc:Fallback>
            <w:pict>
              <v:shape w14:anchorId="28AB30F0" id="Text Box 11" o:spid="_x0000_s1056" type="#_x0000_t202" style="width:489pt;height:8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" fillcolor="#ddd" stroked="f">
                <v:textbox>
                  <w:txbxContent>
                    <w:p w14:paraId="28AB337F" w14:textId="77777777" w:rsidR="00954B72" w:rsidRDefault="00954B72" w:rsidP="00FC26EA"/>
                    <w:p w14:paraId="28AB3380" w14:textId="77777777" w:rsidR="00954B72" w:rsidRDefault="008048B5" w:rsidP="00FC26EA">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81" w14:textId="77777777" w:rsidR="00954B72" w:rsidRDefault="00954B72" w:rsidP="00FC26EA">
                      <w:r>
                        <w:t xml:space="preserve"> </w:t>
                      </w:r>
                      <w:proofErr w:type="spellStart"/>
                      <w:r>
                        <w:t>SqlCryptGetKeyInfoByKeyId</w:t>
                      </w:r>
                      <w:proofErr w:type="spellEnd"/>
                      <w:r w:rsidRPr="00117372">
                        <w:t xml:space="preserve"> </w:t>
                      </w:r>
                      <w:r>
                        <w:t xml:space="preserve">(__IN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EA28AF">
                        <w:rPr>
                          <w:i/>
                        </w:rPr>
                        <w:t>pSess</w:t>
                      </w:r>
                      <w:proofErr w:type="spellEnd"/>
                      <w:r>
                        <w:t>,</w:t>
                      </w:r>
                      <w:r>
                        <w:tab/>
                      </w:r>
                    </w:p>
                    <w:p w14:paraId="28AB3382" w14:textId="77777777" w:rsidR="00954B72" w:rsidRDefault="00954B72" w:rsidP="00FC26EA">
                      <w:r>
                        <w:t xml:space="preserve">                                           __IN  </w:t>
                      </w:r>
                      <w:r w:rsidR="008048B5">
                        <w:fldChar w:fldCharType="begin"/>
                      </w:r>
                      <w:r>
                        <w:instrText xml:space="preserve"> REF SqlCpKeyId \h </w:instrText>
                      </w:r>
                      <w:r w:rsidR="008048B5">
                        <w:fldChar w:fldCharType="separate"/>
                      </w:r>
                      <w:proofErr w:type="spellStart"/>
                      <w:r w:rsidRPr="0082376E">
                        <w:rPr>
                          <w:color w:val="0558FF"/>
                        </w:rPr>
                        <w:t>SqlCpKeyId</w:t>
                      </w:r>
                      <w:proofErr w:type="spellEnd"/>
                      <w:r w:rsidR="008048B5">
                        <w:fldChar w:fldCharType="end"/>
                      </w:r>
                      <w:r>
                        <w:t xml:space="preserve"> </w:t>
                      </w:r>
                      <w:proofErr w:type="spellStart"/>
                      <w:r>
                        <w:rPr>
                          <w:i/>
                        </w:rPr>
                        <w:t>keyId</w:t>
                      </w:r>
                      <w:proofErr w:type="spellEnd"/>
                      <w:r>
                        <w:t xml:space="preserve">,  </w:t>
                      </w:r>
                    </w:p>
                    <w:p w14:paraId="28AB3383" w14:textId="77777777" w:rsidR="00954B72" w:rsidRDefault="00954B72" w:rsidP="00FC26EA">
                      <w:r>
                        <w:t xml:space="preserve">                                           __OUT  </w:t>
                      </w:r>
                      <w:r w:rsidR="008048B5">
                        <w:fldChar w:fldCharType="begin"/>
                      </w:r>
                      <w:r>
                        <w:instrText xml:space="preserve"> REF SqlCpKeyInfo \h </w:instrText>
                      </w:r>
                      <w:r w:rsidR="008048B5">
                        <w:fldChar w:fldCharType="separate"/>
                      </w:r>
                      <w:proofErr w:type="spellStart"/>
                      <w:r w:rsidRPr="00922448">
                        <w:rPr>
                          <w:color w:val="0558FF"/>
                        </w:rPr>
                        <w:t>SqlCpKeyInfo</w:t>
                      </w:r>
                      <w:proofErr w:type="spellEnd"/>
                      <w:r w:rsidR="008048B5">
                        <w:fldChar w:fldCharType="end"/>
                      </w:r>
                      <w:r>
                        <w:t xml:space="preserve">* </w:t>
                      </w:r>
                      <w:proofErr w:type="spellStart"/>
                      <w:r w:rsidRPr="00EA28AF">
                        <w:rPr>
                          <w:i/>
                        </w:rPr>
                        <w:t>pKeyInfo</w:t>
                      </w:r>
                      <w:proofErr w:type="spellEnd"/>
                      <w:proofErr w:type="gramStart"/>
                      <w:r>
                        <w:t>);</w:t>
                      </w:r>
                      <w:proofErr w:type="gramEnd"/>
                      <w:r>
                        <w:t xml:space="preserve"> </w:t>
                      </w:r>
                      <w:r>
                        <w:tab/>
                      </w:r>
                    </w:p>
                    <w:p w14:paraId="28AB3384" w14:textId="77777777" w:rsidR="00954B72" w:rsidRDefault="00954B72" w:rsidP="00FC26EA"/>
                    <w:p w14:paraId="28AB3385" w14:textId="77777777" w:rsidR="00954B72" w:rsidRDefault="00954B72" w:rsidP="00FC26EA"/>
                  </w:txbxContent>
                </v:textbox>
                <w10:anchorlock/>
              </v:shape>
            </w:pict>
          </mc:Fallback>
        </mc:AlternateContent>
      </w:r>
    </w:p>
    <w:p w14:paraId="28AB2EE6" w14:textId="77777777" w:rsidR="00FC26EA" w:rsidRDefault="00FC26EA" w:rsidP="00FC26EA"/>
    <w:p w14:paraId="28AB2EE7" w14:textId="77777777" w:rsidR="00FC26EA" w:rsidRDefault="00FC26EA" w:rsidP="00FC26E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8136"/>
      </w:tblGrid>
      <w:tr w:rsidR="00FC26EA" w14:paraId="28AB2EEA" w14:textId="77777777" w:rsidTr="0082376E">
        <w:tc>
          <w:tcPr>
            <w:tcW w:w="1254" w:type="dxa"/>
            <w:tcBorders>
              <w:top w:val="nil"/>
              <w:left w:val="nil"/>
              <w:bottom w:val="nil"/>
              <w:right w:val="nil"/>
            </w:tcBorders>
          </w:tcPr>
          <w:p w14:paraId="28AB2EE8" w14:textId="77777777" w:rsidR="00FC26EA" w:rsidRDefault="00FC26EA" w:rsidP="00954B72">
            <w:pPr>
              <w:rPr>
                <w:i/>
              </w:rPr>
            </w:pPr>
            <w:proofErr w:type="spellStart"/>
            <w:r w:rsidRPr="00A05B36">
              <w:rPr>
                <w:i/>
              </w:rPr>
              <w:t>pSess</w:t>
            </w:r>
            <w:proofErr w:type="spellEnd"/>
          </w:p>
        </w:tc>
        <w:tc>
          <w:tcPr>
            <w:tcW w:w="9186" w:type="dxa"/>
            <w:tcBorders>
              <w:top w:val="nil"/>
              <w:left w:val="nil"/>
              <w:bottom w:val="nil"/>
              <w:right w:val="nil"/>
            </w:tcBorders>
          </w:tcPr>
          <w:p w14:paraId="28AB2EE9" w14:textId="77777777" w:rsidR="00FC26EA" w:rsidRDefault="00FC26EA" w:rsidP="00954B72">
            <w:pPr>
              <w:jc w:val="both"/>
            </w:pPr>
            <w:r>
              <w:t xml:space="preserve">Session object. </w:t>
            </w:r>
          </w:p>
        </w:tc>
      </w:tr>
      <w:tr w:rsidR="00FC26EA" w14:paraId="28AB2EED" w14:textId="77777777" w:rsidTr="0082376E">
        <w:tc>
          <w:tcPr>
            <w:tcW w:w="1254" w:type="dxa"/>
            <w:tcBorders>
              <w:top w:val="nil"/>
              <w:left w:val="nil"/>
              <w:bottom w:val="nil"/>
              <w:right w:val="nil"/>
            </w:tcBorders>
          </w:tcPr>
          <w:p w14:paraId="28AB2EEB" w14:textId="77777777" w:rsidR="00FC26EA" w:rsidRDefault="0082376E" w:rsidP="00954B72">
            <w:pPr>
              <w:rPr>
                <w:i/>
              </w:rPr>
            </w:pPr>
            <w:proofErr w:type="spellStart"/>
            <w:r>
              <w:rPr>
                <w:i/>
              </w:rPr>
              <w:t>keyId</w:t>
            </w:r>
            <w:proofErr w:type="spellEnd"/>
          </w:p>
        </w:tc>
        <w:tc>
          <w:tcPr>
            <w:tcW w:w="9186" w:type="dxa"/>
            <w:tcBorders>
              <w:top w:val="nil"/>
              <w:left w:val="nil"/>
              <w:bottom w:val="nil"/>
              <w:right w:val="nil"/>
            </w:tcBorders>
          </w:tcPr>
          <w:p w14:paraId="28AB2EEC" w14:textId="77777777" w:rsidR="00FC26EA" w:rsidRDefault="00FC26EA" w:rsidP="0082376E">
            <w:r>
              <w:t xml:space="preserve">Key </w:t>
            </w:r>
            <w:r w:rsidR="0082376E">
              <w:t>id</w:t>
            </w:r>
          </w:p>
        </w:tc>
      </w:tr>
      <w:tr w:rsidR="00FC26EA" w14:paraId="28AB2EF0" w14:textId="77777777" w:rsidTr="0082376E">
        <w:tc>
          <w:tcPr>
            <w:tcW w:w="1254" w:type="dxa"/>
            <w:tcBorders>
              <w:top w:val="nil"/>
              <w:left w:val="nil"/>
              <w:bottom w:val="nil"/>
              <w:right w:val="nil"/>
            </w:tcBorders>
          </w:tcPr>
          <w:p w14:paraId="28AB2EEE" w14:textId="77777777" w:rsidR="00FC26EA" w:rsidRDefault="00FC26EA" w:rsidP="00954B72">
            <w:pPr>
              <w:rPr>
                <w:i/>
              </w:rPr>
            </w:pPr>
            <w:proofErr w:type="spellStart"/>
            <w:r w:rsidRPr="00EA28AF">
              <w:rPr>
                <w:i/>
              </w:rPr>
              <w:t>pKeyInfo</w:t>
            </w:r>
            <w:proofErr w:type="spellEnd"/>
          </w:p>
        </w:tc>
        <w:tc>
          <w:tcPr>
            <w:tcW w:w="9186" w:type="dxa"/>
            <w:tcBorders>
              <w:top w:val="nil"/>
              <w:left w:val="nil"/>
              <w:bottom w:val="nil"/>
              <w:right w:val="nil"/>
            </w:tcBorders>
          </w:tcPr>
          <w:p w14:paraId="28AB2EEF" w14:textId="77777777" w:rsidR="00FC26EA" w:rsidRDefault="00FC26EA" w:rsidP="00954B72">
            <w:r>
              <w:t>Structure containing key information</w:t>
            </w:r>
          </w:p>
        </w:tc>
      </w:tr>
    </w:tbl>
    <w:p w14:paraId="28AB2EF1" w14:textId="77777777" w:rsidR="00FC26EA" w:rsidRDefault="00FC26EA" w:rsidP="00FC26EA"/>
    <w:p w14:paraId="28AB2EF2" w14:textId="77777777" w:rsidR="00FC26EA" w:rsidRPr="00FC26EA" w:rsidRDefault="00FC26EA" w:rsidP="00FC26EA"/>
    <w:p w14:paraId="28AB2EF3" w14:textId="77777777" w:rsidR="00774023" w:rsidRDefault="003054EF">
      <w:pPr>
        <w:pStyle w:val="Heading5"/>
      </w:pPr>
      <w:proofErr w:type="spellStart"/>
      <w:r>
        <w:t>SqlCryptGetKeyInfoBy</w:t>
      </w:r>
      <w:r w:rsidR="00117372">
        <w:t>Thumb</w:t>
      </w:r>
      <w:proofErr w:type="spellEnd"/>
    </w:p>
    <w:p w14:paraId="28AB2EF4" w14:textId="77777777" w:rsidR="00117372" w:rsidRPr="00117372" w:rsidRDefault="00117372" w:rsidP="00117372"/>
    <w:p w14:paraId="28AB2EF5" w14:textId="77777777" w:rsidR="00117372" w:rsidRDefault="00117372" w:rsidP="00117372"/>
    <w:p w14:paraId="28AB2EF6" w14:textId="3C8320FA" w:rsidR="00117372" w:rsidRDefault="0055410A" w:rsidP="00117372">
      <w:r>
        <w:rPr>
          <w:noProof/>
        </w:rPr>
        <mc:AlternateContent>
          <mc:Choice Requires="wps">
            <w:drawing>
              <wp:inline distT="0" distB="0" distL="0" distR="0" wp14:anchorId="28AB30F2" wp14:editId="563EA66A">
                <wp:extent cx="6210300" cy="1091565"/>
                <wp:effectExtent l="0" t="0" r="0" b="0"/>
                <wp:docPr id="7242652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109156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86" w14:textId="77777777" w:rsidR="00954B72" w:rsidRDefault="00954B72" w:rsidP="00117372"/>
                          <w:p w14:paraId="28AB3387" w14:textId="77777777" w:rsidR="00954B72" w:rsidRDefault="008048B5" w:rsidP="00117372">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88" w14:textId="77777777" w:rsidR="00954B72" w:rsidRDefault="00954B72" w:rsidP="00117372">
                            <w:r>
                              <w:t xml:space="preserve"> </w:t>
                            </w:r>
                            <w:proofErr w:type="spellStart"/>
                            <w:r w:rsidRPr="00117372">
                              <w:t>SqlCryptGetKeyInfoByThumb</w:t>
                            </w:r>
                            <w:proofErr w:type="spellEnd"/>
                            <w:r w:rsidRPr="00117372">
                              <w:t xml:space="preserve"> </w:t>
                            </w:r>
                            <w:r>
                              <w:t xml:space="preserve">(__IN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EA28AF">
                              <w:rPr>
                                <w:i/>
                              </w:rPr>
                              <w:t>pSess</w:t>
                            </w:r>
                            <w:proofErr w:type="spellEnd"/>
                            <w:r>
                              <w:t>,</w:t>
                            </w:r>
                            <w:r>
                              <w:tab/>
                            </w:r>
                          </w:p>
                          <w:p w14:paraId="28AB3389" w14:textId="77777777" w:rsidR="00954B72" w:rsidRDefault="00954B72" w:rsidP="00117372">
                            <w:r>
                              <w:t xml:space="preserve">                                             __</w:t>
                            </w:r>
                            <w:proofErr w:type="gramStart"/>
                            <w:r>
                              <w:t>IN  const</w:t>
                            </w:r>
                            <w:proofErr w:type="gramEnd"/>
                            <w:r>
                              <w:t xml:space="preserve">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Pr>
                                <w:i/>
                              </w:rPr>
                              <w:t>keyThumb</w:t>
                            </w:r>
                            <w:proofErr w:type="spellEnd"/>
                            <w:r>
                              <w:t xml:space="preserve">,  </w:t>
                            </w:r>
                          </w:p>
                          <w:p w14:paraId="28AB338A" w14:textId="77777777" w:rsidR="00954B72" w:rsidRDefault="00954B72" w:rsidP="00117372">
                            <w:r>
                              <w:t xml:space="preserve">                                             __OUT  </w:t>
                            </w:r>
                            <w:r w:rsidR="008048B5">
                              <w:fldChar w:fldCharType="begin"/>
                            </w:r>
                            <w:r>
                              <w:instrText xml:space="preserve"> REF SqlCpKeyInfo \h </w:instrText>
                            </w:r>
                            <w:r w:rsidR="008048B5">
                              <w:fldChar w:fldCharType="separate"/>
                            </w:r>
                            <w:proofErr w:type="spellStart"/>
                            <w:r w:rsidRPr="00922448">
                              <w:rPr>
                                <w:color w:val="0558FF"/>
                              </w:rPr>
                              <w:t>SqlCpKeyInfo</w:t>
                            </w:r>
                            <w:proofErr w:type="spellEnd"/>
                            <w:r w:rsidR="008048B5">
                              <w:fldChar w:fldCharType="end"/>
                            </w:r>
                            <w:r>
                              <w:t xml:space="preserve">* </w:t>
                            </w:r>
                            <w:proofErr w:type="spellStart"/>
                            <w:r w:rsidRPr="00EA28AF">
                              <w:rPr>
                                <w:i/>
                              </w:rPr>
                              <w:t>pKeyInfo</w:t>
                            </w:r>
                            <w:proofErr w:type="spellEnd"/>
                            <w:proofErr w:type="gramStart"/>
                            <w:r>
                              <w:t>);</w:t>
                            </w:r>
                            <w:proofErr w:type="gramEnd"/>
                            <w:r>
                              <w:t xml:space="preserve"> </w:t>
                            </w:r>
                            <w:r>
                              <w:tab/>
                            </w:r>
                          </w:p>
                          <w:p w14:paraId="28AB338B" w14:textId="77777777" w:rsidR="00954B72" w:rsidRDefault="00954B72" w:rsidP="00117372"/>
                          <w:p w14:paraId="28AB338C" w14:textId="77777777" w:rsidR="00954B72" w:rsidRDefault="00954B72" w:rsidP="00117372"/>
                        </w:txbxContent>
                      </wps:txbx>
                      <wps:bodyPr rot="0" vert="horz" wrap="square" lIns="91440" tIns="45720" rIns="91440" bIns="45720" anchor="t" anchorCtr="0" upright="1">
                        <a:noAutofit/>
                      </wps:bodyPr>
                    </wps:wsp>
                  </a:graphicData>
                </a:graphic>
              </wp:inline>
            </w:drawing>
          </mc:Choice>
          <mc:Fallback>
            <w:pict>
              <v:shape w14:anchorId="28AB30F2" id="Text Box 10" o:spid="_x0000_s1057" type="#_x0000_t202" style="width:489pt;height:8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" fillcolor="#ddd" stroked="f">
                <v:textbox>
                  <w:txbxContent>
                    <w:p w14:paraId="28AB3386" w14:textId="77777777" w:rsidR="00954B72" w:rsidRDefault="00954B72" w:rsidP="00117372"/>
                    <w:p w14:paraId="28AB3387" w14:textId="77777777" w:rsidR="00954B72" w:rsidRDefault="008048B5" w:rsidP="00117372">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88" w14:textId="77777777" w:rsidR="00954B72" w:rsidRDefault="00954B72" w:rsidP="00117372">
                      <w:r>
                        <w:t xml:space="preserve"> </w:t>
                      </w:r>
                      <w:proofErr w:type="spellStart"/>
                      <w:r w:rsidRPr="00117372">
                        <w:t>SqlCryptGetKeyInfoByThumb</w:t>
                      </w:r>
                      <w:proofErr w:type="spellEnd"/>
                      <w:r w:rsidRPr="00117372">
                        <w:t xml:space="preserve"> </w:t>
                      </w:r>
                      <w:r>
                        <w:t xml:space="preserve">(__IN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EA28AF">
                        <w:rPr>
                          <w:i/>
                        </w:rPr>
                        <w:t>pSess</w:t>
                      </w:r>
                      <w:proofErr w:type="spellEnd"/>
                      <w:r>
                        <w:t>,</w:t>
                      </w:r>
                      <w:r>
                        <w:tab/>
                      </w:r>
                    </w:p>
                    <w:p w14:paraId="28AB3389" w14:textId="77777777" w:rsidR="00954B72" w:rsidRDefault="00954B72" w:rsidP="00117372">
                      <w:r>
                        <w:t xml:space="preserve">                                             __</w:t>
                      </w:r>
                      <w:proofErr w:type="gramStart"/>
                      <w:r>
                        <w:t>IN  const</w:t>
                      </w:r>
                      <w:proofErr w:type="gramEnd"/>
                      <w:r>
                        <w:t xml:space="preserve">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Pr>
                          <w:i/>
                        </w:rPr>
                        <w:t>keyThumb</w:t>
                      </w:r>
                      <w:proofErr w:type="spellEnd"/>
                      <w:r>
                        <w:t xml:space="preserve">,  </w:t>
                      </w:r>
                    </w:p>
                    <w:p w14:paraId="28AB338A" w14:textId="77777777" w:rsidR="00954B72" w:rsidRDefault="00954B72" w:rsidP="00117372">
                      <w:r>
                        <w:t xml:space="preserve">                                             __OUT  </w:t>
                      </w:r>
                      <w:r w:rsidR="008048B5">
                        <w:fldChar w:fldCharType="begin"/>
                      </w:r>
                      <w:r>
                        <w:instrText xml:space="preserve"> REF SqlCpKeyInfo \h </w:instrText>
                      </w:r>
                      <w:r w:rsidR="008048B5">
                        <w:fldChar w:fldCharType="separate"/>
                      </w:r>
                      <w:proofErr w:type="spellStart"/>
                      <w:r w:rsidRPr="00922448">
                        <w:rPr>
                          <w:color w:val="0558FF"/>
                        </w:rPr>
                        <w:t>SqlCpKeyInfo</w:t>
                      </w:r>
                      <w:proofErr w:type="spellEnd"/>
                      <w:r w:rsidR="008048B5">
                        <w:fldChar w:fldCharType="end"/>
                      </w:r>
                      <w:r>
                        <w:t xml:space="preserve">* </w:t>
                      </w:r>
                      <w:proofErr w:type="spellStart"/>
                      <w:r w:rsidRPr="00EA28AF">
                        <w:rPr>
                          <w:i/>
                        </w:rPr>
                        <w:t>pKeyInfo</w:t>
                      </w:r>
                      <w:proofErr w:type="spellEnd"/>
                      <w:proofErr w:type="gramStart"/>
                      <w:r>
                        <w:t>);</w:t>
                      </w:r>
                      <w:proofErr w:type="gramEnd"/>
                      <w:r>
                        <w:t xml:space="preserve"> </w:t>
                      </w:r>
                      <w:r>
                        <w:tab/>
                      </w:r>
                    </w:p>
                    <w:p w14:paraId="28AB338B" w14:textId="77777777" w:rsidR="00954B72" w:rsidRDefault="00954B72" w:rsidP="00117372"/>
                    <w:p w14:paraId="28AB338C" w14:textId="77777777" w:rsidR="00954B72" w:rsidRDefault="00954B72" w:rsidP="00117372"/>
                  </w:txbxContent>
                </v:textbox>
                <w10:anchorlock/>
              </v:shape>
            </w:pict>
          </mc:Fallback>
        </mc:AlternateContent>
      </w:r>
    </w:p>
    <w:p w14:paraId="28AB2EF7" w14:textId="77777777" w:rsidR="00117372" w:rsidRDefault="00117372" w:rsidP="00117372"/>
    <w:p w14:paraId="28AB2EF8" w14:textId="77777777" w:rsidR="00117372" w:rsidRDefault="00117372" w:rsidP="0011737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8118"/>
      </w:tblGrid>
      <w:tr w:rsidR="00117372" w14:paraId="28AB2EFB" w14:textId="77777777" w:rsidTr="00AA33DC">
        <w:tc>
          <w:tcPr>
            <w:tcW w:w="1254" w:type="dxa"/>
            <w:tcBorders>
              <w:top w:val="nil"/>
              <w:left w:val="nil"/>
              <w:bottom w:val="nil"/>
              <w:right w:val="nil"/>
            </w:tcBorders>
          </w:tcPr>
          <w:p w14:paraId="28AB2EF9" w14:textId="77777777" w:rsidR="00117372" w:rsidRDefault="00117372" w:rsidP="00954B72">
            <w:pPr>
              <w:rPr>
                <w:i/>
              </w:rPr>
            </w:pPr>
            <w:proofErr w:type="spellStart"/>
            <w:r w:rsidRPr="00A05B36">
              <w:rPr>
                <w:i/>
              </w:rPr>
              <w:lastRenderedPageBreak/>
              <w:t>pSess</w:t>
            </w:r>
            <w:proofErr w:type="spellEnd"/>
          </w:p>
        </w:tc>
        <w:tc>
          <w:tcPr>
            <w:tcW w:w="9186" w:type="dxa"/>
            <w:tcBorders>
              <w:top w:val="nil"/>
              <w:left w:val="nil"/>
              <w:bottom w:val="nil"/>
              <w:right w:val="nil"/>
            </w:tcBorders>
          </w:tcPr>
          <w:p w14:paraId="28AB2EFA" w14:textId="77777777" w:rsidR="00117372" w:rsidRDefault="00117372" w:rsidP="00954B72">
            <w:pPr>
              <w:jc w:val="both"/>
            </w:pPr>
            <w:r>
              <w:t xml:space="preserve">Session object. </w:t>
            </w:r>
          </w:p>
        </w:tc>
      </w:tr>
      <w:tr w:rsidR="00117372" w14:paraId="28AB2EFE" w14:textId="77777777" w:rsidTr="00AA33DC">
        <w:tc>
          <w:tcPr>
            <w:tcW w:w="1254" w:type="dxa"/>
            <w:tcBorders>
              <w:top w:val="nil"/>
              <w:left w:val="nil"/>
              <w:bottom w:val="nil"/>
              <w:right w:val="nil"/>
            </w:tcBorders>
          </w:tcPr>
          <w:p w14:paraId="28AB2EFC" w14:textId="77777777" w:rsidR="00117372" w:rsidRDefault="00AA33DC" w:rsidP="00954B72">
            <w:pPr>
              <w:rPr>
                <w:i/>
              </w:rPr>
            </w:pPr>
            <w:proofErr w:type="spellStart"/>
            <w:r>
              <w:rPr>
                <w:i/>
              </w:rPr>
              <w:t>keyThumb</w:t>
            </w:r>
            <w:proofErr w:type="spellEnd"/>
          </w:p>
        </w:tc>
        <w:tc>
          <w:tcPr>
            <w:tcW w:w="9186" w:type="dxa"/>
            <w:tcBorders>
              <w:top w:val="nil"/>
              <w:left w:val="nil"/>
              <w:bottom w:val="nil"/>
              <w:right w:val="nil"/>
            </w:tcBorders>
          </w:tcPr>
          <w:p w14:paraId="28AB2EFD" w14:textId="77777777" w:rsidR="00117372" w:rsidRDefault="00AA33DC" w:rsidP="00954B72">
            <w:r>
              <w:t>Key thumbprint</w:t>
            </w:r>
          </w:p>
        </w:tc>
      </w:tr>
      <w:tr w:rsidR="00117372" w14:paraId="28AB2F01" w14:textId="77777777" w:rsidTr="00AA33DC">
        <w:tc>
          <w:tcPr>
            <w:tcW w:w="1254" w:type="dxa"/>
            <w:tcBorders>
              <w:top w:val="nil"/>
              <w:left w:val="nil"/>
              <w:bottom w:val="nil"/>
              <w:right w:val="nil"/>
            </w:tcBorders>
          </w:tcPr>
          <w:p w14:paraId="28AB2EFF" w14:textId="77777777" w:rsidR="00117372" w:rsidRDefault="00117372" w:rsidP="00954B72">
            <w:pPr>
              <w:rPr>
                <w:i/>
              </w:rPr>
            </w:pPr>
            <w:proofErr w:type="spellStart"/>
            <w:r w:rsidRPr="00EA28AF">
              <w:rPr>
                <w:i/>
              </w:rPr>
              <w:t>pKeyInfo</w:t>
            </w:r>
            <w:proofErr w:type="spellEnd"/>
          </w:p>
        </w:tc>
        <w:tc>
          <w:tcPr>
            <w:tcW w:w="9186" w:type="dxa"/>
            <w:tcBorders>
              <w:top w:val="nil"/>
              <w:left w:val="nil"/>
              <w:bottom w:val="nil"/>
              <w:right w:val="nil"/>
            </w:tcBorders>
          </w:tcPr>
          <w:p w14:paraId="28AB2F00" w14:textId="77777777" w:rsidR="00117372" w:rsidRDefault="00117372" w:rsidP="00954B72">
            <w:r>
              <w:t>Structure containing key information</w:t>
            </w:r>
          </w:p>
        </w:tc>
      </w:tr>
    </w:tbl>
    <w:p w14:paraId="28AB2F02" w14:textId="77777777" w:rsidR="00117372" w:rsidRDefault="00117372" w:rsidP="00117372"/>
    <w:p w14:paraId="28AB2F03" w14:textId="77777777" w:rsidR="00117372" w:rsidRDefault="00117372" w:rsidP="00117372">
      <w:pPr>
        <w:pStyle w:val="Heading5"/>
      </w:pPr>
      <w:proofErr w:type="spellStart"/>
      <w:r>
        <w:t>SqlCryptGetKeyInfoByName</w:t>
      </w:r>
      <w:proofErr w:type="spellEnd"/>
    </w:p>
    <w:p w14:paraId="28AB2F04" w14:textId="77777777" w:rsidR="00117372" w:rsidRDefault="00117372" w:rsidP="00117372"/>
    <w:p w14:paraId="28AB2F05" w14:textId="6B62F53A" w:rsidR="00117372" w:rsidRDefault="0055410A" w:rsidP="00117372">
      <w:r>
        <w:rPr>
          <w:noProof/>
        </w:rPr>
        <mc:AlternateContent>
          <mc:Choice Requires="wps">
            <w:drawing>
              <wp:inline distT="0" distB="0" distL="0" distR="0" wp14:anchorId="28AB30F4" wp14:editId="6596F5DC">
                <wp:extent cx="6210300" cy="1091565"/>
                <wp:effectExtent l="0" t="3175" r="0" b="635"/>
                <wp:docPr id="165616667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109156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8D" w14:textId="77777777" w:rsidR="00954B72" w:rsidRDefault="00954B72" w:rsidP="00117372"/>
                          <w:p w14:paraId="28AB338E" w14:textId="77777777" w:rsidR="00954B72" w:rsidRDefault="008048B5" w:rsidP="00117372">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8F" w14:textId="77777777" w:rsidR="00954B72" w:rsidRDefault="00954B72" w:rsidP="00117372">
                            <w:r>
                              <w:t xml:space="preserve"> </w:t>
                            </w:r>
                            <w:proofErr w:type="spellStart"/>
                            <w:r>
                              <w:t>SqlCryptGetKeyInfoByName</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EA28AF">
                              <w:rPr>
                                <w:i/>
                              </w:rPr>
                              <w:t>pSess</w:t>
                            </w:r>
                            <w:proofErr w:type="spellEnd"/>
                            <w:r>
                              <w:t>,</w:t>
                            </w:r>
                            <w:r>
                              <w:tab/>
                            </w:r>
                          </w:p>
                          <w:p w14:paraId="28AB3390" w14:textId="77777777" w:rsidR="00954B72" w:rsidRDefault="00954B72" w:rsidP="00117372">
                            <w:r>
                              <w:t xml:space="preserve">                                           __</w:t>
                            </w:r>
                            <w:proofErr w:type="gramStart"/>
                            <w:r>
                              <w:t>IN  const</w:t>
                            </w:r>
                            <w:proofErr w:type="gramEnd"/>
                            <w:r>
                              <w:t xml:space="preserve"> </w:t>
                            </w:r>
                            <w:r w:rsidR="008048B5">
                              <w:fldChar w:fldCharType="begin"/>
                            </w:r>
                            <w:r>
                              <w:instrText xml:space="preserve"> REF SqlCpKeyName \h </w:instrText>
                            </w:r>
                            <w:r w:rsidR="008048B5">
                              <w:fldChar w:fldCharType="separate"/>
                            </w:r>
                            <w:proofErr w:type="spellStart"/>
                            <w:r w:rsidRPr="00922448">
                              <w:rPr>
                                <w:color w:val="0558FF"/>
                              </w:rPr>
                              <w:t>SqlCpKeyName</w:t>
                            </w:r>
                            <w:proofErr w:type="spellEnd"/>
                            <w:r w:rsidR="008048B5">
                              <w:fldChar w:fldCharType="end"/>
                            </w:r>
                            <w:r>
                              <w:t xml:space="preserve">* </w:t>
                            </w:r>
                            <w:proofErr w:type="spellStart"/>
                            <w:r w:rsidRPr="00EA28AF">
                              <w:rPr>
                                <w:i/>
                              </w:rPr>
                              <w:t>keyName</w:t>
                            </w:r>
                            <w:proofErr w:type="spellEnd"/>
                            <w:r>
                              <w:t xml:space="preserve">,  </w:t>
                            </w:r>
                          </w:p>
                          <w:p w14:paraId="28AB3391" w14:textId="77777777" w:rsidR="00954B72" w:rsidRDefault="00954B72" w:rsidP="00117372">
                            <w:r>
                              <w:t xml:space="preserve">                                           __OUT  </w:t>
                            </w:r>
                            <w:r w:rsidR="008048B5">
                              <w:fldChar w:fldCharType="begin"/>
                            </w:r>
                            <w:r>
                              <w:instrText xml:space="preserve"> REF SqlCpKeyInfo \h </w:instrText>
                            </w:r>
                            <w:r w:rsidR="008048B5">
                              <w:fldChar w:fldCharType="separate"/>
                            </w:r>
                            <w:proofErr w:type="spellStart"/>
                            <w:r w:rsidRPr="00922448">
                              <w:rPr>
                                <w:color w:val="0558FF"/>
                              </w:rPr>
                              <w:t>SqlCpKeyInfo</w:t>
                            </w:r>
                            <w:proofErr w:type="spellEnd"/>
                            <w:r w:rsidR="008048B5">
                              <w:fldChar w:fldCharType="end"/>
                            </w:r>
                            <w:r>
                              <w:t xml:space="preserve">* </w:t>
                            </w:r>
                            <w:proofErr w:type="spellStart"/>
                            <w:r w:rsidRPr="00EA28AF">
                              <w:rPr>
                                <w:i/>
                              </w:rPr>
                              <w:t>pKeyInfo</w:t>
                            </w:r>
                            <w:proofErr w:type="spellEnd"/>
                            <w:proofErr w:type="gramStart"/>
                            <w:r>
                              <w:t>);</w:t>
                            </w:r>
                            <w:proofErr w:type="gramEnd"/>
                            <w:r>
                              <w:t xml:space="preserve"> </w:t>
                            </w:r>
                            <w:r>
                              <w:tab/>
                            </w:r>
                          </w:p>
                          <w:p w14:paraId="28AB3392" w14:textId="77777777" w:rsidR="00954B72" w:rsidRDefault="00954B72" w:rsidP="00117372"/>
                          <w:p w14:paraId="28AB3393" w14:textId="77777777" w:rsidR="00954B72" w:rsidRDefault="00954B72" w:rsidP="00117372"/>
                        </w:txbxContent>
                      </wps:txbx>
                      <wps:bodyPr rot="0" vert="horz" wrap="square" lIns="91440" tIns="45720" rIns="91440" bIns="45720" anchor="t" anchorCtr="0" upright="1">
                        <a:noAutofit/>
                      </wps:bodyPr>
                    </wps:wsp>
                  </a:graphicData>
                </a:graphic>
              </wp:inline>
            </w:drawing>
          </mc:Choice>
          <mc:Fallback>
            <w:pict>
              <v:shape w14:anchorId="28AB30F4" id="Text Box 9" o:spid="_x0000_s1058" type="#_x0000_t202" style="width:489pt;height:8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" fillcolor="#ddd" stroked="f">
                <v:textbox>
                  <w:txbxContent>
                    <w:p w14:paraId="28AB338D" w14:textId="77777777" w:rsidR="00954B72" w:rsidRDefault="00954B72" w:rsidP="00117372"/>
                    <w:p w14:paraId="28AB338E" w14:textId="77777777" w:rsidR="00954B72" w:rsidRDefault="008048B5" w:rsidP="00117372">
                      <w:r>
                        <w:fldChar w:fldCharType="begin"/>
                      </w:r>
                      <w:r w:rsidR="00954B72">
                        <w:instrText xml:space="preserve"> REF SqlCpError \h </w:instrText>
                      </w:r>
                      <w:r>
                        <w:fldChar w:fldCharType="separate"/>
                      </w:r>
                      <w:proofErr w:type="spellStart"/>
                      <w:r w:rsidR="00954B72" w:rsidRPr="00393418">
                        <w:rPr>
                          <w:color w:val="0558FF"/>
                        </w:rPr>
                        <w:t>SqlCpError</w:t>
                      </w:r>
                      <w:proofErr w:type="spellEnd"/>
                      <w:r>
                        <w:fldChar w:fldCharType="end"/>
                      </w:r>
                      <w:r w:rsidR="00954B72" w:rsidRPr="00FA68EB">
                        <w:t>__</w:t>
                      </w:r>
                      <w:proofErr w:type="spellStart"/>
                      <w:r w:rsidR="00954B72" w:rsidRPr="00FA68EB">
                        <w:t>cdecl</w:t>
                      </w:r>
                      <w:proofErr w:type="spellEnd"/>
                      <w:r w:rsidR="00954B72" w:rsidRPr="00FA68EB">
                        <w:t xml:space="preserve"> </w:t>
                      </w:r>
                    </w:p>
                    <w:p w14:paraId="28AB338F" w14:textId="77777777" w:rsidR="00954B72" w:rsidRDefault="00954B72" w:rsidP="00117372">
                      <w:r>
                        <w:t xml:space="preserve"> </w:t>
                      </w:r>
                      <w:proofErr w:type="spellStart"/>
                      <w:r>
                        <w:t>SqlCryptGetKeyInfoByName</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EA28AF">
                        <w:rPr>
                          <w:i/>
                        </w:rPr>
                        <w:t>pSess</w:t>
                      </w:r>
                      <w:proofErr w:type="spellEnd"/>
                      <w:r>
                        <w:t>,</w:t>
                      </w:r>
                      <w:r>
                        <w:tab/>
                      </w:r>
                    </w:p>
                    <w:p w14:paraId="28AB3390" w14:textId="77777777" w:rsidR="00954B72" w:rsidRDefault="00954B72" w:rsidP="00117372">
                      <w:r>
                        <w:t xml:space="preserve">                                           __</w:t>
                      </w:r>
                      <w:proofErr w:type="gramStart"/>
                      <w:r>
                        <w:t>IN  const</w:t>
                      </w:r>
                      <w:proofErr w:type="gramEnd"/>
                      <w:r>
                        <w:t xml:space="preserve"> </w:t>
                      </w:r>
                      <w:r w:rsidR="008048B5">
                        <w:fldChar w:fldCharType="begin"/>
                      </w:r>
                      <w:r>
                        <w:instrText xml:space="preserve"> REF SqlCpKeyName \h </w:instrText>
                      </w:r>
                      <w:r w:rsidR="008048B5">
                        <w:fldChar w:fldCharType="separate"/>
                      </w:r>
                      <w:proofErr w:type="spellStart"/>
                      <w:r w:rsidRPr="00922448">
                        <w:rPr>
                          <w:color w:val="0558FF"/>
                        </w:rPr>
                        <w:t>SqlCpKeyName</w:t>
                      </w:r>
                      <w:proofErr w:type="spellEnd"/>
                      <w:r w:rsidR="008048B5">
                        <w:fldChar w:fldCharType="end"/>
                      </w:r>
                      <w:r>
                        <w:t xml:space="preserve">* </w:t>
                      </w:r>
                      <w:proofErr w:type="spellStart"/>
                      <w:r w:rsidRPr="00EA28AF">
                        <w:rPr>
                          <w:i/>
                        </w:rPr>
                        <w:t>keyName</w:t>
                      </w:r>
                      <w:proofErr w:type="spellEnd"/>
                      <w:r>
                        <w:t xml:space="preserve">,  </w:t>
                      </w:r>
                    </w:p>
                    <w:p w14:paraId="28AB3391" w14:textId="77777777" w:rsidR="00954B72" w:rsidRDefault="00954B72" w:rsidP="00117372">
                      <w:r>
                        <w:t xml:space="preserve">                                           __OUT  </w:t>
                      </w:r>
                      <w:r w:rsidR="008048B5">
                        <w:fldChar w:fldCharType="begin"/>
                      </w:r>
                      <w:r>
                        <w:instrText xml:space="preserve"> REF SqlCpKeyInfo \h </w:instrText>
                      </w:r>
                      <w:r w:rsidR="008048B5">
                        <w:fldChar w:fldCharType="separate"/>
                      </w:r>
                      <w:proofErr w:type="spellStart"/>
                      <w:r w:rsidRPr="00922448">
                        <w:rPr>
                          <w:color w:val="0558FF"/>
                        </w:rPr>
                        <w:t>SqlCpKeyInfo</w:t>
                      </w:r>
                      <w:proofErr w:type="spellEnd"/>
                      <w:r w:rsidR="008048B5">
                        <w:fldChar w:fldCharType="end"/>
                      </w:r>
                      <w:r>
                        <w:t xml:space="preserve">* </w:t>
                      </w:r>
                      <w:proofErr w:type="spellStart"/>
                      <w:r w:rsidRPr="00EA28AF">
                        <w:rPr>
                          <w:i/>
                        </w:rPr>
                        <w:t>pKeyInfo</w:t>
                      </w:r>
                      <w:proofErr w:type="spellEnd"/>
                      <w:proofErr w:type="gramStart"/>
                      <w:r>
                        <w:t>);</w:t>
                      </w:r>
                      <w:proofErr w:type="gramEnd"/>
                      <w:r>
                        <w:t xml:space="preserve"> </w:t>
                      </w:r>
                      <w:r>
                        <w:tab/>
                      </w:r>
                    </w:p>
                    <w:p w14:paraId="28AB3392" w14:textId="77777777" w:rsidR="00954B72" w:rsidRDefault="00954B72" w:rsidP="00117372"/>
                    <w:p w14:paraId="28AB3393" w14:textId="77777777" w:rsidR="00954B72" w:rsidRDefault="00954B72" w:rsidP="00117372"/>
                  </w:txbxContent>
                </v:textbox>
                <w10:anchorlock/>
              </v:shape>
            </w:pict>
          </mc:Fallback>
        </mc:AlternateContent>
      </w:r>
    </w:p>
    <w:p w14:paraId="28AB2F06" w14:textId="77777777" w:rsidR="00774023" w:rsidRDefault="00774023"/>
    <w:p w14:paraId="28AB2F07" w14:textId="77777777" w:rsidR="00117372" w:rsidRDefault="00117372" w:rsidP="0011737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8132"/>
      </w:tblGrid>
      <w:tr w:rsidR="00117372" w14:paraId="28AB2F0A" w14:textId="77777777" w:rsidTr="00954B72">
        <w:tc>
          <w:tcPr>
            <w:tcW w:w="1254" w:type="dxa"/>
            <w:tcBorders>
              <w:top w:val="nil"/>
              <w:left w:val="nil"/>
              <w:bottom w:val="nil"/>
              <w:right w:val="nil"/>
            </w:tcBorders>
          </w:tcPr>
          <w:p w14:paraId="28AB2F08" w14:textId="77777777" w:rsidR="00117372" w:rsidRDefault="00117372" w:rsidP="00954B72">
            <w:pPr>
              <w:rPr>
                <w:i/>
              </w:rPr>
            </w:pPr>
            <w:proofErr w:type="spellStart"/>
            <w:r w:rsidRPr="00A05B36">
              <w:rPr>
                <w:i/>
              </w:rPr>
              <w:t>pSess</w:t>
            </w:r>
            <w:proofErr w:type="spellEnd"/>
          </w:p>
        </w:tc>
        <w:tc>
          <w:tcPr>
            <w:tcW w:w="9186" w:type="dxa"/>
            <w:tcBorders>
              <w:top w:val="nil"/>
              <w:left w:val="nil"/>
              <w:bottom w:val="nil"/>
              <w:right w:val="nil"/>
            </w:tcBorders>
          </w:tcPr>
          <w:p w14:paraId="28AB2F09" w14:textId="77777777" w:rsidR="00117372" w:rsidRDefault="00117372" w:rsidP="00954B72">
            <w:pPr>
              <w:jc w:val="both"/>
            </w:pPr>
            <w:r>
              <w:t xml:space="preserve">Session object. </w:t>
            </w:r>
          </w:p>
        </w:tc>
      </w:tr>
      <w:tr w:rsidR="00117372" w14:paraId="28AB2F0D" w14:textId="77777777" w:rsidTr="00954B72">
        <w:tc>
          <w:tcPr>
            <w:tcW w:w="1254" w:type="dxa"/>
            <w:tcBorders>
              <w:top w:val="nil"/>
              <w:left w:val="nil"/>
              <w:bottom w:val="nil"/>
              <w:right w:val="nil"/>
            </w:tcBorders>
          </w:tcPr>
          <w:p w14:paraId="28AB2F0B" w14:textId="77777777" w:rsidR="00117372" w:rsidRDefault="00117372" w:rsidP="00954B72">
            <w:pPr>
              <w:rPr>
                <w:i/>
              </w:rPr>
            </w:pPr>
            <w:proofErr w:type="spellStart"/>
            <w:r w:rsidRPr="00A05B36">
              <w:rPr>
                <w:i/>
              </w:rPr>
              <w:t>keyName</w:t>
            </w:r>
            <w:proofErr w:type="spellEnd"/>
          </w:p>
        </w:tc>
        <w:tc>
          <w:tcPr>
            <w:tcW w:w="9186" w:type="dxa"/>
            <w:tcBorders>
              <w:top w:val="nil"/>
              <w:left w:val="nil"/>
              <w:bottom w:val="nil"/>
              <w:right w:val="nil"/>
            </w:tcBorders>
          </w:tcPr>
          <w:p w14:paraId="28AB2F0C" w14:textId="77777777" w:rsidR="00117372" w:rsidRDefault="00117372" w:rsidP="00954B72">
            <w:r>
              <w:t>Friendly key name</w:t>
            </w:r>
          </w:p>
        </w:tc>
      </w:tr>
      <w:tr w:rsidR="00117372" w14:paraId="28AB2F10" w14:textId="77777777" w:rsidTr="00954B72">
        <w:tc>
          <w:tcPr>
            <w:tcW w:w="1254" w:type="dxa"/>
            <w:tcBorders>
              <w:top w:val="nil"/>
              <w:left w:val="nil"/>
              <w:bottom w:val="nil"/>
              <w:right w:val="nil"/>
            </w:tcBorders>
          </w:tcPr>
          <w:p w14:paraId="28AB2F0E" w14:textId="77777777" w:rsidR="00117372" w:rsidRDefault="00117372" w:rsidP="00954B72">
            <w:pPr>
              <w:rPr>
                <w:i/>
              </w:rPr>
            </w:pPr>
            <w:proofErr w:type="spellStart"/>
            <w:r w:rsidRPr="00EA28AF">
              <w:rPr>
                <w:i/>
              </w:rPr>
              <w:t>pKeyInfo</w:t>
            </w:r>
            <w:proofErr w:type="spellEnd"/>
          </w:p>
        </w:tc>
        <w:tc>
          <w:tcPr>
            <w:tcW w:w="9186" w:type="dxa"/>
            <w:tcBorders>
              <w:top w:val="nil"/>
              <w:left w:val="nil"/>
              <w:bottom w:val="nil"/>
              <w:right w:val="nil"/>
            </w:tcBorders>
          </w:tcPr>
          <w:p w14:paraId="28AB2F0F" w14:textId="77777777" w:rsidR="00117372" w:rsidRDefault="00117372" w:rsidP="00954B72">
            <w:r>
              <w:t>Structure containing key information</w:t>
            </w:r>
          </w:p>
        </w:tc>
      </w:tr>
    </w:tbl>
    <w:p w14:paraId="28AB2F11" w14:textId="77777777" w:rsidR="00117372" w:rsidRDefault="00117372"/>
    <w:p w14:paraId="28AB2F12" w14:textId="77777777" w:rsidR="00774023" w:rsidRDefault="00774023"/>
    <w:p w14:paraId="28AB2F13" w14:textId="77777777" w:rsidR="00774023" w:rsidRDefault="00774023"/>
    <w:p w14:paraId="28AB2F14" w14:textId="77777777" w:rsidR="00774023" w:rsidRDefault="00A07D3C">
      <w:pPr>
        <w:pStyle w:val="Heading5"/>
      </w:pPr>
      <w:proofErr w:type="spellStart"/>
      <w:r>
        <w:t>SqlCryptExportKey</w:t>
      </w:r>
      <w:proofErr w:type="spellEnd"/>
    </w:p>
    <w:p w14:paraId="28AB2F15" w14:textId="77777777" w:rsidR="00774023" w:rsidRDefault="00774023"/>
    <w:p w14:paraId="28AB2F16" w14:textId="3E84182B" w:rsidR="00774023" w:rsidRDefault="0055410A">
      <w:r>
        <w:rPr>
          <w:noProof/>
        </w:rPr>
        <mc:AlternateContent>
          <mc:Choice Requires="wps">
            <w:drawing>
              <wp:inline distT="0" distB="0" distL="0" distR="0" wp14:anchorId="28AB30F6" wp14:editId="2DCD7812">
                <wp:extent cx="6506210" cy="1214120"/>
                <wp:effectExtent l="0" t="635" r="0" b="4445"/>
                <wp:docPr id="32744336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6210" cy="121412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94" w14:textId="77777777" w:rsidR="00954B72" w:rsidRDefault="00954B72">
                            <w:r>
                              <w:t xml:space="preserve">typedef </w:t>
                            </w:r>
                            <w:proofErr w:type="spellStart"/>
                            <w:r>
                              <w:t>SqlCpError</w:t>
                            </w:r>
                            <w:proofErr w:type="spellEnd"/>
                            <w:r>
                              <w:t xml:space="preserve"> (*</w:t>
                            </w:r>
                            <w:proofErr w:type="spellStart"/>
                            <w:r>
                              <w:t>SqlCryptExportKey</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C376C8">
                              <w:rPr>
                                <w:i/>
                              </w:rPr>
                              <w:t>pSess</w:t>
                            </w:r>
                            <w:proofErr w:type="spellEnd"/>
                            <w:r>
                              <w:t>,</w:t>
                            </w:r>
                            <w:r>
                              <w:tab/>
                            </w:r>
                            <w:r>
                              <w:tab/>
                            </w:r>
                            <w:r>
                              <w:tab/>
                            </w:r>
                          </w:p>
                          <w:p w14:paraId="28AB3395"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C376C8">
                              <w:rPr>
                                <w:i/>
                              </w:rPr>
                              <w:t>keyThumb</w:t>
                            </w:r>
                            <w:proofErr w:type="spellEnd"/>
                            <w:r>
                              <w:t xml:space="preserve">,  </w:t>
                            </w:r>
                          </w:p>
                          <w:p w14:paraId="28AB3396"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C376C8">
                              <w:rPr>
                                <w:i/>
                              </w:rPr>
                              <w:t>keyEncryptorThumb</w:t>
                            </w:r>
                            <w:proofErr w:type="spellEnd"/>
                            <w:r>
                              <w:t xml:space="preserve">,  </w:t>
                            </w:r>
                          </w:p>
                          <w:p w14:paraId="28AB3397" w14:textId="77777777" w:rsidR="00954B72" w:rsidRDefault="00954B72">
                            <w:r>
                              <w:t xml:space="preserve">                                                         __IN   </w:t>
                            </w:r>
                            <w:r w:rsidR="008048B5">
                              <w:fldChar w:fldCharType="begin"/>
                            </w:r>
                            <w:r>
                              <w:instrText xml:space="preserve"> REF SqlCpKeyBlobType \h </w:instrText>
                            </w:r>
                            <w:r w:rsidR="008048B5">
                              <w:fldChar w:fldCharType="separate"/>
                            </w:r>
                            <w:proofErr w:type="spellStart"/>
                            <w:r w:rsidRPr="00393418">
                              <w:rPr>
                                <w:color w:val="0558FF"/>
                              </w:rPr>
                              <w:t>SqlCpKeyBlobType</w:t>
                            </w:r>
                            <w:proofErr w:type="spellEnd"/>
                            <w:r w:rsidR="008048B5">
                              <w:fldChar w:fldCharType="end"/>
                            </w:r>
                            <w:r>
                              <w:t xml:space="preserve"> </w:t>
                            </w:r>
                            <w:proofErr w:type="spellStart"/>
                            <w:r w:rsidRPr="00C376C8">
                              <w:rPr>
                                <w:i/>
                              </w:rPr>
                              <w:t>blobType</w:t>
                            </w:r>
                            <w:proofErr w:type="spellEnd"/>
                            <w:r>
                              <w:t xml:space="preserve">, </w:t>
                            </w:r>
                            <w:r>
                              <w:tab/>
                            </w:r>
                            <w:r>
                              <w:tab/>
                            </w:r>
                            <w:r>
                              <w:tab/>
                            </w:r>
                            <w:r>
                              <w:tab/>
                            </w:r>
                          </w:p>
                          <w:p w14:paraId="28AB3398" w14:textId="77777777" w:rsidR="00954B72" w:rsidRDefault="00954B72">
                            <w:r>
                              <w:t xml:space="preserve">                                                         __OUT  </w:t>
                            </w:r>
                            <w:r w:rsidR="008048B5">
                              <w:fldChar w:fldCharType="begin"/>
                            </w:r>
                            <w:r>
                              <w:instrText xml:space="preserve"> REF SqlCpKeyBlob \h </w:instrText>
                            </w:r>
                            <w:r w:rsidR="008048B5">
                              <w:fldChar w:fldCharType="separate"/>
                            </w:r>
                            <w:proofErr w:type="spellStart"/>
                            <w:r w:rsidRPr="00922448">
                              <w:rPr>
                                <w:color w:val="0558FF"/>
                              </w:rPr>
                              <w:t>SqlCpKeyBlob</w:t>
                            </w:r>
                            <w:proofErr w:type="spellEnd"/>
                            <w:r w:rsidR="008048B5">
                              <w:fldChar w:fldCharType="end"/>
                            </w:r>
                            <w:r>
                              <w:t xml:space="preserve">* </w:t>
                            </w:r>
                            <w:proofErr w:type="spellStart"/>
                            <w:r w:rsidRPr="00C376C8">
                              <w:rPr>
                                <w:i/>
                              </w:rPr>
                              <w:t>pKeyBlob</w:t>
                            </w:r>
                            <w:proofErr w:type="spellEnd"/>
                            <w:proofErr w:type="gramStart"/>
                            <w:r>
                              <w:t>);</w:t>
                            </w:r>
                            <w:proofErr w:type="gramEnd"/>
                            <w:r>
                              <w:t xml:space="preserve">  </w:t>
                            </w:r>
                            <w:r>
                              <w:tab/>
                            </w:r>
                            <w:r>
                              <w:tab/>
                            </w:r>
                            <w:r>
                              <w:tab/>
                            </w:r>
                          </w:p>
                          <w:p w14:paraId="28AB3399" w14:textId="77777777" w:rsidR="00954B72" w:rsidRDefault="00954B72"/>
                          <w:p w14:paraId="28AB339A"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F6" id="Text Box 8" o:spid="_x0000_s1059" type="#_x0000_t202" style="width:512.3pt;height:9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" fillcolor="#ddd" stroked="f">
                <v:textbox>
                  <w:txbxContent>
                    <w:p w14:paraId="28AB3394" w14:textId="77777777" w:rsidR="00954B72" w:rsidRDefault="00954B72">
                      <w:r>
                        <w:t xml:space="preserve">typedef </w:t>
                      </w:r>
                      <w:proofErr w:type="spellStart"/>
                      <w:r>
                        <w:t>SqlCpError</w:t>
                      </w:r>
                      <w:proofErr w:type="spellEnd"/>
                      <w:r>
                        <w:t xml:space="preserve"> (*</w:t>
                      </w:r>
                      <w:proofErr w:type="spellStart"/>
                      <w:r>
                        <w:t>SqlCryptExportKey</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C376C8">
                        <w:rPr>
                          <w:i/>
                        </w:rPr>
                        <w:t>pSess</w:t>
                      </w:r>
                      <w:proofErr w:type="spellEnd"/>
                      <w:r>
                        <w:t>,</w:t>
                      </w:r>
                      <w:r>
                        <w:tab/>
                      </w:r>
                      <w:r>
                        <w:tab/>
                      </w:r>
                      <w:r>
                        <w:tab/>
                      </w:r>
                    </w:p>
                    <w:p w14:paraId="28AB3395"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C376C8">
                        <w:rPr>
                          <w:i/>
                        </w:rPr>
                        <w:t>keyThumb</w:t>
                      </w:r>
                      <w:proofErr w:type="spellEnd"/>
                      <w:r>
                        <w:t xml:space="preserve">,  </w:t>
                      </w:r>
                    </w:p>
                    <w:p w14:paraId="28AB3396"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C376C8">
                        <w:rPr>
                          <w:i/>
                        </w:rPr>
                        <w:t>keyEncryptorThumb</w:t>
                      </w:r>
                      <w:proofErr w:type="spellEnd"/>
                      <w:r>
                        <w:t xml:space="preserve">,  </w:t>
                      </w:r>
                    </w:p>
                    <w:p w14:paraId="28AB3397" w14:textId="77777777" w:rsidR="00954B72" w:rsidRDefault="00954B72">
                      <w:r>
                        <w:t xml:space="preserve">                                                         __IN   </w:t>
                      </w:r>
                      <w:r w:rsidR="008048B5">
                        <w:fldChar w:fldCharType="begin"/>
                      </w:r>
                      <w:r>
                        <w:instrText xml:space="preserve"> REF SqlCpKeyBlobType \h </w:instrText>
                      </w:r>
                      <w:r w:rsidR="008048B5">
                        <w:fldChar w:fldCharType="separate"/>
                      </w:r>
                      <w:proofErr w:type="spellStart"/>
                      <w:r w:rsidRPr="00393418">
                        <w:rPr>
                          <w:color w:val="0558FF"/>
                        </w:rPr>
                        <w:t>SqlCpKeyBlobType</w:t>
                      </w:r>
                      <w:proofErr w:type="spellEnd"/>
                      <w:r w:rsidR="008048B5">
                        <w:fldChar w:fldCharType="end"/>
                      </w:r>
                      <w:r>
                        <w:t xml:space="preserve"> </w:t>
                      </w:r>
                      <w:proofErr w:type="spellStart"/>
                      <w:r w:rsidRPr="00C376C8">
                        <w:rPr>
                          <w:i/>
                        </w:rPr>
                        <w:t>blobType</w:t>
                      </w:r>
                      <w:proofErr w:type="spellEnd"/>
                      <w:r>
                        <w:t xml:space="preserve">, </w:t>
                      </w:r>
                      <w:r>
                        <w:tab/>
                      </w:r>
                      <w:r>
                        <w:tab/>
                      </w:r>
                      <w:r>
                        <w:tab/>
                      </w:r>
                      <w:r>
                        <w:tab/>
                      </w:r>
                    </w:p>
                    <w:p w14:paraId="28AB3398" w14:textId="77777777" w:rsidR="00954B72" w:rsidRDefault="00954B72">
                      <w:r>
                        <w:t xml:space="preserve">                                                         __OUT  </w:t>
                      </w:r>
                      <w:r w:rsidR="008048B5">
                        <w:fldChar w:fldCharType="begin"/>
                      </w:r>
                      <w:r>
                        <w:instrText xml:space="preserve"> REF SqlCpKeyBlob \h </w:instrText>
                      </w:r>
                      <w:r w:rsidR="008048B5">
                        <w:fldChar w:fldCharType="separate"/>
                      </w:r>
                      <w:proofErr w:type="spellStart"/>
                      <w:r w:rsidRPr="00922448">
                        <w:rPr>
                          <w:color w:val="0558FF"/>
                        </w:rPr>
                        <w:t>SqlCpKeyBlob</w:t>
                      </w:r>
                      <w:proofErr w:type="spellEnd"/>
                      <w:r w:rsidR="008048B5">
                        <w:fldChar w:fldCharType="end"/>
                      </w:r>
                      <w:r>
                        <w:t xml:space="preserve">* </w:t>
                      </w:r>
                      <w:proofErr w:type="spellStart"/>
                      <w:r w:rsidRPr="00C376C8">
                        <w:rPr>
                          <w:i/>
                        </w:rPr>
                        <w:t>pKeyBlob</w:t>
                      </w:r>
                      <w:proofErr w:type="spellEnd"/>
                      <w:proofErr w:type="gramStart"/>
                      <w:r>
                        <w:t>);</w:t>
                      </w:r>
                      <w:proofErr w:type="gramEnd"/>
                      <w:r>
                        <w:t xml:space="preserve">  </w:t>
                      </w:r>
                      <w:r>
                        <w:tab/>
                      </w:r>
                      <w:r>
                        <w:tab/>
                      </w:r>
                      <w:r>
                        <w:tab/>
                      </w:r>
                    </w:p>
                    <w:p w14:paraId="28AB3399" w14:textId="77777777" w:rsidR="00954B72" w:rsidRDefault="00954B72"/>
                    <w:p w14:paraId="28AB339A" w14:textId="77777777" w:rsidR="00954B72" w:rsidRDefault="00954B72"/>
                  </w:txbxContent>
                </v:textbox>
                <w10:anchorlock/>
              </v:shape>
            </w:pict>
          </mc:Fallback>
        </mc:AlternateContent>
      </w:r>
    </w:p>
    <w:p w14:paraId="28AB2F17"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7286"/>
      </w:tblGrid>
      <w:tr w:rsidR="00C376C8" w14:paraId="28AB2F1A" w14:textId="77777777" w:rsidTr="00396563">
        <w:tc>
          <w:tcPr>
            <w:tcW w:w="2086" w:type="dxa"/>
            <w:tcBorders>
              <w:top w:val="nil"/>
              <w:left w:val="nil"/>
              <w:bottom w:val="nil"/>
              <w:right w:val="nil"/>
            </w:tcBorders>
          </w:tcPr>
          <w:p w14:paraId="28AB2F18" w14:textId="77777777" w:rsidR="00774023" w:rsidRDefault="00C376C8">
            <w:pPr>
              <w:rPr>
                <w:i/>
              </w:rPr>
            </w:pPr>
            <w:proofErr w:type="spellStart"/>
            <w:r w:rsidRPr="00A05B36">
              <w:rPr>
                <w:i/>
              </w:rPr>
              <w:t>pSess</w:t>
            </w:r>
            <w:proofErr w:type="spellEnd"/>
          </w:p>
        </w:tc>
        <w:tc>
          <w:tcPr>
            <w:tcW w:w="9186" w:type="dxa"/>
            <w:tcBorders>
              <w:top w:val="nil"/>
              <w:left w:val="nil"/>
              <w:bottom w:val="nil"/>
              <w:right w:val="nil"/>
            </w:tcBorders>
          </w:tcPr>
          <w:p w14:paraId="28AB2F19" w14:textId="77777777" w:rsidR="00774023" w:rsidRDefault="00C376C8">
            <w:pPr>
              <w:jc w:val="both"/>
            </w:pPr>
            <w:r>
              <w:t xml:space="preserve">Session object. </w:t>
            </w:r>
          </w:p>
        </w:tc>
      </w:tr>
      <w:tr w:rsidR="00C376C8" w14:paraId="28AB2F1D" w14:textId="77777777" w:rsidTr="00396563">
        <w:tc>
          <w:tcPr>
            <w:tcW w:w="2086" w:type="dxa"/>
            <w:tcBorders>
              <w:top w:val="nil"/>
              <w:left w:val="nil"/>
              <w:bottom w:val="nil"/>
              <w:right w:val="nil"/>
            </w:tcBorders>
          </w:tcPr>
          <w:p w14:paraId="28AB2F1B" w14:textId="77777777" w:rsidR="00774023" w:rsidRDefault="00C376C8">
            <w:pPr>
              <w:rPr>
                <w:i/>
              </w:rPr>
            </w:pPr>
            <w:proofErr w:type="spellStart"/>
            <w:r w:rsidRPr="00C376C8">
              <w:rPr>
                <w:i/>
              </w:rPr>
              <w:t>keyThumb</w:t>
            </w:r>
            <w:proofErr w:type="spellEnd"/>
          </w:p>
        </w:tc>
        <w:tc>
          <w:tcPr>
            <w:tcW w:w="9186" w:type="dxa"/>
            <w:tcBorders>
              <w:top w:val="nil"/>
              <w:left w:val="nil"/>
              <w:bottom w:val="nil"/>
              <w:right w:val="nil"/>
            </w:tcBorders>
          </w:tcPr>
          <w:p w14:paraId="28AB2F1C" w14:textId="77777777" w:rsidR="00774023" w:rsidRDefault="00C376C8">
            <w:r>
              <w:t>Thumbprint of a key to export</w:t>
            </w:r>
          </w:p>
        </w:tc>
      </w:tr>
      <w:tr w:rsidR="00C376C8" w14:paraId="28AB2F20" w14:textId="77777777" w:rsidTr="00396563">
        <w:tc>
          <w:tcPr>
            <w:tcW w:w="2086" w:type="dxa"/>
            <w:tcBorders>
              <w:top w:val="nil"/>
              <w:left w:val="nil"/>
              <w:bottom w:val="nil"/>
              <w:right w:val="nil"/>
            </w:tcBorders>
          </w:tcPr>
          <w:p w14:paraId="28AB2F1E" w14:textId="77777777" w:rsidR="00774023" w:rsidRDefault="00C376C8">
            <w:pPr>
              <w:rPr>
                <w:i/>
              </w:rPr>
            </w:pPr>
            <w:proofErr w:type="spellStart"/>
            <w:r w:rsidRPr="00C376C8">
              <w:rPr>
                <w:i/>
              </w:rPr>
              <w:t>keyEncryptorThumb</w:t>
            </w:r>
            <w:proofErr w:type="spellEnd"/>
          </w:p>
        </w:tc>
        <w:tc>
          <w:tcPr>
            <w:tcW w:w="9186" w:type="dxa"/>
            <w:tcBorders>
              <w:top w:val="nil"/>
              <w:left w:val="nil"/>
              <w:bottom w:val="nil"/>
              <w:right w:val="nil"/>
            </w:tcBorders>
          </w:tcPr>
          <w:p w14:paraId="28AB2F1F" w14:textId="77777777" w:rsidR="00774023" w:rsidRDefault="00C376C8">
            <w:r>
              <w:t>Thumbprint of a key, which encrypts a key to be exported</w:t>
            </w:r>
          </w:p>
        </w:tc>
      </w:tr>
      <w:tr w:rsidR="00203D9A" w14:paraId="28AB2F23" w14:textId="77777777" w:rsidTr="00396563">
        <w:tc>
          <w:tcPr>
            <w:tcW w:w="2086" w:type="dxa"/>
            <w:tcBorders>
              <w:top w:val="nil"/>
              <w:left w:val="nil"/>
              <w:bottom w:val="nil"/>
              <w:right w:val="nil"/>
            </w:tcBorders>
          </w:tcPr>
          <w:p w14:paraId="28AB2F21" w14:textId="77777777" w:rsidR="00774023" w:rsidRDefault="00203D9A">
            <w:pPr>
              <w:rPr>
                <w:i/>
              </w:rPr>
            </w:pPr>
            <w:proofErr w:type="spellStart"/>
            <w:r w:rsidRPr="00C376C8">
              <w:rPr>
                <w:i/>
              </w:rPr>
              <w:t>blobType</w:t>
            </w:r>
            <w:proofErr w:type="spellEnd"/>
          </w:p>
        </w:tc>
        <w:tc>
          <w:tcPr>
            <w:tcW w:w="9186" w:type="dxa"/>
            <w:tcBorders>
              <w:top w:val="nil"/>
              <w:left w:val="nil"/>
              <w:bottom w:val="nil"/>
              <w:right w:val="nil"/>
            </w:tcBorders>
          </w:tcPr>
          <w:p w14:paraId="28AB2F22" w14:textId="77777777" w:rsidR="00774023" w:rsidRDefault="00203D9A">
            <w:r>
              <w:t>Type of key blob to export</w:t>
            </w:r>
            <w:r w:rsidR="006E296E">
              <w:t xml:space="preserve">, public key blob, plaintext blob, </w:t>
            </w:r>
            <w:proofErr w:type="spellStart"/>
            <w:r w:rsidR="006E296E">
              <w:t>etc</w:t>
            </w:r>
            <w:proofErr w:type="spellEnd"/>
          </w:p>
        </w:tc>
      </w:tr>
      <w:tr w:rsidR="00396563" w14:paraId="28AB2F26" w14:textId="77777777" w:rsidTr="00AC5A1C">
        <w:tc>
          <w:tcPr>
            <w:tcW w:w="2086" w:type="dxa"/>
            <w:tcBorders>
              <w:top w:val="nil"/>
              <w:left w:val="nil"/>
              <w:bottom w:val="nil"/>
              <w:right w:val="nil"/>
            </w:tcBorders>
          </w:tcPr>
          <w:p w14:paraId="28AB2F24" w14:textId="77777777" w:rsidR="00774023" w:rsidRDefault="00396563">
            <w:pPr>
              <w:rPr>
                <w:i/>
              </w:rPr>
            </w:pPr>
            <w:proofErr w:type="spellStart"/>
            <w:r w:rsidRPr="00C376C8">
              <w:rPr>
                <w:i/>
              </w:rPr>
              <w:t>pKeyBlob</w:t>
            </w:r>
            <w:proofErr w:type="spellEnd"/>
          </w:p>
        </w:tc>
        <w:tc>
          <w:tcPr>
            <w:tcW w:w="9186" w:type="dxa"/>
            <w:tcBorders>
              <w:top w:val="nil"/>
              <w:left w:val="nil"/>
              <w:bottom w:val="nil"/>
              <w:right w:val="nil"/>
            </w:tcBorders>
          </w:tcPr>
          <w:p w14:paraId="28AB2F25" w14:textId="77777777" w:rsidR="00774023" w:rsidRDefault="00396563">
            <w:r>
              <w:t>Key blob structure</w:t>
            </w:r>
          </w:p>
        </w:tc>
      </w:tr>
      <w:tr w:rsidR="00396563" w14:paraId="28AB2F29" w14:textId="77777777" w:rsidTr="00AC5A1C">
        <w:tc>
          <w:tcPr>
            <w:tcW w:w="2086" w:type="dxa"/>
            <w:tcBorders>
              <w:top w:val="nil"/>
              <w:left w:val="nil"/>
              <w:bottom w:val="nil"/>
              <w:right w:val="nil"/>
            </w:tcBorders>
          </w:tcPr>
          <w:p w14:paraId="28AB2F27" w14:textId="77777777" w:rsidR="00774023" w:rsidRDefault="00774023">
            <w:pPr>
              <w:rPr>
                <w:i/>
              </w:rPr>
            </w:pPr>
          </w:p>
        </w:tc>
        <w:tc>
          <w:tcPr>
            <w:tcW w:w="9186" w:type="dxa"/>
            <w:tcBorders>
              <w:top w:val="nil"/>
              <w:left w:val="nil"/>
              <w:bottom w:val="nil"/>
              <w:right w:val="nil"/>
            </w:tcBorders>
          </w:tcPr>
          <w:p w14:paraId="28AB2F28" w14:textId="77777777" w:rsidR="00774023" w:rsidRDefault="00774023"/>
        </w:tc>
      </w:tr>
    </w:tbl>
    <w:p w14:paraId="28AB2F2A" w14:textId="77777777" w:rsidR="00774023" w:rsidRDefault="00774023"/>
    <w:p w14:paraId="28AB2F2B" w14:textId="77777777" w:rsidR="00774023" w:rsidRDefault="006E296E">
      <w:pPr>
        <w:pStyle w:val="Heading5"/>
      </w:pPr>
      <w:proofErr w:type="spellStart"/>
      <w:r>
        <w:t>SqlCryptImportKey</w:t>
      </w:r>
      <w:proofErr w:type="spellEnd"/>
    </w:p>
    <w:p w14:paraId="28AB2F2C" w14:textId="77777777" w:rsidR="00774023" w:rsidRDefault="00774023"/>
    <w:p w14:paraId="28AB2F2D" w14:textId="18701EAD" w:rsidR="00774023" w:rsidRDefault="0055410A">
      <w:r>
        <w:rPr>
          <w:noProof/>
        </w:rPr>
        <w:lastRenderedPageBreak/>
        <mc:AlternateContent>
          <mc:Choice Requires="wps">
            <w:drawing>
              <wp:inline distT="0" distB="0" distL="0" distR="0" wp14:anchorId="28AB30F8" wp14:editId="2B7A9342">
                <wp:extent cx="6612255" cy="1119505"/>
                <wp:effectExtent l="0" t="0" r="0" b="4445"/>
                <wp:docPr id="73758456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111950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9B" w14:textId="77777777" w:rsidR="00954B72" w:rsidRDefault="00954B72">
                            <w:r>
                              <w:t xml:space="preserve">typedef </w:t>
                            </w:r>
                            <w:proofErr w:type="spellStart"/>
                            <w:r>
                              <w:t>SqlCpError</w:t>
                            </w:r>
                            <w:proofErr w:type="spellEnd"/>
                            <w:r>
                              <w:t xml:space="preserve"> (*</w:t>
                            </w:r>
                            <w:proofErr w:type="spellStart"/>
                            <w:r>
                              <w:t>SqlCryptImportKey</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6E296E">
                              <w:rPr>
                                <w:i/>
                              </w:rPr>
                              <w:t>pSess</w:t>
                            </w:r>
                            <w:proofErr w:type="spellEnd"/>
                            <w:r>
                              <w:t>,</w:t>
                            </w:r>
                            <w:r>
                              <w:tab/>
                            </w:r>
                            <w:r>
                              <w:tab/>
                            </w:r>
                          </w:p>
                          <w:p w14:paraId="28AB339C" w14:textId="77777777" w:rsidR="00954B72" w:rsidRDefault="00954B72">
                            <w:r>
                              <w:t xml:space="preserve">                                                         __</w:t>
                            </w:r>
                            <w:proofErr w:type="gramStart"/>
                            <w:r>
                              <w:t>IN  const</w:t>
                            </w:r>
                            <w:proofErr w:type="gramEnd"/>
                            <w:r>
                              <w:t xml:space="preserve"> </w:t>
                            </w:r>
                            <w:r w:rsidR="008048B5">
                              <w:fldChar w:fldCharType="begin"/>
                            </w:r>
                            <w:r>
                              <w:instrText xml:space="preserve"> REF SqlCpKeyName \h </w:instrText>
                            </w:r>
                            <w:r w:rsidR="008048B5">
                              <w:fldChar w:fldCharType="separate"/>
                            </w:r>
                            <w:proofErr w:type="spellStart"/>
                            <w:r w:rsidRPr="00922448">
                              <w:rPr>
                                <w:color w:val="0558FF"/>
                              </w:rPr>
                              <w:t>SqlCpKeyName</w:t>
                            </w:r>
                            <w:proofErr w:type="spellEnd"/>
                            <w:r w:rsidR="008048B5">
                              <w:fldChar w:fldCharType="end"/>
                            </w:r>
                            <w:r>
                              <w:t xml:space="preserve">* </w:t>
                            </w:r>
                            <w:proofErr w:type="spellStart"/>
                            <w:r w:rsidRPr="00EA28AF">
                              <w:rPr>
                                <w:i/>
                              </w:rPr>
                              <w:t>keyName</w:t>
                            </w:r>
                            <w:proofErr w:type="spellEnd"/>
                            <w:r>
                              <w:t xml:space="preserve">,  </w:t>
                            </w:r>
                            <w:r>
                              <w:tab/>
                            </w:r>
                            <w:r>
                              <w:tab/>
                            </w:r>
                          </w:p>
                          <w:p w14:paraId="28AB339D"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6E296E">
                              <w:rPr>
                                <w:i/>
                              </w:rPr>
                              <w:t>keyDecryptorThumb</w:t>
                            </w:r>
                            <w:proofErr w:type="spellEnd"/>
                            <w:r>
                              <w:t xml:space="preserve">,  </w:t>
                            </w:r>
                          </w:p>
                          <w:p w14:paraId="28AB339E" w14:textId="77777777" w:rsidR="00954B72" w:rsidRDefault="00954B72">
                            <w:r>
                              <w:t xml:space="preserve">                                                         __IN  </w:t>
                            </w:r>
                            <w:r w:rsidR="008048B5">
                              <w:fldChar w:fldCharType="begin"/>
                            </w:r>
                            <w:r>
                              <w:instrText xml:space="preserve"> REF SqlCpKeyBlobType \h </w:instrText>
                            </w:r>
                            <w:r w:rsidR="008048B5">
                              <w:fldChar w:fldCharType="separate"/>
                            </w:r>
                            <w:proofErr w:type="spellStart"/>
                            <w:r w:rsidRPr="00393418">
                              <w:rPr>
                                <w:color w:val="0558FF"/>
                              </w:rPr>
                              <w:t>SqlCpKeyBlobType</w:t>
                            </w:r>
                            <w:proofErr w:type="spellEnd"/>
                            <w:r w:rsidR="008048B5">
                              <w:fldChar w:fldCharType="end"/>
                            </w:r>
                            <w:r>
                              <w:t xml:space="preserve"> </w:t>
                            </w:r>
                            <w:proofErr w:type="spellStart"/>
                            <w:r w:rsidRPr="006E296E">
                              <w:rPr>
                                <w:i/>
                              </w:rPr>
                              <w:t>blobType</w:t>
                            </w:r>
                            <w:proofErr w:type="spellEnd"/>
                            <w:r>
                              <w:t xml:space="preserve">, </w:t>
                            </w:r>
                            <w:r>
                              <w:tab/>
                            </w:r>
                            <w:r>
                              <w:tab/>
                            </w:r>
                            <w:r>
                              <w:tab/>
                            </w:r>
                          </w:p>
                          <w:p w14:paraId="28AB339F" w14:textId="77777777" w:rsidR="00954B72" w:rsidRDefault="00954B72">
                            <w:r>
                              <w:tab/>
                            </w:r>
                            <w:r>
                              <w:tab/>
                            </w:r>
                            <w:r>
                              <w:tab/>
                            </w:r>
                            <w:r>
                              <w:tab/>
                              <w:t xml:space="preserve">        </w:t>
                            </w:r>
                            <w:r>
                              <w:tab/>
                              <w:t xml:space="preserve">__IN  </w:t>
                            </w:r>
                            <w:r w:rsidR="008048B5">
                              <w:fldChar w:fldCharType="begin"/>
                            </w:r>
                            <w:r>
                              <w:instrText xml:space="preserve"> REF SqlCpKeyFlags \h </w:instrText>
                            </w:r>
                            <w:r w:rsidR="008048B5">
                              <w:fldChar w:fldCharType="separate"/>
                            </w:r>
                            <w:proofErr w:type="spellStart"/>
                            <w:r w:rsidRPr="00393418">
                              <w:rPr>
                                <w:color w:val="0558FF"/>
                              </w:rPr>
                              <w:t>SqlCpKeyFlags</w:t>
                            </w:r>
                            <w:proofErr w:type="spellEnd"/>
                            <w:r w:rsidR="008048B5">
                              <w:fldChar w:fldCharType="end"/>
                            </w:r>
                            <w:r>
                              <w:t xml:space="preserve"> </w:t>
                            </w:r>
                            <w:proofErr w:type="spellStart"/>
                            <w:r w:rsidRPr="006E296E">
                              <w:rPr>
                                <w:i/>
                              </w:rPr>
                              <w:t>keyFlags</w:t>
                            </w:r>
                            <w:proofErr w:type="spellEnd"/>
                            <w:r>
                              <w:t>,</w:t>
                            </w:r>
                            <w:r>
                              <w:tab/>
                            </w:r>
                            <w:r>
                              <w:tab/>
                            </w:r>
                            <w:r>
                              <w:tab/>
                            </w:r>
                          </w:p>
                          <w:p w14:paraId="28AB33A0" w14:textId="77777777" w:rsidR="00954B72" w:rsidRDefault="00954B72">
                            <w:r>
                              <w:t xml:space="preserve">                                                         __IN const </w:t>
                            </w:r>
                            <w:r w:rsidR="008048B5">
                              <w:fldChar w:fldCharType="begin"/>
                            </w:r>
                            <w:r>
                              <w:instrText xml:space="preserve"> REF SqlCpKeyBlob \h </w:instrText>
                            </w:r>
                            <w:r w:rsidR="008048B5">
                              <w:fldChar w:fldCharType="separate"/>
                            </w:r>
                            <w:proofErr w:type="spellStart"/>
                            <w:r w:rsidRPr="00922448">
                              <w:rPr>
                                <w:color w:val="0558FF"/>
                              </w:rPr>
                              <w:t>SqlCpKeyBlob</w:t>
                            </w:r>
                            <w:proofErr w:type="spellEnd"/>
                            <w:r w:rsidR="008048B5">
                              <w:fldChar w:fldCharType="end"/>
                            </w:r>
                            <w:r>
                              <w:t xml:space="preserve">* </w:t>
                            </w:r>
                            <w:proofErr w:type="spellStart"/>
                            <w:r w:rsidRPr="006E296E">
                              <w:rPr>
                                <w:i/>
                              </w:rPr>
                              <w:t>pKeyBlob</w:t>
                            </w:r>
                            <w:proofErr w:type="spellEnd"/>
                            <w:proofErr w:type="gramStart"/>
                            <w:r>
                              <w:t>);</w:t>
                            </w:r>
                            <w:proofErr w:type="gramEnd"/>
                            <w:r>
                              <w:t xml:space="preserve">  </w:t>
                            </w:r>
                            <w:r>
                              <w:tab/>
                            </w:r>
                            <w:r>
                              <w:tab/>
                            </w:r>
                          </w:p>
                          <w:p w14:paraId="28AB33A1" w14:textId="77777777" w:rsidR="00954B72" w:rsidRDefault="00954B72"/>
                          <w:p w14:paraId="28AB33A2"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F8" id="Text Box 7" o:spid="_x0000_s1060" type="#_x0000_t202" style="width:520.65pt;height:8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" fillcolor="#ddd" stroked="f">
                <v:textbox>
                  <w:txbxContent>
                    <w:p w14:paraId="28AB339B" w14:textId="77777777" w:rsidR="00954B72" w:rsidRDefault="00954B72">
                      <w:r>
                        <w:t xml:space="preserve">typedef </w:t>
                      </w:r>
                      <w:proofErr w:type="spellStart"/>
                      <w:r>
                        <w:t>SqlCpError</w:t>
                      </w:r>
                      <w:proofErr w:type="spellEnd"/>
                      <w:r>
                        <w:t xml:space="preserve"> (*</w:t>
                      </w:r>
                      <w:proofErr w:type="spellStart"/>
                      <w:r>
                        <w:t>SqlCryptImportKey</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6E296E">
                        <w:rPr>
                          <w:i/>
                        </w:rPr>
                        <w:t>pSess</w:t>
                      </w:r>
                      <w:proofErr w:type="spellEnd"/>
                      <w:r>
                        <w:t>,</w:t>
                      </w:r>
                      <w:r>
                        <w:tab/>
                      </w:r>
                      <w:r>
                        <w:tab/>
                      </w:r>
                    </w:p>
                    <w:p w14:paraId="28AB339C" w14:textId="77777777" w:rsidR="00954B72" w:rsidRDefault="00954B72">
                      <w:r>
                        <w:t xml:space="preserve">                                                         __</w:t>
                      </w:r>
                      <w:proofErr w:type="gramStart"/>
                      <w:r>
                        <w:t>IN  const</w:t>
                      </w:r>
                      <w:proofErr w:type="gramEnd"/>
                      <w:r>
                        <w:t xml:space="preserve"> </w:t>
                      </w:r>
                      <w:r w:rsidR="008048B5">
                        <w:fldChar w:fldCharType="begin"/>
                      </w:r>
                      <w:r>
                        <w:instrText xml:space="preserve"> REF SqlCpKeyName \h </w:instrText>
                      </w:r>
                      <w:r w:rsidR="008048B5">
                        <w:fldChar w:fldCharType="separate"/>
                      </w:r>
                      <w:proofErr w:type="spellStart"/>
                      <w:r w:rsidRPr="00922448">
                        <w:rPr>
                          <w:color w:val="0558FF"/>
                        </w:rPr>
                        <w:t>SqlCpKeyName</w:t>
                      </w:r>
                      <w:proofErr w:type="spellEnd"/>
                      <w:r w:rsidR="008048B5">
                        <w:fldChar w:fldCharType="end"/>
                      </w:r>
                      <w:r>
                        <w:t xml:space="preserve">* </w:t>
                      </w:r>
                      <w:proofErr w:type="spellStart"/>
                      <w:r w:rsidRPr="00EA28AF">
                        <w:rPr>
                          <w:i/>
                        </w:rPr>
                        <w:t>keyName</w:t>
                      </w:r>
                      <w:proofErr w:type="spellEnd"/>
                      <w:r>
                        <w:t xml:space="preserve">,  </w:t>
                      </w:r>
                      <w:r>
                        <w:tab/>
                      </w:r>
                      <w:r>
                        <w:tab/>
                      </w:r>
                    </w:p>
                    <w:p w14:paraId="28AB339D" w14:textId="77777777" w:rsidR="00954B72" w:rsidRDefault="00954B72">
                      <w:r>
                        <w:t xml:space="preserve">                                                         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6E296E">
                        <w:rPr>
                          <w:i/>
                        </w:rPr>
                        <w:t>keyDecryptorThumb</w:t>
                      </w:r>
                      <w:proofErr w:type="spellEnd"/>
                      <w:r>
                        <w:t xml:space="preserve">,  </w:t>
                      </w:r>
                    </w:p>
                    <w:p w14:paraId="28AB339E" w14:textId="77777777" w:rsidR="00954B72" w:rsidRDefault="00954B72">
                      <w:r>
                        <w:t xml:space="preserve">                                                         __IN  </w:t>
                      </w:r>
                      <w:r w:rsidR="008048B5">
                        <w:fldChar w:fldCharType="begin"/>
                      </w:r>
                      <w:r>
                        <w:instrText xml:space="preserve"> REF SqlCpKeyBlobType \h </w:instrText>
                      </w:r>
                      <w:r w:rsidR="008048B5">
                        <w:fldChar w:fldCharType="separate"/>
                      </w:r>
                      <w:proofErr w:type="spellStart"/>
                      <w:r w:rsidRPr="00393418">
                        <w:rPr>
                          <w:color w:val="0558FF"/>
                        </w:rPr>
                        <w:t>SqlCpKeyBlobType</w:t>
                      </w:r>
                      <w:proofErr w:type="spellEnd"/>
                      <w:r w:rsidR="008048B5">
                        <w:fldChar w:fldCharType="end"/>
                      </w:r>
                      <w:r>
                        <w:t xml:space="preserve"> </w:t>
                      </w:r>
                      <w:proofErr w:type="spellStart"/>
                      <w:r w:rsidRPr="006E296E">
                        <w:rPr>
                          <w:i/>
                        </w:rPr>
                        <w:t>blobType</w:t>
                      </w:r>
                      <w:proofErr w:type="spellEnd"/>
                      <w:r>
                        <w:t xml:space="preserve">, </w:t>
                      </w:r>
                      <w:r>
                        <w:tab/>
                      </w:r>
                      <w:r>
                        <w:tab/>
                      </w:r>
                      <w:r>
                        <w:tab/>
                      </w:r>
                    </w:p>
                    <w:p w14:paraId="28AB339F" w14:textId="77777777" w:rsidR="00954B72" w:rsidRDefault="00954B72">
                      <w:r>
                        <w:tab/>
                      </w:r>
                      <w:r>
                        <w:tab/>
                      </w:r>
                      <w:r>
                        <w:tab/>
                      </w:r>
                      <w:r>
                        <w:tab/>
                        <w:t xml:space="preserve">        </w:t>
                      </w:r>
                      <w:r>
                        <w:tab/>
                        <w:t xml:space="preserve">__IN  </w:t>
                      </w:r>
                      <w:r w:rsidR="008048B5">
                        <w:fldChar w:fldCharType="begin"/>
                      </w:r>
                      <w:r>
                        <w:instrText xml:space="preserve"> REF SqlCpKeyFlags \h </w:instrText>
                      </w:r>
                      <w:r w:rsidR="008048B5">
                        <w:fldChar w:fldCharType="separate"/>
                      </w:r>
                      <w:proofErr w:type="spellStart"/>
                      <w:r w:rsidRPr="00393418">
                        <w:rPr>
                          <w:color w:val="0558FF"/>
                        </w:rPr>
                        <w:t>SqlCpKeyFlags</w:t>
                      </w:r>
                      <w:proofErr w:type="spellEnd"/>
                      <w:r w:rsidR="008048B5">
                        <w:fldChar w:fldCharType="end"/>
                      </w:r>
                      <w:r>
                        <w:t xml:space="preserve"> </w:t>
                      </w:r>
                      <w:proofErr w:type="spellStart"/>
                      <w:r w:rsidRPr="006E296E">
                        <w:rPr>
                          <w:i/>
                        </w:rPr>
                        <w:t>keyFlags</w:t>
                      </w:r>
                      <w:proofErr w:type="spellEnd"/>
                      <w:r>
                        <w:t>,</w:t>
                      </w:r>
                      <w:r>
                        <w:tab/>
                      </w:r>
                      <w:r>
                        <w:tab/>
                      </w:r>
                      <w:r>
                        <w:tab/>
                      </w:r>
                    </w:p>
                    <w:p w14:paraId="28AB33A0" w14:textId="77777777" w:rsidR="00954B72" w:rsidRDefault="00954B72">
                      <w:r>
                        <w:t xml:space="preserve">                                                         __IN const </w:t>
                      </w:r>
                      <w:r w:rsidR="008048B5">
                        <w:fldChar w:fldCharType="begin"/>
                      </w:r>
                      <w:r>
                        <w:instrText xml:space="preserve"> REF SqlCpKeyBlob \h </w:instrText>
                      </w:r>
                      <w:r w:rsidR="008048B5">
                        <w:fldChar w:fldCharType="separate"/>
                      </w:r>
                      <w:proofErr w:type="spellStart"/>
                      <w:r w:rsidRPr="00922448">
                        <w:rPr>
                          <w:color w:val="0558FF"/>
                        </w:rPr>
                        <w:t>SqlCpKeyBlob</w:t>
                      </w:r>
                      <w:proofErr w:type="spellEnd"/>
                      <w:r w:rsidR="008048B5">
                        <w:fldChar w:fldCharType="end"/>
                      </w:r>
                      <w:r>
                        <w:t xml:space="preserve">* </w:t>
                      </w:r>
                      <w:proofErr w:type="spellStart"/>
                      <w:r w:rsidRPr="006E296E">
                        <w:rPr>
                          <w:i/>
                        </w:rPr>
                        <w:t>pKeyBlob</w:t>
                      </w:r>
                      <w:proofErr w:type="spellEnd"/>
                      <w:proofErr w:type="gramStart"/>
                      <w:r>
                        <w:t>);</w:t>
                      </w:r>
                      <w:proofErr w:type="gramEnd"/>
                      <w:r>
                        <w:t xml:space="preserve">  </w:t>
                      </w:r>
                      <w:r>
                        <w:tab/>
                      </w:r>
                      <w:r>
                        <w:tab/>
                      </w:r>
                    </w:p>
                    <w:p w14:paraId="28AB33A1" w14:textId="77777777" w:rsidR="00954B72" w:rsidRDefault="00954B72"/>
                    <w:p w14:paraId="28AB33A2" w14:textId="77777777" w:rsidR="00954B72" w:rsidRDefault="00954B72"/>
                  </w:txbxContent>
                </v:textbox>
                <w10:anchorlock/>
              </v:shape>
            </w:pict>
          </mc:Fallback>
        </mc:AlternateContent>
      </w:r>
    </w:p>
    <w:p w14:paraId="28AB2F2E" w14:textId="77777777" w:rsidR="00774023" w:rsidRDefault="00774023"/>
    <w:p w14:paraId="28AB2F2F"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3"/>
        <w:gridCol w:w="7307"/>
      </w:tblGrid>
      <w:tr w:rsidR="006E296E" w14:paraId="28AB2F32" w14:textId="77777777" w:rsidTr="0000279A">
        <w:tc>
          <w:tcPr>
            <w:tcW w:w="1254" w:type="dxa"/>
            <w:tcBorders>
              <w:top w:val="nil"/>
              <w:left w:val="nil"/>
              <w:bottom w:val="nil"/>
              <w:right w:val="nil"/>
            </w:tcBorders>
          </w:tcPr>
          <w:p w14:paraId="28AB2F30" w14:textId="77777777" w:rsidR="00774023" w:rsidRDefault="006E296E">
            <w:pPr>
              <w:rPr>
                <w:i/>
              </w:rPr>
            </w:pPr>
            <w:proofErr w:type="spellStart"/>
            <w:r w:rsidRPr="00A05B36">
              <w:rPr>
                <w:i/>
              </w:rPr>
              <w:t>pSess</w:t>
            </w:r>
            <w:proofErr w:type="spellEnd"/>
          </w:p>
        </w:tc>
        <w:tc>
          <w:tcPr>
            <w:tcW w:w="9186" w:type="dxa"/>
            <w:tcBorders>
              <w:top w:val="nil"/>
              <w:left w:val="nil"/>
              <w:bottom w:val="nil"/>
              <w:right w:val="nil"/>
            </w:tcBorders>
          </w:tcPr>
          <w:p w14:paraId="28AB2F31" w14:textId="77777777" w:rsidR="00774023" w:rsidRDefault="006E296E">
            <w:pPr>
              <w:jc w:val="both"/>
            </w:pPr>
            <w:r>
              <w:t xml:space="preserve">Session object. </w:t>
            </w:r>
          </w:p>
        </w:tc>
      </w:tr>
      <w:tr w:rsidR="006E296E" w14:paraId="28AB2F35" w14:textId="77777777" w:rsidTr="0000279A">
        <w:tc>
          <w:tcPr>
            <w:tcW w:w="1254" w:type="dxa"/>
            <w:tcBorders>
              <w:top w:val="nil"/>
              <w:left w:val="nil"/>
              <w:bottom w:val="nil"/>
              <w:right w:val="nil"/>
            </w:tcBorders>
          </w:tcPr>
          <w:p w14:paraId="28AB2F33" w14:textId="77777777" w:rsidR="00774023" w:rsidRDefault="006E296E">
            <w:pPr>
              <w:rPr>
                <w:i/>
              </w:rPr>
            </w:pPr>
            <w:proofErr w:type="spellStart"/>
            <w:r w:rsidRPr="006E296E">
              <w:rPr>
                <w:i/>
              </w:rPr>
              <w:t>keyName</w:t>
            </w:r>
            <w:proofErr w:type="spellEnd"/>
          </w:p>
        </w:tc>
        <w:tc>
          <w:tcPr>
            <w:tcW w:w="9186" w:type="dxa"/>
            <w:tcBorders>
              <w:top w:val="nil"/>
              <w:left w:val="nil"/>
              <w:bottom w:val="nil"/>
              <w:right w:val="nil"/>
            </w:tcBorders>
          </w:tcPr>
          <w:p w14:paraId="28AB2F34" w14:textId="77777777" w:rsidR="00774023" w:rsidRDefault="006E296E">
            <w:r>
              <w:t>Name of the key under which will be created</w:t>
            </w:r>
          </w:p>
        </w:tc>
      </w:tr>
      <w:tr w:rsidR="006E296E" w14:paraId="28AB2F38" w14:textId="77777777" w:rsidTr="0000279A">
        <w:tc>
          <w:tcPr>
            <w:tcW w:w="1254" w:type="dxa"/>
            <w:tcBorders>
              <w:top w:val="nil"/>
              <w:left w:val="nil"/>
              <w:bottom w:val="nil"/>
              <w:right w:val="nil"/>
            </w:tcBorders>
          </w:tcPr>
          <w:p w14:paraId="28AB2F36" w14:textId="77777777" w:rsidR="00774023" w:rsidRDefault="003E0F0F">
            <w:pPr>
              <w:rPr>
                <w:i/>
              </w:rPr>
            </w:pPr>
            <w:proofErr w:type="spellStart"/>
            <w:r w:rsidRPr="006E296E">
              <w:rPr>
                <w:i/>
              </w:rPr>
              <w:t>keyDecryptorThumb</w:t>
            </w:r>
            <w:proofErr w:type="spellEnd"/>
          </w:p>
        </w:tc>
        <w:tc>
          <w:tcPr>
            <w:tcW w:w="9186" w:type="dxa"/>
            <w:tcBorders>
              <w:top w:val="nil"/>
              <w:left w:val="nil"/>
              <w:bottom w:val="nil"/>
              <w:right w:val="nil"/>
            </w:tcBorders>
          </w:tcPr>
          <w:p w14:paraId="28AB2F37" w14:textId="77777777" w:rsidR="00774023" w:rsidRDefault="006E296E">
            <w:r>
              <w:t>Thumbprint of a key</w:t>
            </w:r>
            <w:r w:rsidR="003E0F0F">
              <w:t xml:space="preserve"> in EKM device</w:t>
            </w:r>
            <w:r>
              <w:t xml:space="preserve">, which </w:t>
            </w:r>
            <w:r w:rsidR="003E0F0F">
              <w:t>decrypts the key prior to its import</w:t>
            </w:r>
          </w:p>
        </w:tc>
      </w:tr>
      <w:tr w:rsidR="006E296E" w14:paraId="28AB2F3B" w14:textId="77777777" w:rsidTr="0000279A">
        <w:tc>
          <w:tcPr>
            <w:tcW w:w="1254" w:type="dxa"/>
            <w:tcBorders>
              <w:top w:val="nil"/>
              <w:left w:val="nil"/>
              <w:bottom w:val="nil"/>
              <w:right w:val="nil"/>
            </w:tcBorders>
          </w:tcPr>
          <w:p w14:paraId="28AB2F39" w14:textId="77777777" w:rsidR="00774023" w:rsidRDefault="006E296E">
            <w:pPr>
              <w:rPr>
                <w:i/>
              </w:rPr>
            </w:pPr>
            <w:proofErr w:type="spellStart"/>
            <w:r w:rsidRPr="00C376C8">
              <w:rPr>
                <w:i/>
              </w:rPr>
              <w:t>blobType</w:t>
            </w:r>
            <w:proofErr w:type="spellEnd"/>
          </w:p>
        </w:tc>
        <w:tc>
          <w:tcPr>
            <w:tcW w:w="9186" w:type="dxa"/>
            <w:tcBorders>
              <w:top w:val="nil"/>
              <w:left w:val="nil"/>
              <w:bottom w:val="nil"/>
              <w:right w:val="nil"/>
            </w:tcBorders>
          </w:tcPr>
          <w:p w14:paraId="28AB2F3A" w14:textId="77777777" w:rsidR="00774023" w:rsidRDefault="006E296E">
            <w:r>
              <w:t xml:space="preserve">Type of key blob to </w:t>
            </w:r>
            <w:r w:rsidR="003E0F0F">
              <w:t>import</w:t>
            </w:r>
            <w:r>
              <w:t xml:space="preserve">, public key blob, plaintext blob, </w:t>
            </w:r>
            <w:proofErr w:type="spellStart"/>
            <w:r>
              <w:t>etc</w:t>
            </w:r>
            <w:proofErr w:type="spellEnd"/>
          </w:p>
        </w:tc>
      </w:tr>
      <w:tr w:rsidR="006E296E" w14:paraId="28AB2F3E" w14:textId="77777777" w:rsidTr="0000279A">
        <w:tc>
          <w:tcPr>
            <w:tcW w:w="1254" w:type="dxa"/>
            <w:tcBorders>
              <w:top w:val="nil"/>
              <w:left w:val="nil"/>
              <w:bottom w:val="nil"/>
              <w:right w:val="nil"/>
            </w:tcBorders>
          </w:tcPr>
          <w:p w14:paraId="28AB2F3C" w14:textId="77777777" w:rsidR="00774023" w:rsidRDefault="006E296E">
            <w:pPr>
              <w:rPr>
                <w:i/>
              </w:rPr>
            </w:pPr>
            <w:proofErr w:type="spellStart"/>
            <w:r w:rsidRPr="00C376C8">
              <w:rPr>
                <w:i/>
              </w:rPr>
              <w:t>keyFlags</w:t>
            </w:r>
            <w:proofErr w:type="spellEnd"/>
          </w:p>
        </w:tc>
        <w:tc>
          <w:tcPr>
            <w:tcW w:w="9186" w:type="dxa"/>
            <w:tcBorders>
              <w:top w:val="nil"/>
              <w:left w:val="nil"/>
              <w:bottom w:val="nil"/>
              <w:right w:val="nil"/>
            </w:tcBorders>
          </w:tcPr>
          <w:p w14:paraId="28AB2F3D" w14:textId="77777777" w:rsidR="00774023" w:rsidRDefault="006E296E">
            <w:r>
              <w:t>Key flags, i.e. if key is exportable</w:t>
            </w:r>
          </w:p>
        </w:tc>
      </w:tr>
      <w:tr w:rsidR="006E296E" w14:paraId="28AB2F41" w14:textId="77777777" w:rsidTr="0000279A">
        <w:tc>
          <w:tcPr>
            <w:tcW w:w="1254" w:type="dxa"/>
            <w:tcBorders>
              <w:top w:val="nil"/>
              <w:left w:val="nil"/>
              <w:bottom w:val="nil"/>
              <w:right w:val="nil"/>
            </w:tcBorders>
          </w:tcPr>
          <w:p w14:paraId="28AB2F3F" w14:textId="77777777" w:rsidR="00774023" w:rsidRDefault="006E296E">
            <w:pPr>
              <w:rPr>
                <w:i/>
              </w:rPr>
            </w:pPr>
            <w:proofErr w:type="spellStart"/>
            <w:r w:rsidRPr="00C376C8">
              <w:rPr>
                <w:i/>
              </w:rPr>
              <w:t>pKeyBlob</w:t>
            </w:r>
            <w:proofErr w:type="spellEnd"/>
          </w:p>
        </w:tc>
        <w:tc>
          <w:tcPr>
            <w:tcW w:w="9186" w:type="dxa"/>
            <w:tcBorders>
              <w:top w:val="nil"/>
              <w:left w:val="nil"/>
              <w:bottom w:val="nil"/>
              <w:right w:val="nil"/>
            </w:tcBorders>
          </w:tcPr>
          <w:p w14:paraId="28AB2F40" w14:textId="77777777" w:rsidR="00774023" w:rsidRDefault="006E296E">
            <w:r>
              <w:t>Key blob structure</w:t>
            </w:r>
          </w:p>
        </w:tc>
      </w:tr>
    </w:tbl>
    <w:p w14:paraId="28AB2F42"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7587"/>
      </w:tblGrid>
      <w:tr w:rsidR="00783EA7" w14:paraId="28AB2F45" w14:textId="77777777" w:rsidTr="00823165">
        <w:tc>
          <w:tcPr>
            <w:tcW w:w="2068" w:type="dxa"/>
            <w:tcBorders>
              <w:top w:val="nil"/>
              <w:left w:val="nil"/>
              <w:bottom w:val="nil"/>
              <w:right w:val="nil"/>
            </w:tcBorders>
          </w:tcPr>
          <w:p w14:paraId="28AB2F43" w14:textId="77777777" w:rsidR="00774023" w:rsidRDefault="00774023">
            <w:pPr>
              <w:spacing w:after="0"/>
              <w:rPr>
                <w:i/>
              </w:rPr>
            </w:pPr>
          </w:p>
        </w:tc>
        <w:tc>
          <w:tcPr>
            <w:tcW w:w="8988" w:type="dxa"/>
            <w:tcBorders>
              <w:top w:val="nil"/>
              <w:left w:val="nil"/>
              <w:bottom w:val="nil"/>
              <w:right w:val="nil"/>
            </w:tcBorders>
          </w:tcPr>
          <w:p w14:paraId="28AB2F44" w14:textId="77777777" w:rsidR="00774023" w:rsidRDefault="00774023"/>
        </w:tc>
      </w:tr>
      <w:tr w:rsidR="00783EA7" w14:paraId="28AB2F48" w14:textId="77777777" w:rsidTr="00823165">
        <w:tc>
          <w:tcPr>
            <w:tcW w:w="2068" w:type="dxa"/>
            <w:tcBorders>
              <w:top w:val="nil"/>
              <w:left w:val="nil"/>
              <w:bottom w:val="nil"/>
              <w:right w:val="nil"/>
            </w:tcBorders>
          </w:tcPr>
          <w:p w14:paraId="28AB2F46" w14:textId="77777777" w:rsidR="00774023" w:rsidRDefault="00774023">
            <w:pPr>
              <w:rPr>
                <w:i/>
              </w:rPr>
            </w:pPr>
          </w:p>
        </w:tc>
        <w:tc>
          <w:tcPr>
            <w:tcW w:w="8988" w:type="dxa"/>
            <w:tcBorders>
              <w:top w:val="nil"/>
              <w:left w:val="nil"/>
              <w:bottom w:val="nil"/>
              <w:right w:val="nil"/>
            </w:tcBorders>
          </w:tcPr>
          <w:p w14:paraId="28AB2F47" w14:textId="77777777" w:rsidR="00774023" w:rsidRDefault="00774023"/>
        </w:tc>
      </w:tr>
    </w:tbl>
    <w:p w14:paraId="28AB2F49" w14:textId="77777777" w:rsidR="00774023" w:rsidRDefault="00774023"/>
    <w:p w14:paraId="28AB2F4A" w14:textId="77777777" w:rsidR="00774023" w:rsidRDefault="003E0F0F">
      <w:pPr>
        <w:pStyle w:val="Heading5"/>
      </w:pPr>
      <w:r>
        <w:t>Examples</w:t>
      </w:r>
    </w:p>
    <w:p w14:paraId="28AB2F4B" w14:textId="77777777" w:rsidR="00774023" w:rsidRDefault="00774023"/>
    <w:p w14:paraId="28AB2F4C" w14:textId="42658934" w:rsidR="00774023" w:rsidRDefault="0055410A">
      <w:r>
        <w:rPr>
          <w:noProof/>
        </w:rPr>
        <w:lastRenderedPageBreak/>
        <mc:AlternateContent>
          <mc:Choice Requires="wps">
            <w:drawing>
              <wp:inline distT="0" distB="0" distL="0" distR="0" wp14:anchorId="28AB30FA" wp14:editId="7ED166E6">
                <wp:extent cx="6604000" cy="13040360"/>
                <wp:effectExtent l="0" t="0" r="0" b="0"/>
                <wp:docPr id="172621040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304036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A3" w14:textId="77777777" w:rsidR="00954B72" w:rsidRDefault="00954B72">
                            <w:r>
                              <w:t>// Key management</w:t>
                            </w:r>
                          </w:p>
                          <w:p w14:paraId="28AB33A4" w14:textId="77777777" w:rsidR="00954B72" w:rsidRDefault="00954B72">
                            <w:proofErr w:type="spellStart"/>
                            <w:r>
                              <w:t>SqlCpSession</w:t>
                            </w:r>
                            <w:proofErr w:type="spellEnd"/>
                            <w:r>
                              <w:t xml:space="preserve"> </w:t>
                            </w:r>
                            <w:proofErr w:type="spellStart"/>
                            <w:r>
                              <w:t>pSess</w:t>
                            </w:r>
                            <w:proofErr w:type="spellEnd"/>
                            <w:r>
                              <w:t>; //initialize it first</w:t>
                            </w:r>
                          </w:p>
                          <w:p w14:paraId="28AB33A5" w14:textId="77777777" w:rsidR="00954B72" w:rsidRDefault="00954B72">
                            <w:proofErr w:type="spellStart"/>
                            <w:r>
                              <w:t>SqlCpKeyName</w:t>
                            </w:r>
                            <w:proofErr w:type="spellEnd"/>
                            <w:r>
                              <w:t xml:space="preserve"> </w:t>
                            </w:r>
                            <w:proofErr w:type="spellStart"/>
                            <w:r>
                              <w:t>keyName</w:t>
                            </w:r>
                            <w:proofErr w:type="spellEnd"/>
                            <w:r>
                              <w:t xml:space="preserve">; </w:t>
                            </w:r>
                          </w:p>
                          <w:p w14:paraId="28AB33A6" w14:textId="77777777" w:rsidR="00954B72" w:rsidRDefault="00954B72">
                            <w:r>
                              <w:t xml:space="preserve">keyName.ws = </w:t>
                            </w:r>
                            <w:proofErr w:type="spellStart"/>
                            <w:r>
                              <w:t>wsKeyName</w:t>
                            </w:r>
                            <w:proofErr w:type="spellEnd"/>
                            <w:r>
                              <w:t xml:space="preserve">; </w:t>
                            </w:r>
                            <w:proofErr w:type="spellStart"/>
                            <w:r>
                              <w:t>keyName.cb</w:t>
                            </w:r>
                            <w:proofErr w:type="spellEnd"/>
                            <w:r>
                              <w:t xml:space="preserve"> = </w:t>
                            </w:r>
                            <w:proofErr w:type="spellStart"/>
                            <w:r>
                              <w:t>cbKeyName</w:t>
                            </w:r>
                            <w:proofErr w:type="spellEnd"/>
                            <w:r>
                              <w:t>;</w:t>
                            </w:r>
                          </w:p>
                          <w:p w14:paraId="28AB33A7" w14:textId="77777777" w:rsidR="00954B72" w:rsidRDefault="00954B72">
                            <w:proofErr w:type="spellStart"/>
                            <w:r>
                              <w:t>SqlCpAlgId</w:t>
                            </w:r>
                            <w:proofErr w:type="spellEnd"/>
                            <w:r>
                              <w:t xml:space="preserve"> </w:t>
                            </w:r>
                            <w:proofErr w:type="spellStart"/>
                            <w:r>
                              <w:t>rsaAlg</w:t>
                            </w:r>
                            <w:proofErr w:type="spellEnd"/>
                            <w:r>
                              <w:t xml:space="preserve"> = 25; // RSA_1024</w:t>
                            </w:r>
                          </w:p>
                          <w:p w14:paraId="28AB33A8" w14:textId="77777777" w:rsidR="00954B72" w:rsidRDefault="00954B72"/>
                          <w:p w14:paraId="28AB33A9" w14:textId="77777777" w:rsidR="00954B72" w:rsidRDefault="00954B72">
                            <w:r>
                              <w:t>// Create a persisted key</w:t>
                            </w:r>
                          </w:p>
                          <w:p w14:paraId="28AB33AA" w14:textId="77777777" w:rsidR="00954B72" w:rsidRDefault="00954B72">
                            <w:r>
                              <w:t xml:space="preserve">If ((err = </w:t>
                            </w:r>
                            <w:proofErr w:type="spellStart"/>
                            <w:r>
                              <w:t>SqlCryptCreateKey</w:t>
                            </w:r>
                            <w:proofErr w:type="spellEnd"/>
                            <w:r>
                              <w:t xml:space="preserve"> (&amp;</w:t>
                            </w:r>
                            <w:proofErr w:type="spellStart"/>
                            <w:r>
                              <w:t>pSess</w:t>
                            </w:r>
                            <w:proofErr w:type="spellEnd"/>
                            <w:r>
                              <w:t>, &amp;</w:t>
                            </w:r>
                            <w:r w:rsidRPr="00BA2741">
                              <w:t xml:space="preserve"> </w:t>
                            </w:r>
                            <w:proofErr w:type="spellStart"/>
                            <w:r>
                              <w:t>keyName</w:t>
                            </w:r>
                            <w:proofErr w:type="spellEnd"/>
                            <w:r>
                              <w:t xml:space="preserve">, </w:t>
                            </w:r>
                            <w:proofErr w:type="spellStart"/>
                            <w:r>
                              <w:t>rsaAlg</w:t>
                            </w:r>
                            <w:proofErr w:type="spellEnd"/>
                            <w:r>
                              <w:t>, 0)</w:t>
                            </w:r>
                            <w:proofErr w:type="gramStart"/>
                            <w:r>
                              <w:t>)!=</w:t>
                            </w:r>
                            <w:proofErr w:type="gramEnd"/>
                            <w:r>
                              <w:t xml:space="preserve"> </w:t>
                            </w:r>
                            <w:proofErr w:type="spellStart"/>
                            <w:r>
                              <w:t>SqlCp_Success</w:t>
                            </w:r>
                            <w:proofErr w:type="spellEnd"/>
                            <w:r>
                              <w:t>)</w:t>
                            </w:r>
                          </w:p>
                          <w:p w14:paraId="28AB33AB" w14:textId="77777777" w:rsidR="00954B72" w:rsidRDefault="00954B72">
                            <w:r>
                              <w:tab/>
                              <w:t xml:space="preserve">Return </w:t>
                            </w:r>
                            <w:proofErr w:type="gramStart"/>
                            <w:r>
                              <w:t>err;</w:t>
                            </w:r>
                            <w:proofErr w:type="gramEnd"/>
                          </w:p>
                          <w:p w14:paraId="28AB33AC" w14:textId="77777777" w:rsidR="00954B72" w:rsidRDefault="00954B72"/>
                          <w:p w14:paraId="28AB33AD" w14:textId="77777777" w:rsidR="00954B72" w:rsidRDefault="00954B72">
                            <w:r>
                              <w:t>// Get key thumbprint</w:t>
                            </w:r>
                          </w:p>
                          <w:p w14:paraId="28AB33AE" w14:textId="77777777" w:rsidR="00954B72" w:rsidRDefault="00954B72">
                            <w:proofErr w:type="spellStart"/>
                            <w:r>
                              <w:t>SqlCpKeyInfo</w:t>
                            </w:r>
                            <w:proofErr w:type="spellEnd"/>
                            <w:r>
                              <w:t xml:space="preserve"> </w:t>
                            </w:r>
                            <w:proofErr w:type="spellStart"/>
                            <w:r>
                              <w:t>keyInfo</w:t>
                            </w:r>
                            <w:proofErr w:type="spellEnd"/>
                            <w:r>
                              <w:t>;</w:t>
                            </w:r>
                          </w:p>
                          <w:p w14:paraId="28AB33AF" w14:textId="77777777" w:rsidR="00954B72" w:rsidRDefault="00954B72">
                            <w:proofErr w:type="spellStart"/>
                            <w:proofErr w:type="gramStart"/>
                            <w:r>
                              <w:t>Memzero</w:t>
                            </w:r>
                            <w:proofErr w:type="spellEnd"/>
                            <w:r>
                              <w:t>(</w:t>
                            </w:r>
                            <w:proofErr w:type="gramEnd"/>
                            <w:r>
                              <w:t>&amp;</w:t>
                            </w:r>
                            <w:proofErr w:type="spellStart"/>
                            <w:r>
                              <w:t>keyInfo</w:t>
                            </w:r>
                            <w:proofErr w:type="spellEnd"/>
                            <w:r>
                              <w:t xml:space="preserve">, </w:t>
                            </w:r>
                            <w:proofErr w:type="spellStart"/>
                            <w:r>
                              <w:t>sizeof</w:t>
                            </w:r>
                            <w:proofErr w:type="spellEnd"/>
                            <w:r>
                              <w:t>(</w:t>
                            </w:r>
                            <w:proofErr w:type="spellStart"/>
                            <w:r>
                              <w:t>keyInfo</w:t>
                            </w:r>
                            <w:proofErr w:type="spellEnd"/>
                            <w:r>
                              <w:t>)</w:t>
                            </w:r>
                            <w:proofErr w:type="gramStart"/>
                            <w:r>
                              <w:t>);</w:t>
                            </w:r>
                            <w:proofErr w:type="gramEnd"/>
                          </w:p>
                          <w:p w14:paraId="28AB33B0" w14:textId="77777777" w:rsidR="00954B72" w:rsidRDefault="00954B72">
                            <w:r>
                              <w:t xml:space="preserve">If ((err = </w:t>
                            </w:r>
                            <w:proofErr w:type="spellStart"/>
                            <w:r>
                              <w:t>SqlCryptGetKeyInfoByName</w:t>
                            </w:r>
                            <w:proofErr w:type="spellEnd"/>
                            <w:r>
                              <w:t xml:space="preserve"> (&amp;</w:t>
                            </w:r>
                            <w:proofErr w:type="spellStart"/>
                            <w:r>
                              <w:t>pSess</w:t>
                            </w:r>
                            <w:proofErr w:type="spellEnd"/>
                            <w:r>
                              <w:t>, &amp;</w:t>
                            </w:r>
                            <w:r w:rsidRPr="00BA2741">
                              <w:t xml:space="preserve"> </w:t>
                            </w:r>
                            <w:proofErr w:type="spellStart"/>
                            <w:r>
                              <w:t>keyName</w:t>
                            </w:r>
                            <w:proofErr w:type="spellEnd"/>
                            <w:r>
                              <w:t>, &amp;</w:t>
                            </w:r>
                            <w:proofErr w:type="spellStart"/>
                            <w:r>
                              <w:t>keyInfo</w:t>
                            </w:r>
                            <w:proofErr w:type="spellEnd"/>
                            <w:r>
                              <w:t>)</w:t>
                            </w:r>
                            <w:proofErr w:type="gramStart"/>
                            <w:r>
                              <w:t>)!=</w:t>
                            </w:r>
                            <w:proofErr w:type="gramEnd"/>
                            <w:r>
                              <w:t xml:space="preserve"> </w:t>
                            </w:r>
                            <w:proofErr w:type="spellStart"/>
                            <w:r>
                              <w:t>SqlCp_Success</w:t>
                            </w:r>
                            <w:proofErr w:type="spellEnd"/>
                            <w:r>
                              <w:t xml:space="preserve"> </w:t>
                            </w:r>
                          </w:p>
                          <w:p w14:paraId="28AB33B1" w14:textId="77777777" w:rsidR="00954B72" w:rsidRDefault="00954B72" w:rsidP="004E5C86">
                            <w:pPr>
                              <w:ind w:left="2160" w:firstLine="720"/>
                            </w:pPr>
                            <w:r>
                              <w:t xml:space="preserve">&amp;&amp; </w:t>
                            </w:r>
                            <w:proofErr w:type="gramStart"/>
                            <w:r>
                              <w:t>err !</w:t>
                            </w:r>
                            <w:proofErr w:type="gramEnd"/>
                            <w:r>
                              <w:t xml:space="preserve">= </w:t>
                            </w:r>
                            <w:proofErr w:type="spellStart"/>
                            <w:r w:rsidRPr="00AE09D4">
                              <w:t>scp_err_</w:t>
                            </w:r>
                            <w:proofErr w:type="gramStart"/>
                            <w:r w:rsidRPr="00AE09D4">
                              <w:t>InsufficientBuffer</w:t>
                            </w:r>
                            <w:proofErr w:type="spellEnd"/>
                            <w:r>
                              <w:t xml:space="preserve"> )</w:t>
                            </w:r>
                            <w:proofErr w:type="gramEnd"/>
                          </w:p>
                          <w:p w14:paraId="28AB33B2" w14:textId="77777777" w:rsidR="00954B72" w:rsidRDefault="00954B72">
                            <w:r>
                              <w:tab/>
                              <w:t xml:space="preserve">Return </w:t>
                            </w:r>
                            <w:proofErr w:type="gramStart"/>
                            <w:r>
                              <w:t>err;</w:t>
                            </w:r>
                            <w:proofErr w:type="gramEnd"/>
                          </w:p>
                          <w:p w14:paraId="28AB33B3" w14:textId="77777777" w:rsidR="00954B72" w:rsidRDefault="00954B72"/>
                          <w:p w14:paraId="28AB33B4" w14:textId="77777777" w:rsidR="00954B72" w:rsidRDefault="00954B72">
                            <w:proofErr w:type="spellStart"/>
                            <w:proofErr w:type="gramStart"/>
                            <w:r>
                              <w:t>keyInfo.thumb.pb</w:t>
                            </w:r>
                            <w:proofErr w:type="spellEnd"/>
                            <w:proofErr w:type="gramEnd"/>
                            <w:r>
                              <w:t xml:space="preserve"> = </w:t>
                            </w:r>
                            <w:proofErr w:type="gramStart"/>
                            <w:r>
                              <w:t>malloc(</w:t>
                            </w:r>
                            <w:proofErr w:type="spellStart"/>
                            <w:r>
                              <w:t>keyInfo.thumb.cb</w:t>
                            </w:r>
                            <w:proofErr w:type="spellEnd"/>
                            <w:r>
                              <w:t>);</w:t>
                            </w:r>
                            <w:proofErr w:type="gramEnd"/>
                          </w:p>
                          <w:p w14:paraId="28AB33B5" w14:textId="77777777" w:rsidR="00954B72" w:rsidRDefault="00954B72">
                            <w:r>
                              <w:t xml:space="preserve">If ((err = </w:t>
                            </w:r>
                            <w:proofErr w:type="spellStart"/>
                            <w:r>
                              <w:t>SqlCryptGetKeyInfoByName</w:t>
                            </w:r>
                            <w:proofErr w:type="spellEnd"/>
                            <w:r>
                              <w:t xml:space="preserve"> (&amp;</w:t>
                            </w:r>
                            <w:proofErr w:type="spellStart"/>
                            <w:r>
                              <w:t>pSess</w:t>
                            </w:r>
                            <w:proofErr w:type="spellEnd"/>
                            <w:r>
                              <w:t>, &amp;</w:t>
                            </w:r>
                            <w:r w:rsidRPr="00BA2741">
                              <w:t xml:space="preserve"> </w:t>
                            </w:r>
                            <w:proofErr w:type="spellStart"/>
                            <w:r>
                              <w:t>keyName</w:t>
                            </w:r>
                            <w:proofErr w:type="spellEnd"/>
                            <w:r>
                              <w:t>, &amp;</w:t>
                            </w:r>
                            <w:proofErr w:type="spellStart"/>
                            <w:r>
                              <w:t>keyInfo</w:t>
                            </w:r>
                            <w:proofErr w:type="spellEnd"/>
                            <w:r>
                              <w:t>)</w:t>
                            </w:r>
                            <w:proofErr w:type="gramStart"/>
                            <w:r>
                              <w:t>)!=</w:t>
                            </w:r>
                            <w:proofErr w:type="gramEnd"/>
                            <w:r>
                              <w:t xml:space="preserve"> </w:t>
                            </w:r>
                            <w:proofErr w:type="spellStart"/>
                            <w:r>
                              <w:t>SqlCp_Success</w:t>
                            </w:r>
                            <w:proofErr w:type="spellEnd"/>
                            <w:r>
                              <w:t>)</w:t>
                            </w:r>
                          </w:p>
                          <w:p w14:paraId="28AB33B6" w14:textId="77777777" w:rsidR="00954B72" w:rsidRDefault="00954B72">
                            <w:r>
                              <w:tab/>
                              <w:t xml:space="preserve">Return </w:t>
                            </w:r>
                            <w:proofErr w:type="gramStart"/>
                            <w:r>
                              <w:t>err;</w:t>
                            </w:r>
                            <w:proofErr w:type="gramEnd"/>
                          </w:p>
                          <w:p w14:paraId="28AB33B7" w14:textId="77777777" w:rsidR="00954B72" w:rsidRDefault="00954B72"/>
                          <w:p w14:paraId="28AB33B8" w14:textId="77777777" w:rsidR="00954B72" w:rsidRDefault="00954B72">
                            <w:r>
                              <w:t>Print (</w:t>
                            </w:r>
                            <w:proofErr w:type="spellStart"/>
                            <w:r>
                              <w:t>keyInfo</w:t>
                            </w:r>
                            <w:proofErr w:type="spellEnd"/>
                            <w:r>
                              <w:t>);</w:t>
                            </w:r>
                          </w:p>
                          <w:p w14:paraId="28AB33B9" w14:textId="77777777" w:rsidR="00954B72" w:rsidRDefault="00954B72"/>
                          <w:p w14:paraId="28AB33BA" w14:textId="77777777" w:rsidR="00954B72" w:rsidRDefault="00954B72">
                            <w:r>
                              <w:t>// Export key</w:t>
                            </w:r>
                          </w:p>
                          <w:p w14:paraId="28AB33BB" w14:textId="77777777" w:rsidR="00954B72" w:rsidRDefault="00954B72">
                            <w:proofErr w:type="spellStart"/>
                            <w:r>
                              <w:t>SqlCpKeyBlob</w:t>
                            </w:r>
                            <w:proofErr w:type="spellEnd"/>
                            <w:r>
                              <w:t xml:space="preserve"> </w:t>
                            </w:r>
                            <w:proofErr w:type="spellStart"/>
                            <w:r>
                              <w:t>keyBlob</w:t>
                            </w:r>
                            <w:proofErr w:type="spellEnd"/>
                            <w:r>
                              <w:t>;</w:t>
                            </w:r>
                          </w:p>
                          <w:p w14:paraId="28AB33BC" w14:textId="77777777" w:rsidR="00954B72" w:rsidRDefault="00954B72">
                            <w:proofErr w:type="spellStart"/>
                            <w:proofErr w:type="gramStart"/>
                            <w:r>
                              <w:t>Memzero</w:t>
                            </w:r>
                            <w:proofErr w:type="spellEnd"/>
                            <w:r>
                              <w:t>(</w:t>
                            </w:r>
                            <w:proofErr w:type="gramEnd"/>
                            <w:r>
                              <w:t>&amp;</w:t>
                            </w:r>
                            <w:proofErr w:type="spellStart"/>
                            <w:r>
                              <w:t>keyBlob</w:t>
                            </w:r>
                            <w:proofErr w:type="spellEnd"/>
                            <w:r>
                              <w:t xml:space="preserve">, </w:t>
                            </w:r>
                            <w:proofErr w:type="spellStart"/>
                            <w:r>
                              <w:t>sizeof</w:t>
                            </w:r>
                            <w:proofErr w:type="spellEnd"/>
                            <w:r>
                              <w:t>(</w:t>
                            </w:r>
                            <w:proofErr w:type="spellStart"/>
                            <w:r>
                              <w:t>keyBlob</w:t>
                            </w:r>
                            <w:proofErr w:type="spellEnd"/>
                            <w:r>
                              <w:t>)</w:t>
                            </w:r>
                            <w:proofErr w:type="gramStart"/>
                            <w:r>
                              <w:t>);</w:t>
                            </w:r>
                            <w:proofErr w:type="gramEnd"/>
                          </w:p>
                          <w:p w14:paraId="28AB33BD" w14:textId="77777777" w:rsidR="00954B72" w:rsidRDefault="00954B72"/>
                          <w:p w14:paraId="28AB33BE" w14:textId="77777777" w:rsidR="00954B72" w:rsidRDefault="00954B72">
                            <w:r>
                              <w:t>//Get size of public key</w:t>
                            </w:r>
                          </w:p>
                          <w:p w14:paraId="28AB33BF" w14:textId="77777777" w:rsidR="00954B72" w:rsidRDefault="00954B72">
                            <w:r>
                              <w:t xml:space="preserve">If ((err = </w:t>
                            </w:r>
                            <w:proofErr w:type="spellStart"/>
                            <w:r>
                              <w:t>SqlCryptExportKey</w:t>
                            </w:r>
                            <w:proofErr w:type="spellEnd"/>
                            <w:r>
                              <w:t xml:space="preserve"> </w:t>
                            </w:r>
                          </w:p>
                          <w:p w14:paraId="28AB33C0" w14:textId="77777777" w:rsidR="00954B72" w:rsidRDefault="00954B72">
                            <w:pPr>
                              <w:ind w:firstLine="720"/>
                            </w:pPr>
                            <w:r>
                              <w:t>(&amp;</w:t>
                            </w:r>
                            <w:proofErr w:type="spellStart"/>
                            <w:r>
                              <w:t>pSess</w:t>
                            </w:r>
                            <w:proofErr w:type="spellEnd"/>
                            <w:r>
                              <w:t>, &amp;</w:t>
                            </w:r>
                            <w:proofErr w:type="spellStart"/>
                            <w:r>
                              <w:t>keyInfo.thumb</w:t>
                            </w:r>
                            <w:proofErr w:type="spellEnd"/>
                            <w:r>
                              <w:t xml:space="preserve">, NULL, </w:t>
                            </w:r>
                            <w:proofErr w:type="spellStart"/>
                            <w:r>
                              <w:t>SqlCp_PublicKey</w:t>
                            </w:r>
                            <w:proofErr w:type="spellEnd"/>
                            <w:r>
                              <w:t>, &amp;</w:t>
                            </w:r>
                            <w:r w:rsidRPr="000150E4">
                              <w:t xml:space="preserve"> </w:t>
                            </w:r>
                            <w:proofErr w:type="spellStart"/>
                            <w:r>
                              <w:t>keyBlob</w:t>
                            </w:r>
                            <w:proofErr w:type="spellEnd"/>
                            <w:r>
                              <w:t xml:space="preserve">))!= </w:t>
                            </w:r>
                            <w:proofErr w:type="spellStart"/>
                            <w:r>
                              <w:t>SqlCp_Success</w:t>
                            </w:r>
                            <w:proofErr w:type="spellEnd"/>
                          </w:p>
                          <w:p w14:paraId="28AB33C1" w14:textId="77777777" w:rsidR="00954B72" w:rsidRDefault="00954B72">
                            <w:pPr>
                              <w:ind w:firstLine="720"/>
                            </w:pPr>
                            <w:r>
                              <w:t xml:space="preserve">&amp;&amp; </w:t>
                            </w:r>
                            <w:proofErr w:type="gramStart"/>
                            <w:r>
                              <w:t>err !</w:t>
                            </w:r>
                            <w:proofErr w:type="gramEnd"/>
                            <w:r>
                              <w:t xml:space="preserve">= </w:t>
                            </w:r>
                            <w:proofErr w:type="spellStart"/>
                            <w:r w:rsidRPr="00AE09D4">
                              <w:t>scp_err_InsufficientBuffer</w:t>
                            </w:r>
                            <w:proofErr w:type="spellEnd"/>
                            <w:r>
                              <w:t>)</w:t>
                            </w:r>
                          </w:p>
                          <w:p w14:paraId="28AB33C2" w14:textId="77777777" w:rsidR="00954B72" w:rsidRDefault="00954B72">
                            <w:r>
                              <w:tab/>
                              <w:t xml:space="preserve">Return </w:t>
                            </w:r>
                            <w:proofErr w:type="gramStart"/>
                            <w:r>
                              <w:t>err;</w:t>
                            </w:r>
                            <w:proofErr w:type="gramEnd"/>
                          </w:p>
                          <w:p w14:paraId="28AB33C3" w14:textId="77777777" w:rsidR="00954B72" w:rsidRDefault="00954B72"/>
                          <w:p w14:paraId="28AB33C4" w14:textId="77777777" w:rsidR="00954B72" w:rsidRDefault="00954B72">
                            <w:proofErr w:type="spellStart"/>
                            <w:r>
                              <w:t>keyBlob.pb</w:t>
                            </w:r>
                            <w:proofErr w:type="spellEnd"/>
                            <w:r>
                              <w:t xml:space="preserve"> = </w:t>
                            </w:r>
                            <w:proofErr w:type="gramStart"/>
                            <w:r>
                              <w:t>malloc(</w:t>
                            </w:r>
                            <w:proofErr w:type="spellStart"/>
                            <w:proofErr w:type="gramEnd"/>
                            <w:r>
                              <w:t>keyBlob.cb</w:t>
                            </w:r>
                            <w:proofErr w:type="spellEnd"/>
                            <w:proofErr w:type="gramStart"/>
                            <w:r>
                              <w:t>);</w:t>
                            </w:r>
                            <w:proofErr w:type="gramEnd"/>
                          </w:p>
                          <w:p w14:paraId="28AB33C5" w14:textId="77777777" w:rsidR="00954B72" w:rsidRDefault="00954B72"/>
                          <w:p w14:paraId="28AB33C6" w14:textId="77777777" w:rsidR="00954B72" w:rsidRDefault="00954B72">
                            <w:r>
                              <w:t>// Get the key</w:t>
                            </w:r>
                          </w:p>
                          <w:p w14:paraId="28AB33C7" w14:textId="77777777" w:rsidR="00954B72" w:rsidRDefault="00954B72">
                            <w:r>
                              <w:t xml:space="preserve">If ((err = </w:t>
                            </w:r>
                            <w:proofErr w:type="spellStart"/>
                            <w:r>
                              <w:t>SqlCryptExportKey</w:t>
                            </w:r>
                            <w:proofErr w:type="spellEnd"/>
                            <w:r>
                              <w:t xml:space="preserve"> </w:t>
                            </w:r>
                          </w:p>
                          <w:p w14:paraId="28AB33C8" w14:textId="77777777" w:rsidR="00954B72" w:rsidRDefault="00954B72">
                            <w:pPr>
                              <w:ind w:firstLine="720"/>
                            </w:pPr>
                            <w:r>
                              <w:t>(&amp;</w:t>
                            </w:r>
                            <w:proofErr w:type="spellStart"/>
                            <w:r>
                              <w:t>pSess</w:t>
                            </w:r>
                            <w:proofErr w:type="spellEnd"/>
                            <w:r>
                              <w:t>, &amp;</w:t>
                            </w:r>
                            <w:proofErr w:type="spellStart"/>
                            <w:r>
                              <w:t>keyInfo.thumb</w:t>
                            </w:r>
                            <w:proofErr w:type="spellEnd"/>
                            <w:r>
                              <w:t xml:space="preserve">, NULL, </w:t>
                            </w:r>
                            <w:proofErr w:type="spellStart"/>
                            <w:r>
                              <w:t>SqlCp_PublicKey</w:t>
                            </w:r>
                            <w:proofErr w:type="spellEnd"/>
                            <w:r>
                              <w:t>, &amp;</w:t>
                            </w:r>
                            <w:r w:rsidRPr="000150E4">
                              <w:t xml:space="preserve"> </w:t>
                            </w:r>
                            <w:proofErr w:type="spellStart"/>
                            <w:r>
                              <w:t>keyBlob</w:t>
                            </w:r>
                            <w:proofErr w:type="spellEnd"/>
                            <w:r>
                              <w:t xml:space="preserve">))!= </w:t>
                            </w:r>
                            <w:proofErr w:type="spellStart"/>
                            <w:r>
                              <w:t>SqlCp_Success</w:t>
                            </w:r>
                            <w:proofErr w:type="spellEnd"/>
                            <w:r>
                              <w:t>)</w:t>
                            </w:r>
                          </w:p>
                          <w:p w14:paraId="28AB33C9" w14:textId="77777777" w:rsidR="00954B72" w:rsidRDefault="00954B72">
                            <w:r>
                              <w:tab/>
                              <w:t xml:space="preserve">Return </w:t>
                            </w:r>
                            <w:proofErr w:type="gramStart"/>
                            <w:r>
                              <w:t>err;</w:t>
                            </w:r>
                            <w:proofErr w:type="gramEnd"/>
                          </w:p>
                          <w:p w14:paraId="28AB33CA" w14:textId="77777777" w:rsidR="00954B72" w:rsidRDefault="00954B72" w:rsidP="004E5C86">
                            <w:r>
                              <w:t>Print (</w:t>
                            </w:r>
                            <w:proofErr w:type="spellStart"/>
                            <w:r>
                              <w:t>keyBlob</w:t>
                            </w:r>
                            <w:proofErr w:type="spellEnd"/>
                            <w:r>
                              <w:t>);</w:t>
                            </w:r>
                          </w:p>
                          <w:p w14:paraId="28AB33CB" w14:textId="77777777" w:rsidR="00954B72" w:rsidRDefault="00954B72"/>
                          <w:p w14:paraId="28AB33CC" w14:textId="77777777" w:rsidR="00954B72" w:rsidRDefault="00954B72">
                            <w:r>
                              <w:t>// Drop a key</w:t>
                            </w:r>
                          </w:p>
                          <w:p w14:paraId="28AB33CD" w14:textId="77777777" w:rsidR="00954B72" w:rsidRDefault="00954B72">
                            <w:r>
                              <w:t xml:space="preserve">If ((err = </w:t>
                            </w:r>
                            <w:proofErr w:type="spellStart"/>
                            <w:r>
                              <w:t>SqlCryptDropKey</w:t>
                            </w:r>
                            <w:proofErr w:type="spellEnd"/>
                            <w:r>
                              <w:t xml:space="preserve"> (&amp;</w:t>
                            </w:r>
                            <w:proofErr w:type="spellStart"/>
                            <w:r>
                              <w:t>pSess</w:t>
                            </w:r>
                            <w:proofErr w:type="spellEnd"/>
                            <w:r>
                              <w:t>, &amp;</w:t>
                            </w:r>
                            <w:proofErr w:type="spellStart"/>
                            <w:r>
                              <w:t>keyInfo.thumb</w:t>
                            </w:r>
                            <w:proofErr w:type="spellEnd"/>
                            <w:r>
                              <w:t>)</w:t>
                            </w:r>
                            <w:proofErr w:type="gramStart"/>
                            <w:r>
                              <w:t>)!=</w:t>
                            </w:r>
                            <w:proofErr w:type="gramEnd"/>
                            <w:r>
                              <w:t xml:space="preserve"> </w:t>
                            </w:r>
                            <w:proofErr w:type="spellStart"/>
                            <w:r>
                              <w:t>SqlCp_Success</w:t>
                            </w:r>
                            <w:proofErr w:type="spellEnd"/>
                            <w:r>
                              <w:t>)</w:t>
                            </w:r>
                          </w:p>
                          <w:p w14:paraId="28AB33CE" w14:textId="77777777" w:rsidR="00954B72" w:rsidRDefault="00954B72">
                            <w:r>
                              <w:tab/>
                              <w:t xml:space="preserve">Return </w:t>
                            </w:r>
                            <w:proofErr w:type="gramStart"/>
                            <w:r>
                              <w:t>err;</w:t>
                            </w:r>
                            <w:proofErr w:type="gramEnd"/>
                          </w:p>
                          <w:p w14:paraId="28AB33CF" w14:textId="77777777" w:rsidR="00954B72" w:rsidRDefault="00954B72"/>
                          <w:p w14:paraId="28AB33D0" w14:textId="77777777" w:rsidR="00954B72" w:rsidRDefault="00954B72">
                            <w:r>
                              <w:t>// Import key</w:t>
                            </w:r>
                          </w:p>
                          <w:p w14:paraId="28AB33D1" w14:textId="77777777" w:rsidR="00954B72" w:rsidRDefault="00954B72">
                            <w:r>
                              <w:t xml:space="preserve">If ((err = </w:t>
                            </w:r>
                            <w:proofErr w:type="spellStart"/>
                            <w:r>
                              <w:t>SqlCryptImportKey</w:t>
                            </w:r>
                            <w:proofErr w:type="spellEnd"/>
                            <w:r>
                              <w:t xml:space="preserve"> (&amp;</w:t>
                            </w:r>
                            <w:proofErr w:type="spellStart"/>
                            <w:r>
                              <w:t>pSess</w:t>
                            </w:r>
                            <w:proofErr w:type="spellEnd"/>
                            <w:r>
                              <w:t>, &amp;</w:t>
                            </w:r>
                            <w:r w:rsidRPr="00BA2741">
                              <w:t xml:space="preserve"> </w:t>
                            </w:r>
                            <w:proofErr w:type="spellStart"/>
                            <w:r>
                              <w:t>keyName</w:t>
                            </w:r>
                            <w:proofErr w:type="spellEnd"/>
                            <w:r>
                              <w:t xml:space="preserve">, NULL, </w:t>
                            </w:r>
                            <w:proofErr w:type="spellStart"/>
                            <w:r>
                              <w:t>SqlCp_PublicKey</w:t>
                            </w:r>
                            <w:proofErr w:type="spellEnd"/>
                            <w:r>
                              <w:t>, 0, &amp;</w:t>
                            </w:r>
                            <w:r w:rsidRPr="00D06D66">
                              <w:t xml:space="preserve"> </w:t>
                            </w:r>
                            <w:proofErr w:type="spellStart"/>
                            <w:proofErr w:type="gramStart"/>
                            <w:r>
                              <w:t>keyBlob</w:t>
                            </w:r>
                            <w:proofErr w:type="spellEnd"/>
                            <w:r>
                              <w:t xml:space="preserve"> ))!=</w:t>
                            </w:r>
                            <w:proofErr w:type="gramEnd"/>
                            <w:r>
                              <w:t xml:space="preserve"> </w:t>
                            </w:r>
                            <w:proofErr w:type="spellStart"/>
                            <w:r>
                              <w:t>SqlCp_Success</w:t>
                            </w:r>
                            <w:proofErr w:type="spellEnd"/>
                            <w:r>
                              <w:t>)</w:t>
                            </w:r>
                          </w:p>
                          <w:p w14:paraId="28AB33D2" w14:textId="77777777" w:rsidR="00954B72" w:rsidRDefault="00954B72">
                            <w:r>
                              <w:tab/>
                              <w:t xml:space="preserve">Return </w:t>
                            </w:r>
                            <w:proofErr w:type="gramStart"/>
                            <w:r>
                              <w:t>err;</w:t>
                            </w:r>
                            <w:proofErr w:type="gramEnd"/>
                          </w:p>
                          <w:p w14:paraId="28AB33D3" w14:textId="77777777" w:rsidR="00954B72" w:rsidRDefault="00954B72"/>
                          <w:p w14:paraId="28AB33D4" w14:textId="77777777" w:rsidR="00954B72" w:rsidRDefault="00954B72" w:rsidP="0016216A">
                            <w:proofErr w:type="gramStart"/>
                            <w:r>
                              <w:t>Free(</w:t>
                            </w:r>
                            <w:proofErr w:type="spellStart"/>
                            <w:r>
                              <w:t>keyInfo.thumb.pb</w:t>
                            </w:r>
                            <w:proofErr w:type="spellEnd"/>
                            <w:r>
                              <w:t>);</w:t>
                            </w:r>
                            <w:proofErr w:type="gramEnd"/>
                          </w:p>
                          <w:p w14:paraId="28AB33D5" w14:textId="77777777" w:rsidR="00954B72" w:rsidRDefault="00954B72" w:rsidP="0016216A">
                            <w:proofErr w:type="gramStart"/>
                            <w:r>
                              <w:t>Free(</w:t>
                            </w:r>
                            <w:proofErr w:type="spellStart"/>
                            <w:proofErr w:type="gramEnd"/>
                            <w:r>
                              <w:t>keyBlob.pb</w:t>
                            </w:r>
                            <w:proofErr w:type="spellEnd"/>
                            <w:proofErr w:type="gramStart"/>
                            <w:r>
                              <w:t>);</w:t>
                            </w:r>
                            <w:proofErr w:type="gramEnd"/>
                          </w:p>
                          <w:p w14:paraId="28AB33D6" w14:textId="77777777" w:rsidR="00954B72" w:rsidRDefault="00954B72"/>
                          <w:p w14:paraId="28AB33D7" w14:textId="77777777" w:rsidR="00954B72" w:rsidRDefault="00954B72"/>
                          <w:p w14:paraId="28AB33D8" w14:textId="77777777" w:rsidR="00954B72" w:rsidRDefault="00954B72" w:rsidP="001B6057">
                            <w:r>
                              <w:t>// Enumerate all keys</w:t>
                            </w:r>
                          </w:p>
                          <w:p w14:paraId="28AB33D9" w14:textId="77777777" w:rsidR="00954B72" w:rsidRDefault="00954B72" w:rsidP="001B6057">
                            <w:r>
                              <w:t>//</w:t>
                            </w:r>
                          </w:p>
                          <w:p w14:paraId="28AB33DA" w14:textId="77777777" w:rsidR="00954B72" w:rsidRDefault="00954B72" w:rsidP="001B6057">
                            <w:r>
                              <w:t>For (</w:t>
                            </w:r>
                            <w:proofErr w:type="spellStart"/>
                            <w:r>
                              <w:t>SqlCpKeyIg</w:t>
                            </w:r>
                            <w:proofErr w:type="spellEnd"/>
                            <w:r>
                              <w:t xml:space="preserve"> </w:t>
                            </w:r>
                            <w:proofErr w:type="spellStart"/>
                            <w:r>
                              <w:t>keyId</w:t>
                            </w:r>
                            <w:proofErr w:type="spellEnd"/>
                            <w:r>
                              <w:t xml:space="preserve"> = </w:t>
                            </w:r>
                            <w:proofErr w:type="spellStart"/>
                            <w:r>
                              <w:t>x_scp_KeyIdBad</w:t>
                            </w:r>
                            <w:proofErr w:type="spellEnd"/>
                            <w:r>
                              <w:t xml:space="preserve">; </w:t>
                            </w:r>
                            <w:proofErr w:type="spellStart"/>
                            <w:r w:rsidRPr="00F5787F">
                              <w:t>SqlCryptGetNext</w:t>
                            </w:r>
                            <w:r>
                              <w:t>Key</w:t>
                            </w:r>
                            <w:r w:rsidRPr="00F5787F">
                              <w:t>Id</w:t>
                            </w:r>
                            <w:proofErr w:type="spellEnd"/>
                            <w:r>
                              <w:t>(&amp;</w:t>
                            </w:r>
                            <w:proofErr w:type="spellStart"/>
                            <w:proofErr w:type="gramStart"/>
                            <w:r>
                              <w:t>keyId</w:t>
                            </w:r>
                            <w:proofErr w:type="spellEnd"/>
                            <w:r>
                              <w:t>)  !</w:t>
                            </w:r>
                            <w:proofErr w:type="gramEnd"/>
                            <w:r>
                              <w:t xml:space="preserve">= </w:t>
                            </w:r>
                            <w:proofErr w:type="spellStart"/>
                            <w:r>
                              <w:t>scp_err_Failure</w:t>
                            </w:r>
                            <w:proofErr w:type="spellEnd"/>
                            <w:r>
                              <w:t>;)</w:t>
                            </w:r>
                          </w:p>
                          <w:p w14:paraId="28AB33DB" w14:textId="77777777" w:rsidR="00954B72" w:rsidRDefault="00954B72" w:rsidP="001B6057">
                            <w:r>
                              <w:t>{</w:t>
                            </w:r>
                          </w:p>
                          <w:p w14:paraId="28AB33DC" w14:textId="77777777" w:rsidR="00954B72" w:rsidRDefault="00954B72" w:rsidP="001B6057">
                            <w:pPr>
                              <w:ind w:left="720"/>
                            </w:pPr>
                            <w:proofErr w:type="spellStart"/>
                            <w:r>
                              <w:t>SqlCpKeyInfo</w:t>
                            </w:r>
                            <w:proofErr w:type="spellEnd"/>
                            <w:r>
                              <w:t xml:space="preserve"> </w:t>
                            </w:r>
                            <w:proofErr w:type="spellStart"/>
                            <w:r>
                              <w:t>keyInfo</w:t>
                            </w:r>
                            <w:proofErr w:type="spellEnd"/>
                            <w:r>
                              <w:t xml:space="preserve"> = NULL;</w:t>
                            </w:r>
                          </w:p>
                          <w:p w14:paraId="28AB33DD" w14:textId="77777777" w:rsidR="00954B72" w:rsidRDefault="00954B72" w:rsidP="001B6057">
                            <w:pPr>
                              <w:ind w:left="720"/>
                            </w:pPr>
                            <w:proofErr w:type="spellStart"/>
                            <w:proofErr w:type="gramStart"/>
                            <w:r>
                              <w:t>Memzero</w:t>
                            </w:r>
                            <w:proofErr w:type="spellEnd"/>
                            <w:r>
                              <w:t>(</w:t>
                            </w:r>
                            <w:proofErr w:type="gramEnd"/>
                            <w:r>
                              <w:t>&amp;</w:t>
                            </w:r>
                            <w:proofErr w:type="spellStart"/>
                            <w:r>
                              <w:t>keyInfo</w:t>
                            </w:r>
                            <w:proofErr w:type="spellEnd"/>
                            <w:r>
                              <w:t xml:space="preserve">, </w:t>
                            </w:r>
                            <w:proofErr w:type="spellStart"/>
                            <w:r>
                              <w:t>sizeof</w:t>
                            </w:r>
                            <w:proofErr w:type="spellEnd"/>
                            <w:r>
                              <w:t>(</w:t>
                            </w:r>
                            <w:proofErr w:type="spellStart"/>
                            <w:r>
                              <w:t>keyInfo</w:t>
                            </w:r>
                            <w:proofErr w:type="spellEnd"/>
                            <w:r>
                              <w:t>)</w:t>
                            </w:r>
                            <w:proofErr w:type="gramStart"/>
                            <w:r>
                              <w:t>);</w:t>
                            </w:r>
                            <w:proofErr w:type="gramEnd"/>
                          </w:p>
                          <w:p w14:paraId="28AB33DE" w14:textId="77777777" w:rsidR="00954B72" w:rsidRDefault="00954B72" w:rsidP="001B6057">
                            <w:pPr>
                              <w:ind w:left="720"/>
                            </w:pPr>
                            <w:r>
                              <w:t xml:space="preserve">If ((err = </w:t>
                            </w:r>
                            <w:proofErr w:type="spellStart"/>
                            <w:r>
                              <w:t>SqlCryptGetKeyInfoById</w:t>
                            </w:r>
                            <w:proofErr w:type="spellEnd"/>
                            <w:r>
                              <w:t xml:space="preserve"> (</w:t>
                            </w:r>
                            <w:proofErr w:type="spellStart"/>
                            <w:proofErr w:type="gramStart"/>
                            <w:r>
                              <w:t>keyId</w:t>
                            </w:r>
                            <w:proofErr w:type="spellEnd"/>
                            <w:r>
                              <w:t xml:space="preserve"> ,</w:t>
                            </w:r>
                            <w:proofErr w:type="gramEnd"/>
                            <w:r>
                              <w:t xml:space="preserve"> &amp;</w:t>
                            </w:r>
                            <w:r w:rsidRPr="00AE09D4">
                              <w:t xml:space="preserve"> </w:t>
                            </w:r>
                            <w:proofErr w:type="spellStart"/>
                            <w:r>
                              <w:t>keyInfo</w:t>
                            </w:r>
                            <w:proofErr w:type="spellEnd"/>
                            <w:r>
                              <w:t>)</w:t>
                            </w:r>
                            <w:proofErr w:type="gramStart"/>
                            <w:r>
                              <w:t>)!=</w:t>
                            </w:r>
                            <w:proofErr w:type="gramEnd"/>
                            <w:r>
                              <w:t xml:space="preserve"> </w:t>
                            </w:r>
                            <w:proofErr w:type="spellStart"/>
                            <w:r>
                              <w:t>SqlCp_Success</w:t>
                            </w:r>
                            <w:proofErr w:type="spellEnd"/>
                          </w:p>
                          <w:p w14:paraId="28AB33DF" w14:textId="77777777" w:rsidR="00954B72" w:rsidRDefault="00954B72" w:rsidP="001B6057">
                            <w:pPr>
                              <w:ind w:left="1440" w:firstLine="720"/>
                            </w:pPr>
                            <w:r>
                              <w:t xml:space="preserve">&amp;&amp; </w:t>
                            </w:r>
                            <w:proofErr w:type="gramStart"/>
                            <w:r>
                              <w:t>err !</w:t>
                            </w:r>
                            <w:proofErr w:type="gramEnd"/>
                            <w:r>
                              <w:t xml:space="preserve">= </w:t>
                            </w:r>
                            <w:proofErr w:type="spellStart"/>
                            <w:r w:rsidRPr="00AE09D4">
                              <w:t>scp_err_InsufficientBuffer</w:t>
                            </w:r>
                            <w:proofErr w:type="spellEnd"/>
                            <w:r>
                              <w:t>)</w:t>
                            </w:r>
                          </w:p>
                          <w:p w14:paraId="28AB33E0" w14:textId="77777777" w:rsidR="00954B72" w:rsidRDefault="00954B72" w:rsidP="001B6057">
                            <w:pPr>
                              <w:ind w:left="720"/>
                            </w:pPr>
                            <w:r>
                              <w:tab/>
                              <w:t xml:space="preserve">Return </w:t>
                            </w:r>
                            <w:proofErr w:type="gramStart"/>
                            <w:r>
                              <w:t>err;</w:t>
                            </w:r>
                            <w:proofErr w:type="gramEnd"/>
                          </w:p>
                          <w:p w14:paraId="28AB33E1" w14:textId="77777777" w:rsidR="00954B72" w:rsidRDefault="00954B72" w:rsidP="001B6057">
                            <w:pPr>
                              <w:ind w:left="720"/>
                            </w:pPr>
                          </w:p>
                          <w:p w14:paraId="28AB33E2" w14:textId="77777777" w:rsidR="00954B72" w:rsidRDefault="00954B72" w:rsidP="001B6057">
                            <w:pPr>
                              <w:ind w:firstLine="720"/>
                            </w:pPr>
                            <w:r>
                              <w:t>keyInfo.name.ws = (WCHAR</w:t>
                            </w:r>
                            <w:proofErr w:type="gramStart"/>
                            <w:r>
                              <w:t>*)malloc</w:t>
                            </w:r>
                            <w:proofErr w:type="gramEnd"/>
                            <w:r>
                              <w:t>(</w:t>
                            </w:r>
                            <w:proofErr w:type="spellStart"/>
                            <w:r>
                              <w:t>keyInfo.name.cb</w:t>
                            </w:r>
                            <w:proofErr w:type="spellEnd"/>
                            <w:proofErr w:type="gramStart"/>
                            <w:r>
                              <w:t>);</w:t>
                            </w:r>
                            <w:proofErr w:type="gramEnd"/>
                          </w:p>
                          <w:p w14:paraId="28AB33E3" w14:textId="77777777" w:rsidR="00954B72" w:rsidRDefault="00954B72" w:rsidP="001B6057">
                            <w:pPr>
                              <w:ind w:firstLine="720"/>
                            </w:pPr>
                          </w:p>
                          <w:p w14:paraId="28AB33E4" w14:textId="77777777" w:rsidR="00954B72" w:rsidRDefault="00954B72" w:rsidP="001B6057">
                            <w:pPr>
                              <w:ind w:left="720"/>
                            </w:pPr>
                            <w:r>
                              <w:t xml:space="preserve">If ((err = </w:t>
                            </w:r>
                            <w:proofErr w:type="spellStart"/>
                            <w:r>
                              <w:t>SqlCryptGetAlgorithmInfo</w:t>
                            </w:r>
                            <w:proofErr w:type="spellEnd"/>
                            <w:r>
                              <w:t xml:space="preserve"> (</w:t>
                            </w:r>
                            <w:proofErr w:type="spellStart"/>
                            <w:proofErr w:type="gramStart"/>
                            <w:r>
                              <w:t>keyId</w:t>
                            </w:r>
                            <w:proofErr w:type="spellEnd"/>
                            <w:r>
                              <w:t xml:space="preserve"> ,</w:t>
                            </w:r>
                            <w:proofErr w:type="gramEnd"/>
                            <w:r>
                              <w:t xml:space="preserve"> &amp;</w:t>
                            </w:r>
                            <w:r w:rsidRPr="00AE09D4">
                              <w:t xml:space="preserve"> </w:t>
                            </w:r>
                            <w:proofErr w:type="spellStart"/>
                            <w:r>
                              <w:t>keyInfo</w:t>
                            </w:r>
                            <w:proofErr w:type="spellEnd"/>
                            <w:r>
                              <w:t>)</w:t>
                            </w:r>
                            <w:proofErr w:type="gramStart"/>
                            <w:r>
                              <w:t>)!=</w:t>
                            </w:r>
                            <w:proofErr w:type="gramEnd"/>
                            <w:r>
                              <w:t xml:space="preserve"> </w:t>
                            </w:r>
                            <w:proofErr w:type="spellStart"/>
                            <w:r>
                              <w:t>SqlCp_Success</w:t>
                            </w:r>
                            <w:proofErr w:type="spellEnd"/>
                            <w:r>
                              <w:t>)</w:t>
                            </w:r>
                          </w:p>
                          <w:p w14:paraId="28AB33E5" w14:textId="77777777" w:rsidR="00954B72" w:rsidRDefault="00954B72" w:rsidP="001B6057">
                            <w:pPr>
                              <w:ind w:left="720"/>
                            </w:pPr>
                            <w:r>
                              <w:tab/>
                              <w:t xml:space="preserve">Return </w:t>
                            </w:r>
                            <w:proofErr w:type="gramStart"/>
                            <w:r>
                              <w:t>err;</w:t>
                            </w:r>
                            <w:proofErr w:type="gramEnd"/>
                          </w:p>
                          <w:p w14:paraId="28AB33E6" w14:textId="77777777" w:rsidR="00954B72" w:rsidRDefault="00954B72" w:rsidP="001B6057">
                            <w:pPr>
                              <w:ind w:left="720"/>
                            </w:pPr>
                          </w:p>
                          <w:p w14:paraId="28AB33E7" w14:textId="77777777" w:rsidR="00954B72" w:rsidRDefault="00954B72" w:rsidP="001B6057">
                            <w:pPr>
                              <w:ind w:left="720"/>
                            </w:pPr>
                            <w:proofErr w:type="gramStart"/>
                            <w:r>
                              <w:t>Print(</w:t>
                            </w:r>
                            <w:proofErr w:type="spellStart"/>
                            <w:r>
                              <w:t>keyId</w:t>
                            </w:r>
                            <w:proofErr w:type="spellEnd"/>
                            <w:r>
                              <w:t xml:space="preserve"> ,</w:t>
                            </w:r>
                            <w:proofErr w:type="gramEnd"/>
                            <w:r>
                              <w:t xml:space="preserve"> </w:t>
                            </w:r>
                            <w:proofErr w:type="spellStart"/>
                            <w:r>
                              <w:t>keyInfo</w:t>
                            </w:r>
                            <w:proofErr w:type="spellEnd"/>
                            <w:proofErr w:type="gramStart"/>
                            <w:r>
                              <w:t>);</w:t>
                            </w:r>
                            <w:proofErr w:type="gramEnd"/>
                          </w:p>
                          <w:p w14:paraId="28AB33E8" w14:textId="77777777" w:rsidR="00954B72" w:rsidRDefault="00954B72" w:rsidP="001B6057">
                            <w:pPr>
                              <w:ind w:left="720"/>
                            </w:pPr>
                            <w:r>
                              <w:t>Free(keyInfo.name.ws</w:t>
                            </w:r>
                            <w:proofErr w:type="gramStart"/>
                            <w:r>
                              <w:t>);</w:t>
                            </w:r>
                            <w:proofErr w:type="gramEnd"/>
                          </w:p>
                          <w:p w14:paraId="28AB33E9" w14:textId="77777777" w:rsidR="00954B72" w:rsidRDefault="00954B72" w:rsidP="001B6057">
                            <w:r>
                              <w:t>}</w:t>
                            </w:r>
                          </w:p>
                          <w:p w14:paraId="28AB33EA" w14:textId="77777777" w:rsidR="00954B72" w:rsidRDefault="00954B72" w:rsidP="004E5C86"/>
                          <w:p w14:paraId="28AB33EB"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FA" id="Text Box 6" o:spid="_x0000_s1061" type="#_x0000_t202" style="width:520pt;height:10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" fillcolor="#ddd" stroked="f">
                <v:textbox>
                  <w:txbxContent>
                    <w:p w14:paraId="28AB33A3" w14:textId="77777777" w:rsidR="00954B72" w:rsidRDefault="00954B72">
                      <w:r>
                        <w:t>// Key management</w:t>
                      </w:r>
                    </w:p>
                    <w:p w14:paraId="28AB33A4" w14:textId="77777777" w:rsidR="00954B72" w:rsidRDefault="00954B72">
                      <w:proofErr w:type="spellStart"/>
                      <w:r>
                        <w:t>SqlCpSession</w:t>
                      </w:r>
                      <w:proofErr w:type="spellEnd"/>
                      <w:r>
                        <w:t xml:space="preserve"> </w:t>
                      </w:r>
                      <w:proofErr w:type="spellStart"/>
                      <w:r>
                        <w:t>pSess</w:t>
                      </w:r>
                      <w:proofErr w:type="spellEnd"/>
                      <w:r>
                        <w:t>; //initialize it first</w:t>
                      </w:r>
                    </w:p>
                    <w:p w14:paraId="28AB33A5" w14:textId="77777777" w:rsidR="00954B72" w:rsidRDefault="00954B72">
                      <w:proofErr w:type="spellStart"/>
                      <w:r>
                        <w:t>SqlCpKeyName</w:t>
                      </w:r>
                      <w:proofErr w:type="spellEnd"/>
                      <w:r>
                        <w:t xml:space="preserve"> </w:t>
                      </w:r>
                      <w:proofErr w:type="spellStart"/>
                      <w:r>
                        <w:t>keyName</w:t>
                      </w:r>
                      <w:proofErr w:type="spellEnd"/>
                      <w:r>
                        <w:t xml:space="preserve">; </w:t>
                      </w:r>
                    </w:p>
                    <w:p w14:paraId="28AB33A6" w14:textId="77777777" w:rsidR="00954B72" w:rsidRDefault="00954B72">
                      <w:r>
                        <w:t xml:space="preserve">keyName.ws = </w:t>
                      </w:r>
                      <w:proofErr w:type="spellStart"/>
                      <w:r>
                        <w:t>wsKeyName</w:t>
                      </w:r>
                      <w:proofErr w:type="spellEnd"/>
                      <w:r>
                        <w:t xml:space="preserve">; </w:t>
                      </w:r>
                      <w:proofErr w:type="spellStart"/>
                      <w:r>
                        <w:t>keyName.cb</w:t>
                      </w:r>
                      <w:proofErr w:type="spellEnd"/>
                      <w:r>
                        <w:t xml:space="preserve"> = </w:t>
                      </w:r>
                      <w:proofErr w:type="spellStart"/>
                      <w:r>
                        <w:t>cbKeyName</w:t>
                      </w:r>
                      <w:proofErr w:type="spellEnd"/>
                      <w:r>
                        <w:t>;</w:t>
                      </w:r>
                    </w:p>
                    <w:p w14:paraId="28AB33A7" w14:textId="77777777" w:rsidR="00954B72" w:rsidRDefault="00954B72">
                      <w:proofErr w:type="spellStart"/>
                      <w:r>
                        <w:t>SqlCpAlgId</w:t>
                      </w:r>
                      <w:proofErr w:type="spellEnd"/>
                      <w:r>
                        <w:t xml:space="preserve"> </w:t>
                      </w:r>
                      <w:proofErr w:type="spellStart"/>
                      <w:r>
                        <w:t>rsaAlg</w:t>
                      </w:r>
                      <w:proofErr w:type="spellEnd"/>
                      <w:r>
                        <w:t xml:space="preserve"> = 25; // RSA_1024</w:t>
                      </w:r>
                    </w:p>
                    <w:p w14:paraId="28AB33A8" w14:textId="77777777" w:rsidR="00954B72" w:rsidRDefault="00954B72"/>
                    <w:p w14:paraId="28AB33A9" w14:textId="77777777" w:rsidR="00954B72" w:rsidRDefault="00954B72">
                      <w:r>
                        <w:t>// Create a persisted key</w:t>
                      </w:r>
                    </w:p>
                    <w:p w14:paraId="28AB33AA" w14:textId="77777777" w:rsidR="00954B72" w:rsidRDefault="00954B72">
                      <w:r>
                        <w:t xml:space="preserve">If ((err = </w:t>
                      </w:r>
                      <w:proofErr w:type="spellStart"/>
                      <w:r>
                        <w:t>SqlCryptCreateKey</w:t>
                      </w:r>
                      <w:proofErr w:type="spellEnd"/>
                      <w:r>
                        <w:t xml:space="preserve"> (&amp;</w:t>
                      </w:r>
                      <w:proofErr w:type="spellStart"/>
                      <w:r>
                        <w:t>pSess</w:t>
                      </w:r>
                      <w:proofErr w:type="spellEnd"/>
                      <w:r>
                        <w:t>, &amp;</w:t>
                      </w:r>
                      <w:r w:rsidRPr="00BA2741">
                        <w:t xml:space="preserve"> </w:t>
                      </w:r>
                      <w:proofErr w:type="spellStart"/>
                      <w:r>
                        <w:t>keyName</w:t>
                      </w:r>
                      <w:proofErr w:type="spellEnd"/>
                      <w:r>
                        <w:t xml:space="preserve">, </w:t>
                      </w:r>
                      <w:proofErr w:type="spellStart"/>
                      <w:r>
                        <w:t>rsaAlg</w:t>
                      </w:r>
                      <w:proofErr w:type="spellEnd"/>
                      <w:r>
                        <w:t>, 0)</w:t>
                      </w:r>
                      <w:proofErr w:type="gramStart"/>
                      <w:r>
                        <w:t>)!=</w:t>
                      </w:r>
                      <w:proofErr w:type="gramEnd"/>
                      <w:r>
                        <w:t xml:space="preserve"> </w:t>
                      </w:r>
                      <w:proofErr w:type="spellStart"/>
                      <w:r>
                        <w:t>SqlCp_Success</w:t>
                      </w:r>
                      <w:proofErr w:type="spellEnd"/>
                      <w:r>
                        <w:t>)</w:t>
                      </w:r>
                    </w:p>
                    <w:p w14:paraId="28AB33AB" w14:textId="77777777" w:rsidR="00954B72" w:rsidRDefault="00954B72">
                      <w:r>
                        <w:tab/>
                        <w:t xml:space="preserve">Return </w:t>
                      </w:r>
                      <w:proofErr w:type="gramStart"/>
                      <w:r>
                        <w:t>err;</w:t>
                      </w:r>
                      <w:proofErr w:type="gramEnd"/>
                    </w:p>
                    <w:p w14:paraId="28AB33AC" w14:textId="77777777" w:rsidR="00954B72" w:rsidRDefault="00954B72"/>
                    <w:p w14:paraId="28AB33AD" w14:textId="77777777" w:rsidR="00954B72" w:rsidRDefault="00954B72">
                      <w:r>
                        <w:t>// Get key thumbprint</w:t>
                      </w:r>
                    </w:p>
                    <w:p w14:paraId="28AB33AE" w14:textId="77777777" w:rsidR="00954B72" w:rsidRDefault="00954B72">
                      <w:proofErr w:type="spellStart"/>
                      <w:r>
                        <w:t>SqlCpKeyInfo</w:t>
                      </w:r>
                      <w:proofErr w:type="spellEnd"/>
                      <w:r>
                        <w:t xml:space="preserve"> </w:t>
                      </w:r>
                      <w:proofErr w:type="spellStart"/>
                      <w:r>
                        <w:t>keyInfo</w:t>
                      </w:r>
                      <w:proofErr w:type="spellEnd"/>
                      <w:r>
                        <w:t>;</w:t>
                      </w:r>
                    </w:p>
                    <w:p w14:paraId="28AB33AF" w14:textId="77777777" w:rsidR="00954B72" w:rsidRDefault="00954B72">
                      <w:proofErr w:type="spellStart"/>
                      <w:proofErr w:type="gramStart"/>
                      <w:r>
                        <w:t>Memzero</w:t>
                      </w:r>
                      <w:proofErr w:type="spellEnd"/>
                      <w:r>
                        <w:t>(</w:t>
                      </w:r>
                      <w:proofErr w:type="gramEnd"/>
                      <w:r>
                        <w:t>&amp;</w:t>
                      </w:r>
                      <w:proofErr w:type="spellStart"/>
                      <w:r>
                        <w:t>keyInfo</w:t>
                      </w:r>
                      <w:proofErr w:type="spellEnd"/>
                      <w:r>
                        <w:t xml:space="preserve">, </w:t>
                      </w:r>
                      <w:proofErr w:type="spellStart"/>
                      <w:r>
                        <w:t>sizeof</w:t>
                      </w:r>
                      <w:proofErr w:type="spellEnd"/>
                      <w:r>
                        <w:t>(</w:t>
                      </w:r>
                      <w:proofErr w:type="spellStart"/>
                      <w:r>
                        <w:t>keyInfo</w:t>
                      </w:r>
                      <w:proofErr w:type="spellEnd"/>
                      <w:r>
                        <w:t>)</w:t>
                      </w:r>
                      <w:proofErr w:type="gramStart"/>
                      <w:r>
                        <w:t>);</w:t>
                      </w:r>
                      <w:proofErr w:type="gramEnd"/>
                    </w:p>
                    <w:p w14:paraId="28AB33B0" w14:textId="77777777" w:rsidR="00954B72" w:rsidRDefault="00954B72">
                      <w:r>
                        <w:t xml:space="preserve">If ((err = </w:t>
                      </w:r>
                      <w:proofErr w:type="spellStart"/>
                      <w:r>
                        <w:t>SqlCryptGetKeyInfoByName</w:t>
                      </w:r>
                      <w:proofErr w:type="spellEnd"/>
                      <w:r>
                        <w:t xml:space="preserve"> (&amp;</w:t>
                      </w:r>
                      <w:proofErr w:type="spellStart"/>
                      <w:r>
                        <w:t>pSess</w:t>
                      </w:r>
                      <w:proofErr w:type="spellEnd"/>
                      <w:r>
                        <w:t>, &amp;</w:t>
                      </w:r>
                      <w:r w:rsidRPr="00BA2741">
                        <w:t xml:space="preserve"> </w:t>
                      </w:r>
                      <w:proofErr w:type="spellStart"/>
                      <w:r>
                        <w:t>keyName</w:t>
                      </w:r>
                      <w:proofErr w:type="spellEnd"/>
                      <w:r>
                        <w:t>, &amp;</w:t>
                      </w:r>
                      <w:proofErr w:type="spellStart"/>
                      <w:r>
                        <w:t>keyInfo</w:t>
                      </w:r>
                      <w:proofErr w:type="spellEnd"/>
                      <w:r>
                        <w:t>)</w:t>
                      </w:r>
                      <w:proofErr w:type="gramStart"/>
                      <w:r>
                        <w:t>)!=</w:t>
                      </w:r>
                      <w:proofErr w:type="gramEnd"/>
                      <w:r>
                        <w:t xml:space="preserve"> </w:t>
                      </w:r>
                      <w:proofErr w:type="spellStart"/>
                      <w:r>
                        <w:t>SqlCp_Success</w:t>
                      </w:r>
                      <w:proofErr w:type="spellEnd"/>
                      <w:r>
                        <w:t xml:space="preserve"> </w:t>
                      </w:r>
                    </w:p>
                    <w:p w14:paraId="28AB33B1" w14:textId="77777777" w:rsidR="00954B72" w:rsidRDefault="00954B72" w:rsidP="004E5C86">
                      <w:pPr>
                        <w:ind w:left="2160" w:firstLine="720"/>
                      </w:pPr>
                      <w:r>
                        <w:t xml:space="preserve">&amp;&amp; </w:t>
                      </w:r>
                      <w:proofErr w:type="gramStart"/>
                      <w:r>
                        <w:t>err !</w:t>
                      </w:r>
                      <w:proofErr w:type="gramEnd"/>
                      <w:r>
                        <w:t xml:space="preserve">= </w:t>
                      </w:r>
                      <w:proofErr w:type="spellStart"/>
                      <w:r w:rsidRPr="00AE09D4">
                        <w:t>scp_err_</w:t>
                      </w:r>
                      <w:proofErr w:type="gramStart"/>
                      <w:r w:rsidRPr="00AE09D4">
                        <w:t>InsufficientBuffer</w:t>
                      </w:r>
                      <w:proofErr w:type="spellEnd"/>
                      <w:r>
                        <w:t xml:space="preserve"> )</w:t>
                      </w:r>
                      <w:proofErr w:type="gramEnd"/>
                    </w:p>
                    <w:p w14:paraId="28AB33B2" w14:textId="77777777" w:rsidR="00954B72" w:rsidRDefault="00954B72">
                      <w:r>
                        <w:tab/>
                        <w:t xml:space="preserve">Return </w:t>
                      </w:r>
                      <w:proofErr w:type="gramStart"/>
                      <w:r>
                        <w:t>err;</w:t>
                      </w:r>
                      <w:proofErr w:type="gramEnd"/>
                    </w:p>
                    <w:p w14:paraId="28AB33B3" w14:textId="77777777" w:rsidR="00954B72" w:rsidRDefault="00954B72"/>
                    <w:p w14:paraId="28AB33B4" w14:textId="77777777" w:rsidR="00954B72" w:rsidRDefault="00954B72">
                      <w:proofErr w:type="spellStart"/>
                      <w:proofErr w:type="gramStart"/>
                      <w:r>
                        <w:t>keyInfo.thumb.pb</w:t>
                      </w:r>
                      <w:proofErr w:type="spellEnd"/>
                      <w:proofErr w:type="gramEnd"/>
                      <w:r>
                        <w:t xml:space="preserve"> = </w:t>
                      </w:r>
                      <w:proofErr w:type="gramStart"/>
                      <w:r>
                        <w:t>malloc(</w:t>
                      </w:r>
                      <w:proofErr w:type="spellStart"/>
                      <w:r>
                        <w:t>keyInfo.thumb.cb</w:t>
                      </w:r>
                      <w:proofErr w:type="spellEnd"/>
                      <w:r>
                        <w:t>);</w:t>
                      </w:r>
                      <w:proofErr w:type="gramEnd"/>
                    </w:p>
                    <w:p w14:paraId="28AB33B5" w14:textId="77777777" w:rsidR="00954B72" w:rsidRDefault="00954B72">
                      <w:r>
                        <w:t xml:space="preserve">If ((err = </w:t>
                      </w:r>
                      <w:proofErr w:type="spellStart"/>
                      <w:r>
                        <w:t>SqlCryptGetKeyInfoByName</w:t>
                      </w:r>
                      <w:proofErr w:type="spellEnd"/>
                      <w:r>
                        <w:t xml:space="preserve"> (&amp;</w:t>
                      </w:r>
                      <w:proofErr w:type="spellStart"/>
                      <w:r>
                        <w:t>pSess</w:t>
                      </w:r>
                      <w:proofErr w:type="spellEnd"/>
                      <w:r>
                        <w:t>, &amp;</w:t>
                      </w:r>
                      <w:r w:rsidRPr="00BA2741">
                        <w:t xml:space="preserve"> </w:t>
                      </w:r>
                      <w:proofErr w:type="spellStart"/>
                      <w:r>
                        <w:t>keyName</w:t>
                      </w:r>
                      <w:proofErr w:type="spellEnd"/>
                      <w:r>
                        <w:t>, &amp;</w:t>
                      </w:r>
                      <w:proofErr w:type="spellStart"/>
                      <w:r>
                        <w:t>keyInfo</w:t>
                      </w:r>
                      <w:proofErr w:type="spellEnd"/>
                      <w:r>
                        <w:t>)</w:t>
                      </w:r>
                      <w:proofErr w:type="gramStart"/>
                      <w:r>
                        <w:t>)!=</w:t>
                      </w:r>
                      <w:proofErr w:type="gramEnd"/>
                      <w:r>
                        <w:t xml:space="preserve"> </w:t>
                      </w:r>
                      <w:proofErr w:type="spellStart"/>
                      <w:r>
                        <w:t>SqlCp_Success</w:t>
                      </w:r>
                      <w:proofErr w:type="spellEnd"/>
                      <w:r>
                        <w:t>)</w:t>
                      </w:r>
                    </w:p>
                    <w:p w14:paraId="28AB33B6" w14:textId="77777777" w:rsidR="00954B72" w:rsidRDefault="00954B72">
                      <w:r>
                        <w:tab/>
                        <w:t xml:space="preserve">Return </w:t>
                      </w:r>
                      <w:proofErr w:type="gramStart"/>
                      <w:r>
                        <w:t>err;</w:t>
                      </w:r>
                      <w:proofErr w:type="gramEnd"/>
                    </w:p>
                    <w:p w14:paraId="28AB33B7" w14:textId="77777777" w:rsidR="00954B72" w:rsidRDefault="00954B72"/>
                    <w:p w14:paraId="28AB33B8" w14:textId="77777777" w:rsidR="00954B72" w:rsidRDefault="00954B72">
                      <w:r>
                        <w:t>Print (</w:t>
                      </w:r>
                      <w:proofErr w:type="spellStart"/>
                      <w:r>
                        <w:t>keyInfo</w:t>
                      </w:r>
                      <w:proofErr w:type="spellEnd"/>
                      <w:r>
                        <w:t>);</w:t>
                      </w:r>
                    </w:p>
                    <w:p w14:paraId="28AB33B9" w14:textId="77777777" w:rsidR="00954B72" w:rsidRDefault="00954B72"/>
                    <w:p w14:paraId="28AB33BA" w14:textId="77777777" w:rsidR="00954B72" w:rsidRDefault="00954B72">
                      <w:r>
                        <w:t>// Export key</w:t>
                      </w:r>
                    </w:p>
                    <w:p w14:paraId="28AB33BB" w14:textId="77777777" w:rsidR="00954B72" w:rsidRDefault="00954B72">
                      <w:proofErr w:type="spellStart"/>
                      <w:r>
                        <w:t>SqlCpKeyBlob</w:t>
                      </w:r>
                      <w:proofErr w:type="spellEnd"/>
                      <w:r>
                        <w:t xml:space="preserve"> </w:t>
                      </w:r>
                      <w:proofErr w:type="spellStart"/>
                      <w:r>
                        <w:t>keyBlob</w:t>
                      </w:r>
                      <w:proofErr w:type="spellEnd"/>
                      <w:r>
                        <w:t>;</w:t>
                      </w:r>
                    </w:p>
                    <w:p w14:paraId="28AB33BC" w14:textId="77777777" w:rsidR="00954B72" w:rsidRDefault="00954B72">
                      <w:proofErr w:type="spellStart"/>
                      <w:proofErr w:type="gramStart"/>
                      <w:r>
                        <w:t>Memzero</w:t>
                      </w:r>
                      <w:proofErr w:type="spellEnd"/>
                      <w:r>
                        <w:t>(</w:t>
                      </w:r>
                      <w:proofErr w:type="gramEnd"/>
                      <w:r>
                        <w:t>&amp;</w:t>
                      </w:r>
                      <w:proofErr w:type="spellStart"/>
                      <w:r>
                        <w:t>keyBlob</w:t>
                      </w:r>
                      <w:proofErr w:type="spellEnd"/>
                      <w:r>
                        <w:t xml:space="preserve">, </w:t>
                      </w:r>
                      <w:proofErr w:type="spellStart"/>
                      <w:r>
                        <w:t>sizeof</w:t>
                      </w:r>
                      <w:proofErr w:type="spellEnd"/>
                      <w:r>
                        <w:t>(</w:t>
                      </w:r>
                      <w:proofErr w:type="spellStart"/>
                      <w:r>
                        <w:t>keyBlob</w:t>
                      </w:r>
                      <w:proofErr w:type="spellEnd"/>
                      <w:r>
                        <w:t>)</w:t>
                      </w:r>
                      <w:proofErr w:type="gramStart"/>
                      <w:r>
                        <w:t>);</w:t>
                      </w:r>
                      <w:proofErr w:type="gramEnd"/>
                    </w:p>
                    <w:p w14:paraId="28AB33BD" w14:textId="77777777" w:rsidR="00954B72" w:rsidRDefault="00954B72"/>
                    <w:p w14:paraId="28AB33BE" w14:textId="77777777" w:rsidR="00954B72" w:rsidRDefault="00954B72">
                      <w:r>
                        <w:t>//Get size of public key</w:t>
                      </w:r>
                    </w:p>
                    <w:p w14:paraId="28AB33BF" w14:textId="77777777" w:rsidR="00954B72" w:rsidRDefault="00954B72">
                      <w:r>
                        <w:t xml:space="preserve">If ((err = </w:t>
                      </w:r>
                      <w:proofErr w:type="spellStart"/>
                      <w:r>
                        <w:t>SqlCryptExportKey</w:t>
                      </w:r>
                      <w:proofErr w:type="spellEnd"/>
                      <w:r>
                        <w:t xml:space="preserve"> </w:t>
                      </w:r>
                    </w:p>
                    <w:p w14:paraId="28AB33C0" w14:textId="77777777" w:rsidR="00954B72" w:rsidRDefault="00954B72">
                      <w:pPr>
                        <w:ind w:firstLine="720"/>
                      </w:pPr>
                      <w:r>
                        <w:t>(&amp;</w:t>
                      </w:r>
                      <w:proofErr w:type="spellStart"/>
                      <w:r>
                        <w:t>pSess</w:t>
                      </w:r>
                      <w:proofErr w:type="spellEnd"/>
                      <w:r>
                        <w:t>, &amp;</w:t>
                      </w:r>
                      <w:proofErr w:type="spellStart"/>
                      <w:r>
                        <w:t>keyInfo.thumb</w:t>
                      </w:r>
                      <w:proofErr w:type="spellEnd"/>
                      <w:r>
                        <w:t xml:space="preserve">, NULL, </w:t>
                      </w:r>
                      <w:proofErr w:type="spellStart"/>
                      <w:r>
                        <w:t>SqlCp_PublicKey</w:t>
                      </w:r>
                      <w:proofErr w:type="spellEnd"/>
                      <w:r>
                        <w:t>, &amp;</w:t>
                      </w:r>
                      <w:r w:rsidRPr="000150E4">
                        <w:t xml:space="preserve"> </w:t>
                      </w:r>
                      <w:proofErr w:type="spellStart"/>
                      <w:r>
                        <w:t>keyBlob</w:t>
                      </w:r>
                      <w:proofErr w:type="spellEnd"/>
                      <w:r>
                        <w:t xml:space="preserve">))!= </w:t>
                      </w:r>
                      <w:proofErr w:type="spellStart"/>
                      <w:r>
                        <w:t>SqlCp_Success</w:t>
                      </w:r>
                      <w:proofErr w:type="spellEnd"/>
                    </w:p>
                    <w:p w14:paraId="28AB33C1" w14:textId="77777777" w:rsidR="00954B72" w:rsidRDefault="00954B72">
                      <w:pPr>
                        <w:ind w:firstLine="720"/>
                      </w:pPr>
                      <w:r>
                        <w:t xml:space="preserve">&amp;&amp; </w:t>
                      </w:r>
                      <w:proofErr w:type="gramStart"/>
                      <w:r>
                        <w:t>err !</w:t>
                      </w:r>
                      <w:proofErr w:type="gramEnd"/>
                      <w:r>
                        <w:t xml:space="preserve">= </w:t>
                      </w:r>
                      <w:proofErr w:type="spellStart"/>
                      <w:r w:rsidRPr="00AE09D4">
                        <w:t>scp_err_InsufficientBuffer</w:t>
                      </w:r>
                      <w:proofErr w:type="spellEnd"/>
                      <w:r>
                        <w:t>)</w:t>
                      </w:r>
                    </w:p>
                    <w:p w14:paraId="28AB33C2" w14:textId="77777777" w:rsidR="00954B72" w:rsidRDefault="00954B72">
                      <w:r>
                        <w:tab/>
                        <w:t xml:space="preserve">Return </w:t>
                      </w:r>
                      <w:proofErr w:type="gramStart"/>
                      <w:r>
                        <w:t>err;</w:t>
                      </w:r>
                      <w:proofErr w:type="gramEnd"/>
                    </w:p>
                    <w:p w14:paraId="28AB33C3" w14:textId="77777777" w:rsidR="00954B72" w:rsidRDefault="00954B72"/>
                    <w:p w14:paraId="28AB33C4" w14:textId="77777777" w:rsidR="00954B72" w:rsidRDefault="00954B72">
                      <w:proofErr w:type="spellStart"/>
                      <w:r>
                        <w:t>keyBlob.pb</w:t>
                      </w:r>
                      <w:proofErr w:type="spellEnd"/>
                      <w:r>
                        <w:t xml:space="preserve"> = </w:t>
                      </w:r>
                      <w:proofErr w:type="gramStart"/>
                      <w:r>
                        <w:t>malloc(</w:t>
                      </w:r>
                      <w:proofErr w:type="spellStart"/>
                      <w:proofErr w:type="gramEnd"/>
                      <w:r>
                        <w:t>keyBlob.cb</w:t>
                      </w:r>
                      <w:proofErr w:type="spellEnd"/>
                      <w:proofErr w:type="gramStart"/>
                      <w:r>
                        <w:t>);</w:t>
                      </w:r>
                      <w:proofErr w:type="gramEnd"/>
                    </w:p>
                    <w:p w14:paraId="28AB33C5" w14:textId="77777777" w:rsidR="00954B72" w:rsidRDefault="00954B72"/>
                    <w:p w14:paraId="28AB33C6" w14:textId="77777777" w:rsidR="00954B72" w:rsidRDefault="00954B72">
                      <w:r>
                        <w:t>// Get the key</w:t>
                      </w:r>
                    </w:p>
                    <w:p w14:paraId="28AB33C7" w14:textId="77777777" w:rsidR="00954B72" w:rsidRDefault="00954B72">
                      <w:r>
                        <w:t xml:space="preserve">If ((err = </w:t>
                      </w:r>
                      <w:proofErr w:type="spellStart"/>
                      <w:r>
                        <w:t>SqlCryptExportKey</w:t>
                      </w:r>
                      <w:proofErr w:type="spellEnd"/>
                      <w:r>
                        <w:t xml:space="preserve"> </w:t>
                      </w:r>
                    </w:p>
                    <w:p w14:paraId="28AB33C8" w14:textId="77777777" w:rsidR="00954B72" w:rsidRDefault="00954B72">
                      <w:pPr>
                        <w:ind w:firstLine="720"/>
                      </w:pPr>
                      <w:r>
                        <w:t>(&amp;</w:t>
                      </w:r>
                      <w:proofErr w:type="spellStart"/>
                      <w:r>
                        <w:t>pSess</w:t>
                      </w:r>
                      <w:proofErr w:type="spellEnd"/>
                      <w:r>
                        <w:t>, &amp;</w:t>
                      </w:r>
                      <w:proofErr w:type="spellStart"/>
                      <w:r>
                        <w:t>keyInfo.thumb</w:t>
                      </w:r>
                      <w:proofErr w:type="spellEnd"/>
                      <w:r>
                        <w:t xml:space="preserve">, NULL, </w:t>
                      </w:r>
                      <w:proofErr w:type="spellStart"/>
                      <w:r>
                        <w:t>SqlCp_PublicKey</w:t>
                      </w:r>
                      <w:proofErr w:type="spellEnd"/>
                      <w:r>
                        <w:t>, &amp;</w:t>
                      </w:r>
                      <w:r w:rsidRPr="000150E4">
                        <w:t xml:space="preserve"> </w:t>
                      </w:r>
                      <w:proofErr w:type="spellStart"/>
                      <w:r>
                        <w:t>keyBlob</w:t>
                      </w:r>
                      <w:proofErr w:type="spellEnd"/>
                      <w:r>
                        <w:t xml:space="preserve">))!= </w:t>
                      </w:r>
                      <w:proofErr w:type="spellStart"/>
                      <w:r>
                        <w:t>SqlCp_Success</w:t>
                      </w:r>
                      <w:proofErr w:type="spellEnd"/>
                      <w:r>
                        <w:t>)</w:t>
                      </w:r>
                    </w:p>
                    <w:p w14:paraId="28AB33C9" w14:textId="77777777" w:rsidR="00954B72" w:rsidRDefault="00954B72">
                      <w:r>
                        <w:tab/>
                        <w:t xml:space="preserve">Return </w:t>
                      </w:r>
                      <w:proofErr w:type="gramStart"/>
                      <w:r>
                        <w:t>err;</w:t>
                      </w:r>
                      <w:proofErr w:type="gramEnd"/>
                    </w:p>
                    <w:p w14:paraId="28AB33CA" w14:textId="77777777" w:rsidR="00954B72" w:rsidRDefault="00954B72" w:rsidP="004E5C86">
                      <w:r>
                        <w:t>Print (</w:t>
                      </w:r>
                      <w:proofErr w:type="spellStart"/>
                      <w:r>
                        <w:t>keyBlob</w:t>
                      </w:r>
                      <w:proofErr w:type="spellEnd"/>
                      <w:r>
                        <w:t>);</w:t>
                      </w:r>
                    </w:p>
                    <w:p w14:paraId="28AB33CB" w14:textId="77777777" w:rsidR="00954B72" w:rsidRDefault="00954B72"/>
                    <w:p w14:paraId="28AB33CC" w14:textId="77777777" w:rsidR="00954B72" w:rsidRDefault="00954B72">
                      <w:r>
                        <w:t>// Drop a key</w:t>
                      </w:r>
                    </w:p>
                    <w:p w14:paraId="28AB33CD" w14:textId="77777777" w:rsidR="00954B72" w:rsidRDefault="00954B72">
                      <w:r>
                        <w:t xml:space="preserve">If ((err = </w:t>
                      </w:r>
                      <w:proofErr w:type="spellStart"/>
                      <w:r>
                        <w:t>SqlCryptDropKey</w:t>
                      </w:r>
                      <w:proofErr w:type="spellEnd"/>
                      <w:r>
                        <w:t xml:space="preserve"> (&amp;</w:t>
                      </w:r>
                      <w:proofErr w:type="spellStart"/>
                      <w:r>
                        <w:t>pSess</w:t>
                      </w:r>
                      <w:proofErr w:type="spellEnd"/>
                      <w:r>
                        <w:t>, &amp;</w:t>
                      </w:r>
                      <w:proofErr w:type="spellStart"/>
                      <w:r>
                        <w:t>keyInfo.thumb</w:t>
                      </w:r>
                      <w:proofErr w:type="spellEnd"/>
                      <w:r>
                        <w:t>)</w:t>
                      </w:r>
                      <w:proofErr w:type="gramStart"/>
                      <w:r>
                        <w:t>)!=</w:t>
                      </w:r>
                      <w:proofErr w:type="gramEnd"/>
                      <w:r>
                        <w:t xml:space="preserve"> </w:t>
                      </w:r>
                      <w:proofErr w:type="spellStart"/>
                      <w:r>
                        <w:t>SqlCp_Success</w:t>
                      </w:r>
                      <w:proofErr w:type="spellEnd"/>
                      <w:r>
                        <w:t>)</w:t>
                      </w:r>
                    </w:p>
                    <w:p w14:paraId="28AB33CE" w14:textId="77777777" w:rsidR="00954B72" w:rsidRDefault="00954B72">
                      <w:r>
                        <w:tab/>
                        <w:t xml:space="preserve">Return </w:t>
                      </w:r>
                      <w:proofErr w:type="gramStart"/>
                      <w:r>
                        <w:t>err;</w:t>
                      </w:r>
                      <w:proofErr w:type="gramEnd"/>
                    </w:p>
                    <w:p w14:paraId="28AB33CF" w14:textId="77777777" w:rsidR="00954B72" w:rsidRDefault="00954B72"/>
                    <w:p w14:paraId="28AB33D0" w14:textId="77777777" w:rsidR="00954B72" w:rsidRDefault="00954B72">
                      <w:r>
                        <w:t>// Import key</w:t>
                      </w:r>
                    </w:p>
                    <w:p w14:paraId="28AB33D1" w14:textId="77777777" w:rsidR="00954B72" w:rsidRDefault="00954B72">
                      <w:r>
                        <w:t xml:space="preserve">If ((err = </w:t>
                      </w:r>
                      <w:proofErr w:type="spellStart"/>
                      <w:r>
                        <w:t>SqlCryptImportKey</w:t>
                      </w:r>
                      <w:proofErr w:type="spellEnd"/>
                      <w:r>
                        <w:t xml:space="preserve"> (&amp;</w:t>
                      </w:r>
                      <w:proofErr w:type="spellStart"/>
                      <w:r>
                        <w:t>pSess</w:t>
                      </w:r>
                      <w:proofErr w:type="spellEnd"/>
                      <w:r>
                        <w:t>, &amp;</w:t>
                      </w:r>
                      <w:r w:rsidRPr="00BA2741">
                        <w:t xml:space="preserve"> </w:t>
                      </w:r>
                      <w:proofErr w:type="spellStart"/>
                      <w:r>
                        <w:t>keyName</w:t>
                      </w:r>
                      <w:proofErr w:type="spellEnd"/>
                      <w:r>
                        <w:t xml:space="preserve">, NULL, </w:t>
                      </w:r>
                      <w:proofErr w:type="spellStart"/>
                      <w:r>
                        <w:t>SqlCp_PublicKey</w:t>
                      </w:r>
                      <w:proofErr w:type="spellEnd"/>
                      <w:r>
                        <w:t>, 0, &amp;</w:t>
                      </w:r>
                      <w:r w:rsidRPr="00D06D66">
                        <w:t xml:space="preserve"> </w:t>
                      </w:r>
                      <w:proofErr w:type="spellStart"/>
                      <w:proofErr w:type="gramStart"/>
                      <w:r>
                        <w:t>keyBlob</w:t>
                      </w:r>
                      <w:proofErr w:type="spellEnd"/>
                      <w:r>
                        <w:t xml:space="preserve"> ))!=</w:t>
                      </w:r>
                      <w:proofErr w:type="gramEnd"/>
                      <w:r>
                        <w:t xml:space="preserve"> </w:t>
                      </w:r>
                      <w:proofErr w:type="spellStart"/>
                      <w:r>
                        <w:t>SqlCp_Success</w:t>
                      </w:r>
                      <w:proofErr w:type="spellEnd"/>
                      <w:r>
                        <w:t>)</w:t>
                      </w:r>
                    </w:p>
                    <w:p w14:paraId="28AB33D2" w14:textId="77777777" w:rsidR="00954B72" w:rsidRDefault="00954B72">
                      <w:r>
                        <w:tab/>
                        <w:t xml:space="preserve">Return </w:t>
                      </w:r>
                      <w:proofErr w:type="gramStart"/>
                      <w:r>
                        <w:t>err;</w:t>
                      </w:r>
                      <w:proofErr w:type="gramEnd"/>
                    </w:p>
                    <w:p w14:paraId="28AB33D3" w14:textId="77777777" w:rsidR="00954B72" w:rsidRDefault="00954B72"/>
                    <w:p w14:paraId="28AB33D4" w14:textId="77777777" w:rsidR="00954B72" w:rsidRDefault="00954B72" w:rsidP="0016216A">
                      <w:proofErr w:type="gramStart"/>
                      <w:r>
                        <w:t>Free(</w:t>
                      </w:r>
                      <w:proofErr w:type="spellStart"/>
                      <w:r>
                        <w:t>keyInfo.thumb.pb</w:t>
                      </w:r>
                      <w:proofErr w:type="spellEnd"/>
                      <w:r>
                        <w:t>);</w:t>
                      </w:r>
                      <w:proofErr w:type="gramEnd"/>
                    </w:p>
                    <w:p w14:paraId="28AB33D5" w14:textId="77777777" w:rsidR="00954B72" w:rsidRDefault="00954B72" w:rsidP="0016216A">
                      <w:proofErr w:type="gramStart"/>
                      <w:r>
                        <w:t>Free(</w:t>
                      </w:r>
                      <w:proofErr w:type="spellStart"/>
                      <w:proofErr w:type="gramEnd"/>
                      <w:r>
                        <w:t>keyBlob.pb</w:t>
                      </w:r>
                      <w:proofErr w:type="spellEnd"/>
                      <w:proofErr w:type="gramStart"/>
                      <w:r>
                        <w:t>);</w:t>
                      </w:r>
                      <w:proofErr w:type="gramEnd"/>
                    </w:p>
                    <w:p w14:paraId="28AB33D6" w14:textId="77777777" w:rsidR="00954B72" w:rsidRDefault="00954B72"/>
                    <w:p w14:paraId="28AB33D7" w14:textId="77777777" w:rsidR="00954B72" w:rsidRDefault="00954B72"/>
                    <w:p w14:paraId="28AB33D8" w14:textId="77777777" w:rsidR="00954B72" w:rsidRDefault="00954B72" w:rsidP="001B6057">
                      <w:r>
                        <w:t>// Enumerate all keys</w:t>
                      </w:r>
                    </w:p>
                    <w:p w14:paraId="28AB33D9" w14:textId="77777777" w:rsidR="00954B72" w:rsidRDefault="00954B72" w:rsidP="001B6057">
                      <w:r>
                        <w:t>//</w:t>
                      </w:r>
                    </w:p>
                    <w:p w14:paraId="28AB33DA" w14:textId="77777777" w:rsidR="00954B72" w:rsidRDefault="00954B72" w:rsidP="001B6057">
                      <w:r>
                        <w:t>For (</w:t>
                      </w:r>
                      <w:proofErr w:type="spellStart"/>
                      <w:r>
                        <w:t>SqlCpKeyIg</w:t>
                      </w:r>
                      <w:proofErr w:type="spellEnd"/>
                      <w:r>
                        <w:t xml:space="preserve"> </w:t>
                      </w:r>
                      <w:proofErr w:type="spellStart"/>
                      <w:r>
                        <w:t>keyId</w:t>
                      </w:r>
                      <w:proofErr w:type="spellEnd"/>
                      <w:r>
                        <w:t xml:space="preserve"> = </w:t>
                      </w:r>
                      <w:proofErr w:type="spellStart"/>
                      <w:r>
                        <w:t>x_scp_KeyIdBad</w:t>
                      </w:r>
                      <w:proofErr w:type="spellEnd"/>
                      <w:r>
                        <w:t xml:space="preserve">; </w:t>
                      </w:r>
                      <w:proofErr w:type="spellStart"/>
                      <w:r w:rsidRPr="00F5787F">
                        <w:t>SqlCryptGetNext</w:t>
                      </w:r>
                      <w:r>
                        <w:t>Key</w:t>
                      </w:r>
                      <w:r w:rsidRPr="00F5787F">
                        <w:t>Id</w:t>
                      </w:r>
                      <w:proofErr w:type="spellEnd"/>
                      <w:r>
                        <w:t>(&amp;</w:t>
                      </w:r>
                      <w:proofErr w:type="spellStart"/>
                      <w:proofErr w:type="gramStart"/>
                      <w:r>
                        <w:t>keyId</w:t>
                      </w:r>
                      <w:proofErr w:type="spellEnd"/>
                      <w:r>
                        <w:t>)  !</w:t>
                      </w:r>
                      <w:proofErr w:type="gramEnd"/>
                      <w:r>
                        <w:t xml:space="preserve">= </w:t>
                      </w:r>
                      <w:proofErr w:type="spellStart"/>
                      <w:r>
                        <w:t>scp_err_Failure</w:t>
                      </w:r>
                      <w:proofErr w:type="spellEnd"/>
                      <w:r>
                        <w:t>;)</w:t>
                      </w:r>
                    </w:p>
                    <w:p w14:paraId="28AB33DB" w14:textId="77777777" w:rsidR="00954B72" w:rsidRDefault="00954B72" w:rsidP="001B6057">
                      <w:r>
                        <w:t>{</w:t>
                      </w:r>
                    </w:p>
                    <w:p w14:paraId="28AB33DC" w14:textId="77777777" w:rsidR="00954B72" w:rsidRDefault="00954B72" w:rsidP="001B6057">
                      <w:pPr>
                        <w:ind w:left="720"/>
                      </w:pPr>
                      <w:proofErr w:type="spellStart"/>
                      <w:r>
                        <w:t>SqlCpKeyInfo</w:t>
                      </w:r>
                      <w:proofErr w:type="spellEnd"/>
                      <w:r>
                        <w:t xml:space="preserve"> </w:t>
                      </w:r>
                      <w:proofErr w:type="spellStart"/>
                      <w:r>
                        <w:t>keyInfo</w:t>
                      </w:r>
                      <w:proofErr w:type="spellEnd"/>
                      <w:r>
                        <w:t xml:space="preserve"> = NULL;</w:t>
                      </w:r>
                    </w:p>
                    <w:p w14:paraId="28AB33DD" w14:textId="77777777" w:rsidR="00954B72" w:rsidRDefault="00954B72" w:rsidP="001B6057">
                      <w:pPr>
                        <w:ind w:left="720"/>
                      </w:pPr>
                      <w:proofErr w:type="spellStart"/>
                      <w:proofErr w:type="gramStart"/>
                      <w:r>
                        <w:t>Memzero</w:t>
                      </w:r>
                      <w:proofErr w:type="spellEnd"/>
                      <w:r>
                        <w:t>(</w:t>
                      </w:r>
                      <w:proofErr w:type="gramEnd"/>
                      <w:r>
                        <w:t>&amp;</w:t>
                      </w:r>
                      <w:proofErr w:type="spellStart"/>
                      <w:r>
                        <w:t>keyInfo</w:t>
                      </w:r>
                      <w:proofErr w:type="spellEnd"/>
                      <w:r>
                        <w:t xml:space="preserve">, </w:t>
                      </w:r>
                      <w:proofErr w:type="spellStart"/>
                      <w:r>
                        <w:t>sizeof</w:t>
                      </w:r>
                      <w:proofErr w:type="spellEnd"/>
                      <w:r>
                        <w:t>(</w:t>
                      </w:r>
                      <w:proofErr w:type="spellStart"/>
                      <w:r>
                        <w:t>keyInfo</w:t>
                      </w:r>
                      <w:proofErr w:type="spellEnd"/>
                      <w:r>
                        <w:t>)</w:t>
                      </w:r>
                      <w:proofErr w:type="gramStart"/>
                      <w:r>
                        <w:t>);</w:t>
                      </w:r>
                      <w:proofErr w:type="gramEnd"/>
                    </w:p>
                    <w:p w14:paraId="28AB33DE" w14:textId="77777777" w:rsidR="00954B72" w:rsidRDefault="00954B72" w:rsidP="001B6057">
                      <w:pPr>
                        <w:ind w:left="720"/>
                      </w:pPr>
                      <w:r>
                        <w:t xml:space="preserve">If ((err = </w:t>
                      </w:r>
                      <w:proofErr w:type="spellStart"/>
                      <w:r>
                        <w:t>SqlCryptGetKeyInfoById</w:t>
                      </w:r>
                      <w:proofErr w:type="spellEnd"/>
                      <w:r>
                        <w:t xml:space="preserve"> (</w:t>
                      </w:r>
                      <w:proofErr w:type="spellStart"/>
                      <w:proofErr w:type="gramStart"/>
                      <w:r>
                        <w:t>keyId</w:t>
                      </w:r>
                      <w:proofErr w:type="spellEnd"/>
                      <w:r>
                        <w:t xml:space="preserve"> ,</w:t>
                      </w:r>
                      <w:proofErr w:type="gramEnd"/>
                      <w:r>
                        <w:t xml:space="preserve"> &amp;</w:t>
                      </w:r>
                      <w:r w:rsidRPr="00AE09D4">
                        <w:t xml:space="preserve"> </w:t>
                      </w:r>
                      <w:proofErr w:type="spellStart"/>
                      <w:r>
                        <w:t>keyInfo</w:t>
                      </w:r>
                      <w:proofErr w:type="spellEnd"/>
                      <w:r>
                        <w:t>)</w:t>
                      </w:r>
                      <w:proofErr w:type="gramStart"/>
                      <w:r>
                        <w:t>)!=</w:t>
                      </w:r>
                      <w:proofErr w:type="gramEnd"/>
                      <w:r>
                        <w:t xml:space="preserve"> </w:t>
                      </w:r>
                      <w:proofErr w:type="spellStart"/>
                      <w:r>
                        <w:t>SqlCp_Success</w:t>
                      </w:r>
                      <w:proofErr w:type="spellEnd"/>
                    </w:p>
                    <w:p w14:paraId="28AB33DF" w14:textId="77777777" w:rsidR="00954B72" w:rsidRDefault="00954B72" w:rsidP="001B6057">
                      <w:pPr>
                        <w:ind w:left="1440" w:firstLine="720"/>
                      </w:pPr>
                      <w:r>
                        <w:t xml:space="preserve">&amp;&amp; </w:t>
                      </w:r>
                      <w:proofErr w:type="gramStart"/>
                      <w:r>
                        <w:t>err !</w:t>
                      </w:r>
                      <w:proofErr w:type="gramEnd"/>
                      <w:r>
                        <w:t xml:space="preserve">= </w:t>
                      </w:r>
                      <w:proofErr w:type="spellStart"/>
                      <w:r w:rsidRPr="00AE09D4">
                        <w:t>scp_err_InsufficientBuffer</w:t>
                      </w:r>
                      <w:proofErr w:type="spellEnd"/>
                      <w:r>
                        <w:t>)</w:t>
                      </w:r>
                    </w:p>
                    <w:p w14:paraId="28AB33E0" w14:textId="77777777" w:rsidR="00954B72" w:rsidRDefault="00954B72" w:rsidP="001B6057">
                      <w:pPr>
                        <w:ind w:left="720"/>
                      </w:pPr>
                      <w:r>
                        <w:tab/>
                        <w:t xml:space="preserve">Return </w:t>
                      </w:r>
                      <w:proofErr w:type="gramStart"/>
                      <w:r>
                        <w:t>err;</w:t>
                      </w:r>
                      <w:proofErr w:type="gramEnd"/>
                    </w:p>
                    <w:p w14:paraId="28AB33E1" w14:textId="77777777" w:rsidR="00954B72" w:rsidRDefault="00954B72" w:rsidP="001B6057">
                      <w:pPr>
                        <w:ind w:left="720"/>
                      </w:pPr>
                    </w:p>
                    <w:p w14:paraId="28AB33E2" w14:textId="77777777" w:rsidR="00954B72" w:rsidRDefault="00954B72" w:rsidP="001B6057">
                      <w:pPr>
                        <w:ind w:firstLine="720"/>
                      </w:pPr>
                      <w:r>
                        <w:t>keyInfo.name.ws = (WCHAR</w:t>
                      </w:r>
                      <w:proofErr w:type="gramStart"/>
                      <w:r>
                        <w:t>*)malloc</w:t>
                      </w:r>
                      <w:proofErr w:type="gramEnd"/>
                      <w:r>
                        <w:t>(</w:t>
                      </w:r>
                      <w:proofErr w:type="spellStart"/>
                      <w:r>
                        <w:t>keyInfo.name.cb</w:t>
                      </w:r>
                      <w:proofErr w:type="spellEnd"/>
                      <w:proofErr w:type="gramStart"/>
                      <w:r>
                        <w:t>);</w:t>
                      </w:r>
                      <w:proofErr w:type="gramEnd"/>
                    </w:p>
                    <w:p w14:paraId="28AB33E3" w14:textId="77777777" w:rsidR="00954B72" w:rsidRDefault="00954B72" w:rsidP="001B6057">
                      <w:pPr>
                        <w:ind w:firstLine="720"/>
                      </w:pPr>
                    </w:p>
                    <w:p w14:paraId="28AB33E4" w14:textId="77777777" w:rsidR="00954B72" w:rsidRDefault="00954B72" w:rsidP="001B6057">
                      <w:pPr>
                        <w:ind w:left="720"/>
                      </w:pPr>
                      <w:r>
                        <w:t xml:space="preserve">If ((err = </w:t>
                      </w:r>
                      <w:proofErr w:type="spellStart"/>
                      <w:r>
                        <w:t>SqlCryptGetAlgorithmInfo</w:t>
                      </w:r>
                      <w:proofErr w:type="spellEnd"/>
                      <w:r>
                        <w:t xml:space="preserve"> (</w:t>
                      </w:r>
                      <w:proofErr w:type="spellStart"/>
                      <w:proofErr w:type="gramStart"/>
                      <w:r>
                        <w:t>keyId</w:t>
                      </w:r>
                      <w:proofErr w:type="spellEnd"/>
                      <w:r>
                        <w:t xml:space="preserve"> ,</w:t>
                      </w:r>
                      <w:proofErr w:type="gramEnd"/>
                      <w:r>
                        <w:t xml:space="preserve"> &amp;</w:t>
                      </w:r>
                      <w:r w:rsidRPr="00AE09D4">
                        <w:t xml:space="preserve"> </w:t>
                      </w:r>
                      <w:proofErr w:type="spellStart"/>
                      <w:r>
                        <w:t>keyInfo</w:t>
                      </w:r>
                      <w:proofErr w:type="spellEnd"/>
                      <w:r>
                        <w:t>)</w:t>
                      </w:r>
                      <w:proofErr w:type="gramStart"/>
                      <w:r>
                        <w:t>)!=</w:t>
                      </w:r>
                      <w:proofErr w:type="gramEnd"/>
                      <w:r>
                        <w:t xml:space="preserve"> </w:t>
                      </w:r>
                      <w:proofErr w:type="spellStart"/>
                      <w:r>
                        <w:t>SqlCp_Success</w:t>
                      </w:r>
                      <w:proofErr w:type="spellEnd"/>
                      <w:r>
                        <w:t>)</w:t>
                      </w:r>
                    </w:p>
                    <w:p w14:paraId="28AB33E5" w14:textId="77777777" w:rsidR="00954B72" w:rsidRDefault="00954B72" w:rsidP="001B6057">
                      <w:pPr>
                        <w:ind w:left="720"/>
                      </w:pPr>
                      <w:r>
                        <w:tab/>
                        <w:t xml:space="preserve">Return </w:t>
                      </w:r>
                      <w:proofErr w:type="gramStart"/>
                      <w:r>
                        <w:t>err;</w:t>
                      </w:r>
                      <w:proofErr w:type="gramEnd"/>
                    </w:p>
                    <w:p w14:paraId="28AB33E6" w14:textId="77777777" w:rsidR="00954B72" w:rsidRDefault="00954B72" w:rsidP="001B6057">
                      <w:pPr>
                        <w:ind w:left="720"/>
                      </w:pPr>
                    </w:p>
                    <w:p w14:paraId="28AB33E7" w14:textId="77777777" w:rsidR="00954B72" w:rsidRDefault="00954B72" w:rsidP="001B6057">
                      <w:pPr>
                        <w:ind w:left="720"/>
                      </w:pPr>
                      <w:proofErr w:type="gramStart"/>
                      <w:r>
                        <w:t>Print(</w:t>
                      </w:r>
                      <w:proofErr w:type="spellStart"/>
                      <w:r>
                        <w:t>keyId</w:t>
                      </w:r>
                      <w:proofErr w:type="spellEnd"/>
                      <w:r>
                        <w:t xml:space="preserve"> ,</w:t>
                      </w:r>
                      <w:proofErr w:type="gramEnd"/>
                      <w:r>
                        <w:t xml:space="preserve"> </w:t>
                      </w:r>
                      <w:proofErr w:type="spellStart"/>
                      <w:r>
                        <w:t>keyInfo</w:t>
                      </w:r>
                      <w:proofErr w:type="spellEnd"/>
                      <w:proofErr w:type="gramStart"/>
                      <w:r>
                        <w:t>);</w:t>
                      </w:r>
                      <w:proofErr w:type="gramEnd"/>
                    </w:p>
                    <w:p w14:paraId="28AB33E8" w14:textId="77777777" w:rsidR="00954B72" w:rsidRDefault="00954B72" w:rsidP="001B6057">
                      <w:pPr>
                        <w:ind w:left="720"/>
                      </w:pPr>
                      <w:r>
                        <w:t>Free(keyInfo.name.ws</w:t>
                      </w:r>
                      <w:proofErr w:type="gramStart"/>
                      <w:r>
                        <w:t>);</w:t>
                      </w:r>
                      <w:proofErr w:type="gramEnd"/>
                    </w:p>
                    <w:p w14:paraId="28AB33E9" w14:textId="77777777" w:rsidR="00954B72" w:rsidRDefault="00954B72" w:rsidP="001B6057">
                      <w:r>
                        <w:t>}</w:t>
                      </w:r>
                    </w:p>
                    <w:p w14:paraId="28AB33EA" w14:textId="77777777" w:rsidR="00954B72" w:rsidRDefault="00954B72" w:rsidP="004E5C86"/>
                    <w:p w14:paraId="28AB33EB" w14:textId="77777777" w:rsidR="00954B72" w:rsidRDefault="00954B72"/>
                  </w:txbxContent>
                </v:textbox>
                <w10:anchorlock/>
              </v:shape>
            </w:pict>
          </mc:Fallback>
        </mc:AlternateContent>
      </w:r>
    </w:p>
    <w:p w14:paraId="28AB2F4D" w14:textId="77777777" w:rsidR="00774023" w:rsidRDefault="00774023"/>
    <w:p w14:paraId="28AB2F4E" w14:textId="77777777" w:rsidR="00774023" w:rsidRDefault="00B338D1">
      <w:pPr>
        <w:pStyle w:val="Heading4"/>
      </w:pPr>
      <w:r>
        <w:t>Encryption and decryption</w:t>
      </w:r>
    </w:p>
    <w:p w14:paraId="28AB2F4F" w14:textId="77777777" w:rsidR="00774023" w:rsidRDefault="00522588">
      <w:pPr>
        <w:pStyle w:val="Heading5"/>
      </w:pPr>
      <w:proofErr w:type="spellStart"/>
      <w:r>
        <w:t>SqlCryptEncrypt</w:t>
      </w:r>
      <w:proofErr w:type="spellEnd"/>
    </w:p>
    <w:p w14:paraId="28AB2F50" w14:textId="77777777" w:rsidR="00774023" w:rsidRDefault="00774023"/>
    <w:p w14:paraId="28AB2F51" w14:textId="22AA936D" w:rsidR="00774023" w:rsidRDefault="0055410A">
      <w:r>
        <w:rPr>
          <w:noProof/>
        </w:rPr>
        <mc:AlternateContent>
          <mc:Choice Requires="wps">
            <w:drawing>
              <wp:inline distT="0" distB="0" distL="0" distR="0" wp14:anchorId="28AB30FC" wp14:editId="04FAC029">
                <wp:extent cx="6133465" cy="1515110"/>
                <wp:effectExtent l="0" t="0" r="635" b="1270"/>
                <wp:docPr id="72127428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3465" cy="151511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EC" w14:textId="77777777" w:rsidR="00954B72" w:rsidRDefault="00954B72">
                            <w:r>
                              <w:t xml:space="preserve">typedef </w:t>
                            </w:r>
                            <w:proofErr w:type="spellStart"/>
                            <w:r>
                              <w:t>SqlCpError</w:t>
                            </w:r>
                            <w:proofErr w:type="spellEnd"/>
                            <w:r>
                              <w:t xml:space="preserve"> (*</w:t>
                            </w:r>
                            <w:proofErr w:type="spellStart"/>
                            <w:r>
                              <w:t>SqlCryptEncrypt</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C453AB">
                              <w:rPr>
                                <w:i/>
                              </w:rPr>
                              <w:t>pSess</w:t>
                            </w:r>
                            <w:proofErr w:type="spellEnd"/>
                            <w:r>
                              <w:t>,</w:t>
                            </w:r>
                            <w:r>
                              <w:tab/>
                            </w:r>
                            <w:r>
                              <w:tab/>
                            </w:r>
                          </w:p>
                          <w:p w14:paraId="28AB33ED" w14:textId="77777777" w:rsidR="00954B72" w:rsidRDefault="00954B72">
                            <w:r>
                              <w:t xml:space="preserve">                                                     </w:t>
                            </w:r>
                            <w:r>
                              <w:tab/>
                              <w:t xml:space="preserve">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C453AB">
                              <w:rPr>
                                <w:i/>
                              </w:rPr>
                              <w:t>keyThumb</w:t>
                            </w:r>
                            <w:proofErr w:type="spellEnd"/>
                            <w:r>
                              <w:t xml:space="preserve">,    </w:t>
                            </w:r>
                          </w:p>
                          <w:p w14:paraId="28AB33EE" w14:textId="77777777" w:rsidR="00954B72" w:rsidRDefault="00954B72">
                            <w:r>
                              <w:tab/>
                            </w:r>
                            <w:r>
                              <w:tab/>
                            </w:r>
                            <w:r>
                              <w:tab/>
                            </w:r>
                            <w:r>
                              <w:tab/>
                              <w:t xml:space="preserve">        </w:t>
                            </w:r>
                            <w:r>
                              <w:tab/>
                              <w:t xml:space="preserve">__IN   BOOLEAN </w:t>
                            </w:r>
                            <w:proofErr w:type="spellStart"/>
                            <w:r w:rsidRPr="00C453AB">
                              <w:rPr>
                                <w:i/>
                              </w:rPr>
                              <w:t>fFinal</w:t>
                            </w:r>
                            <w:proofErr w:type="spellEnd"/>
                            <w:r>
                              <w:t>,</w:t>
                            </w:r>
                          </w:p>
                          <w:p w14:paraId="28AB33EF" w14:textId="77777777" w:rsidR="00954B72" w:rsidRDefault="00954B72">
                            <w:r>
                              <w:tab/>
                            </w:r>
                            <w:r>
                              <w:tab/>
                            </w:r>
                            <w:r>
                              <w:tab/>
                            </w:r>
                            <w:r>
                              <w:tab/>
                            </w:r>
                            <w:r>
                              <w:tab/>
                              <w:t xml:space="preserve">__IN const </w:t>
                            </w:r>
                            <w:r w:rsidR="008048B5">
                              <w:rPr>
                                <w:color w:val="0558FF"/>
                              </w:rPr>
                              <w:fldChar w:fldCharType="begin"/>
                            </w:r>
                            <w:r>
                              <w:instrText xml:space="preserve"> REF SqlCpEncryptionParam \h </w:instrText>
                            </w:r>
                            <w:r w:rsidR="008048B5">
                              <w:rPr>
                                <w:color w:val="0558FF"/>
                              </w:rPr>
                            </w:r>
                            <w:r w:rsidR="008048B5">
                              <w:rPr>
                                <w:color w:val="0558FF"/>
                              </w:rPr>
                              <w:fldChar w:fldCharType="separate"/>
                            </w:r>
                            <w:proofErr w:type="spellStart"/>
                            <w:r w:rsidRPr="00AE3D06">
                              <w:rPr>
                                <w:color w:val="0558FF"/>
                              </w:rPr>
                              <w:t>SqlCpEncryptionParam</w:t>
                            </w:r>
                            <w:proofErr w:type="spellEnd"/>
                            <w:r w:rsidR="008048B5">
                              <w:rPr>
                                <w:color w:val="0558FF"/>
                              </w:rPr>
                              <w:fldChar w:fldCharType="end"/>
                            </w:r>
                            <w:r>
                              <w:rPr>
                                <w:color w:val="0558FF"/>
                              </w:rPr>
                              <w:t>*</w:t>
                            </w:r>
                            <w:r>
                              <w:rPr>
                                <w:i/>
                              </w:rPr>
                              <w:t xml:space="preserve"> </w:t>
                            </w:r>
                            <w:proofErr w:type="spellStart"/>
                            <w:r>
                              <w:rPr>
                                <w:i/>
                              </w:rPr>
                              <w:t>pEncryptParams</w:t>
                            </w:r>
                            <w:proofErr w:type="spellEnd"/>
                            <w:r>
                              <w:t>,</w:t>
                            </w:r>
                            <w:r>
                              <w:tab/>
                            </w:r>
                            <w:r>
                              <w:tab/>
                            </w:r>
                            <w:r>
                              <w:tab/>
                            </w:r>
                            <w:r>
                              <w:tab/>
                            </w:r>
                            <w:r>
                              <w:tab/>
                            </w:r>
                            <w:r>
                              <w:tab/>
                            </w:r>
                            <w:r>
                              <w:tab/>
                              <w:t xml:space="preserve">__IN   ULONG </w:t>
                            </w:r>
                            <w:proofErr w:type="spellStart"/>
                            <w:r>
                              <w:rPr>
                                <w:i/>
                              </w:rPr>
                              <w:t>cEncryptParams</w:t>
                            </w:r>
                            <w:proofErr w:type="spellEnd"/>
                            <w:r>
                              <w:t>,</w:t>
                            </w:r>
                          </w:p>
                          <w:p w14:paraId="28AB33F0" w14:textId="77777777" w:rsidR="00954B72" w:rsidRDefault="00954B72">
                            <w:r>
                              <w:t xml:space="preserve">                                                     </w:t>
                            </w:r>
                            <w:r>
                              <w:tab/>
                              <w:t xml:space="preserve">__IN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Plainttext</w:t>
                            </w:r>
                            <w:proofErr w:type="spellEnd"/>
                            <w:r>
                              <w:t>,</w:t>
                            </w:r>
                          </w:p>
                          <w:p w14:paraId="28AB33F1" w14:textId="77777777" w:rsidR="00954B72" w:rsidRDefault="00954B72">
                            <w:r>
                              <w:t xml:space="preserve">                                                     </w:t>
                            </w:r>
                            <w:r>
                              <w:tab/>
                              <w:t xml:space="preserve">__OUT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Ciphertext</w:t>
                            </w:r>
                            <w:proofErr w:type="spellEnd"/>
                            <w:proofErr w:type="gramStart"/>
                            <w:r>
                              <w:t>);</w:t>
                            </w:r>
                            <w:proofErr w:type="gramEnd"/>
                          </w:p>
                          <w:p w14:paraId="28AB33F2" w14:textId="77777777" w:rsidR="00954B72" w:rsidRDefault="00954B72">
                            <w:r>
                              <w:tab/>
                            </w:r>
                            <w:r>
                              <w:tab/>
                            </w:r>
                          </w:p>
                          <w:p w14:paraId="28AB33F3" w14:textId="77777777" w:rsidR="00954B72" w:rsidRDefault="00954B72"/>
                        </w:txbxContent>
                      </wps:txbx>
                      <wps:bodyPr rot="0" vert="horz" wrap="square" lIns="91440" tIns="45720" rIns="91440" bIns="45720" anchor="t" anchorCtr="0" upright="1">
                        <a:noAutofit/>
                      </wps:bodyPr>
                    </wps:wsp>
                  </a:graphicData>
                </a:graphic>
              </wp:inline>
            </w:drawing>
          </mc:Choice>
          <mc:Fallback>
            <w:pict>
              <v:shape w14:anchorId="28AB30FC" id="Text Box 5" o:spid="_x0000_s1062" type="#_x0000_t202" style="width:482.95pt;height:11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" fillcolor="#ddd" stroked="f">
                <v:textbox>
                  <w:txbxContent>
                    <w:p w14:paraId="28AB33EC" w14:textId="77777777" w:rsidR="00954B72" w:rsidRDefault="00954B72">
                      <w:r>
                        <w:t xml:space="preserve">typedef </w:t>
                      </w:r>
                      <w:proofErr w:type="spellStart"/>
                      <w:r>
                        <w:t>SqlCpError</w:t>
                      </w:r>
                      <w:proofErr w:type="spellEnd"/>
                      <w:r>
                        <w:t xml:space="preserve"> (*</w:t>
                      </w:r>
                      <w:proofErr w:type="spellStart"/>
                      <w:r>
                        <w:t>SqlCryptEncrypt</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rsidRPr="00C453AB">
                        <w:rPr>
                          <w:i/>
                        </w:rPr>
                        <w:t>pSess</w:t>
                      </w:r>
                      <w:proofErr w:type="spellEnd"/>
                      <w:r>
                        <w:t>,</w:t>
                      </w:r>
                      <w:r>
                        <w:tab/>
                      </w:r>
                      <w:r>
                        <w:tab/>
                      </w:r>
                    </w:p>
                    <w:p w14:paraId="28AB33ED" w14:textId="77777777" w:rsidR="00954B72" w:rsidRDefault="00954B72">
                      <w:r>
                        <w:t xml:space="preserve">                                                     </w:t>
                      </w:r>
                      <w:r>
                        <w:tab/>
                        <w:t xml:space="preserve">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rsidRPr="00C453AB">
                        <w:rPr>
                          <w:i/>
                        </w:rPr>
                        <w:t>keyThumb</w:t>
                      </w:r>
                      <w:proofErr w:type="spellEnd"/>
                      <w:r>
                        <w:t xml:space="preserve">,    </w:t>
                      </w:r>
                    </w:p>
                    <w:p w14:paraId="28AB33EE" w14:textId="77777777" w:rsidR="00954B72" w:rsidRDefault="00954B72">
                      <w:r>
                        <w:tab/>
                      </w:r>
                      <w:r>
                        <w:tab/>
                      </w:r>
                      <w:r>
                        <w:tab/>
                      </w:r>
                      <w:r>
                        <w:tab/>
                        <w:t xml:space="preserve">        </w:t>
                      </w:r>
                      <w:r>
                        <w:tab/>
                        <w:t xml:space="preserve">__IN   BOOLEAN </w:t>
                      </w:r>
                      <w:proofErr w:type="spellStart"/>
                      <w:r w:rsidRPr="00C453AB">
                        <w:rPr>
                          <w:i/>
                        </w:rPr>
                        <w:t>fFinal</w:t>
                      </w:r>
                      <w:proofErr w:type="spellEnd"/>
                      <w:r>
                        <w:t>,</w:t>
                      </w:r>
                    </w:p>
                    <w:p w14:paraId="28AB33EF" w14:textId="77777777" w:rsidR="00954B72" w:rsidRDefault="00954B72">
                      <w:r>
                        <w:tab/>
                      </w:r>
                      <w:r>
                        <w:tab/>
                      </w:r>
                      <w:r>
                        <w:tab/>
                      </w:r>
                      <w:r>
                        <w:tab/>
                      </w:r>
                      <w:r>
                        <w:tab/>
                        <w:t xml:space="preserve">__IN const </w:t>
                      </w:r>
                      <w:r w:rsidR="008048B5">
                        <w:rPr>
                          <w:color w:val="0558FF"/>
                        </w:rPr>
                        <w:fldChar w:fldCharType="begin"/>
                      </w:r>
                      <w:r>
                        <w:instrText xml:space="preserve"> REF SqlCpEncryptionParam \h </w:instrText>
                      </w:r>
                      <w:r w:rsidR="008048B5">
                        <w:rPr>
                          <w:color w:val="0558FF"/>
                        </w:rPr>
                      </w:r>
                      <w:r w:rsidR="008048B5">
                        <w:rPr>
                          <w:color w:val="0558FF"/>
                        </w:rPr>
                        <w:fldChar w:fldCharType="separate"/>
                      </w:r>
                      <w:proofErr w:type="spellStart"/>
                      <w:r w:rsidRPr="00AE3D06">
                        <w:rPr>
                          <w:color w:val="0558FF"/>
                        </w:rPr>
                        <w:t>SqlCpEncryptionParam</w:t>
                      </w:r>
                      <w:proofErr w:type="spellEnd"/>
                      <w:r w:rsidR="008048B5">
                        <w:rPr>
                          <w:color w:val="0558FF"/>
                        </w:rPr>
                        <w:fldChar w:fldCharType="end"/>
                      </w:r>
                      <w:r>
                        <w:rPr>
                          <w:color w:val="0558FF"/>
                        </w:rPr>
                        <w:t>*</w:t>
                      </w:r>
                      <w:r>
                        <w:rPr>
                          <w:i/>
                        </w:rPr>
                        <w:t xml:space="preserve"> </w:t>
                      </w:r>
                      <w:proofErr w:type="spellStart"/>
                      <w:r>
                        <w:rPr>
                          <w:i/>
                        </w:rPr>
                        <w:t>pEncryptParams</w:t>
                      </w:r>
                      <w:proofErr w:type="spellEnd"/>
                      <w:r>
                        <w:t>,</w:t>
                      </w:r>
                      <w:r>
                        <w:tab/>
                      </w:r>
                      <w:r>
                        <w:tab/>
                      </w:r>
                      <w:r>
                        <w:tab/>
                      </w:r>
                      <w:r>
                        <w:tab/>
                      </w:r>
                      <w:r>
                        <w:tab/>
                      </w:r>
                      <w:r>
                        <w:tab/>
                      </w:r>
                      <w:r>
                        <w:tab/>
                        <w:t xml:space="preserve">__IN   ULONG </w:t>
                      </w:r>
                      <w:proofErr w:type="spellStart"/>
                      <w:r>
                        <w:rPr>
                          <w:i/>
                        </w:rPr>
                        <w:t>cEncryptParams</w:t>
                      </w:r>
                      <w:proofErr w:type="spellEnd"/>
                      <w:r>
                        <w:t>,</w:t>
                      </w:r>
                    </w:p>
                    <w:p w14:paraId="28AB33F0" w14:textId="77777777" w:rsidR="00954B72" w:rsidRDefault="00954B72">
                      <w:r>
                        <w:t xml:space="preserve">                                                     </w:t>
                      </w:r>
                      <w:r>
                        <w:tab/>
                        <w:t xml:space="preserve">__IN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Plainttext</w:t>
                      </w:r>
                      <w:proofErr w:type="spellEnd"/>
                      <w:r>
                        <w:t>,</w:t>
                      </w:r>
                    </w:p>
                    <w:p w14:paraId="28AB33F1" w14:textId="77777777" w:rsidR="00954B72" w:rsidRDefault="00954B72">
                      <w:r>
                        <w:t xml:space="preserve">                                                     </w:t>
                      </w:r>
                      <w:r>
                        <w:tab/>
                        <w:t xml:space="preserve">__OUT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Ciphertext</w:t>
                      </w:r>
                      <w:proofErr w:type="spellEnd"/>
                      <w:proofErr w:type="gramStart"/>
                      <w:r>
                        <w:t>);</w:t>
                      </w:r>
                      <w:proofErr w:type="gramEnd"/>
                    </w:p>
                    <w:p w14:paraId="28AB33F2" w14:textId="77777777" w:rsidR="00954B72" w:rsidRDefault="00954B72">
                      <w:r>
                        <w:tab/>
                      </w:r>
                      <w:r>
                        <w:tab/>
                      </w:r>
                    </w:p>
                    <w:p w14:paraId="28AB33F3" w14:textId="77777777" w:rsidR="00954B72" w:rsidRDefault="00954B72"/>
                  </w:txbxContent>
                </v:textbox>
                <w10:anchorlock/>
              </v:shape>
            </w:pict>
          </mc:Fallback>
        </mc:AlternateContent>
      </w:r>
    </w:p>
    <w:p w14:paraId="28AB2F52"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7666"/>
      </w:tblGrid>
      <w:tr w:rsidR="00C453AB" w14:paraId="28AB2F55" w14:textId="77777777" w:rsidTr="00D16ADD">
        <w:tc>
          <w:tcPr>
            <w:tcW w:w="1254" w:type="dxa"/>
            <w:tcBorders>
              <w:top w:val="nil"/>
              <w:left w:val="nil"/>
              <w:bottom w:val="nil"/>
              <w:right w:val="nil"/>
            </w:tcBorders>
          </w:tcPr>
          <w:p w14:paraId="28AB2F53" w14:textId="77777777" w:rsidR="00774023" w:rsidRDefault="00C453AB">
            <w:pPr>
              <w:rPr>
                <w:i/>
              </w:rPr>
            </w:pPr>
            <w:proofErr w:type="spellStart"/>
            <w:r w:rsidRPr="00A05B36">
              <w:rPr>
                <w:i/>
              </w:rPr>
              <w:t>pSess</w:t>
            </w:r>
            <w:proofErr w:type="spellEnd"/>
          </w:p>
        </w:tc>
        <w:tc>
          <w:tcPr>
            <w:tcW w:w="9186" w:type="dxa"/>
            <w:tcBorders>
              <w:top w:val="nil"/>
              <w:left w:val="nil"/>
              <w:bottom w:val="nil"/>
              <w:right w:val="nil"/>
            </w:tcBorders>
          </w:tcPr>
          <w:p w14:paraId="28AB2F54" w14:textId="77777777" w:rsidR="00774023" w:rsidRDefault="00C453AB">
            <w:pPr>
              <w:jc w:val="both"/>
            </w:pPr>
            <w:r>
              <w:t xml:space="preserve">Session object. </w:t>
            </w:r>
          </w:p>
        </w:tc>
      </w:tr>
      <w:tr w:rsidR="00C453AB" w14:paraId="28AB2F58" w14:textId="77777777" w:rsidTr="00D16ADD">
        <w:tc>
          <w:tcPr>
            <w:tcW w:w="1254" w:type="dxa"/>
            <w:tcBorders>
              <w:top w:val="nil"/>
              <w:left w:val="nil"/>
              <w:bottom w:val="nil"/>
              <w:right w:val="nil"/>
            </w:tcBorders>
          </w:tcPr>
          <w:p w14:paraId="28AB2F56" w14:textId="77777777" w:rsidR="00774023" w:rsidRDefault="00C453AB">
            <w:pPr>
              <w:rPr>
                <w:i/>
              </w:rPr>
            </w:pPr>
            <w:proofErr w:type="spellStart"/>
            <w:r w:rsidRPr="00C453AB">
              <w:rPr>
                <w:i/>
              </w:rPr>
              <w:t>keyThumb</w:t>
            </w:r>
            <w:proofErr w:type="spellEnd"/>
          </w:p>
        </w:tc>
        <w:tc>
          <w:tcPr>
            <w:tcW w:w="9186" w:type="dxa"/>
            <w:tcBorders>
              <w:top w:val="nil"/>
              <w:left w:val="nil"/>
              <w:bottom w:val="nil"/>
              <w:right w:val="nil"/>
            </w:tcBorders>
          </w:tcPr>
          <w:p w14:paraId="28AB2F57" w14:textId="77777777" w:rsidR="00774023" w:rsidRDefault="00C453AB">
            <w:r>
              <w:t>Key thumbprint, which encrypts the data</w:t>
            </w:r>
          </w:p>
        </w:tc>
      </w:tr>
      <w:tr w:rsidR="00C453AB" w14:paraId="28AB2F5B" w14:textId="77777777" w:rsidTr="00D16ADD">
        <w:tc>
          <w:tcPr>
            <w:tcW w:w="1254" w:type="dxa"/>
            <w:tcBorders>
              <w:top w:val="nil"/>
              <w:left w:val="nil"/>
              <w:bottom w:val="nil"/>
              <w:right w:val="nil"/>
            </w:tcBorders>
          </w:tcPr>
          <w:p w14:paraId="28AB2F59" w14:textId="77777777" w:rsidR="00774023" w:rsidRDefault="00C453AB">
            <w:pPr>
              <w:rPr>
                <w:i/>
              </w:rPr>
            </w:pPr>
            <w:proofErr w:type="spellStart"/>
            <w:r w:rsidRPr="00C453AB">
              <w:rPr>
                <w:i/>
              </w:rPr>
              <w:t>fFinal</w:t>
            </w:r>
            <w:proofErr w:type="spellEnd"/>
          </w:p>
        </w:tc>
        <w:tc>
          <w:tcPr>
            <w:tcW w:w="9186" w:type="dxa"/>
            <w:tcBorders>
              <w:top w:val="nil"/>
              <w:left w:val="nil"/>
              <w:bottom w:val="nil"/>
              <w:right w:val="nil"/>
            </w:tcBorders>
          </w:tcPr>
          <w:p w14:paraId="28AB2F5A" w14:textId="77777777" w:rsidR="00774023" w:rsidRDefault="00C453AB">
            <w:r>
              <w:t>Indicates f this chunk of data is final</w:t>
            </w:r>
          </w:p>
        </w:tc>
      </w:tr>
      <w:tr w:rsidR="002713BA" w14:paraId="28AB2F5E" w14:textId="77777777" w:rsidTr="00D16ADD">
        <w:tc>
          <w:tcPr>
            <w:tcW w:w="1254" w:type="dxa"/>
            <w:tcBorders>
              <w:top w:val="nil"/>
              <w:left w:val="nil"/>
              <w:bottom w:val="nil"/>
              <w:right w:val="nil"/>
            </w:tcBorders>
          </w:tcPr>
          <w:p w14:paraId="28AB2F5C" w14:textId="77777777" w:rsidR="00774023" w:rsidRDefault="003667B8">
            <w:pPr>
              <w:rPr>
                <w:i/>
              </w:rPr>
            </w:pPr>
            <w:proofErr w:type="spellStart"/>
            <w:r>
              <w:rPr>
                <w:i/>
              </w:rPr>
              <w:t>pEncryptParams</w:t>
            </w:r>
            <w:proofErr w:type="spellEnd"/>
          </w:p>
        </w:tc>
        <w:tc>
          <w:tcPr>
            <w:tcW w:w="9186" w:type="dxa"/>
            <w:tcBorders>
              <w:top w:val="nil"/>
              <w:left w:val="nil"/>
              <w:bottom w:val="nil"/>
              <w:right w:val="nil"/>
            </w:tcBorders>
          </w:tcPr>
          <w:p w14:paraId="28AB2F5D" w14:textId="77777777" w:rsidR="00774023" w:rsidRDefault="003667B8">
            <w:r>
              <w:t>Encryption parameters array passed to the encryption/decryption function</w:t>
            </w:r>
            <w:r w:rsidR="001775BD">
              <w:t>, i.e. IV</w:t>
            </w:r>
          </w:p>
        </w:tc>
      </w:tr>
      <w:tr w:rsidR="003667B8" w14:paraId="28AB2F61" w14:textId="77777777" w:rsidTr="00D16ADD">
        <w:tc>
          <w:tcPr>
            <w:tcW w:w="1254" w:type="dxa"/>
            <w:tcBorders>
              <w:top w:val="nil"/>
              <w:left w:val="nil"/>
              <w:bottom w:val="nil"/>
              <w:right w:val="nil"/>
            </w:tcBorders>
          </w:tcPr>
          <w:p w14:paraId="28AB2F5F" w14:textId="77777777" w:rsidR="00774023" w:rsidRDefault="003667B8">
            <w:pPr>
              <w:rPr>
                <w:i/>
              </w:rPr>
            </w:pPr>
            <w:proofErr w:type="spellStart"/>
            <w:r>
              <w:rPr>
                <w:i/>
              </w:rPr>
              <w:t>cEncryptParams</w:t>
            </w:r>
            <w:proofErr w:type="spellEnd"/>
          </w:p>
        </w:tc>
        <w:tc>
          <w:tcPr>
            <w:tcW w:w="9186" w:type="dxa"/>
            <w:tcBorders>
              <w:top w:val="nil"/>
              <w:left w:val="nil"/>
              <w:bottom w:val="nil"/>
              <w:right w:val="nil"/>
            </w:tcBorders>
          </w:tcPr>
          <w:p w14:paraId="28AB2F60" w14:textId="77777777" w:rsidR="00774023" w:rsidRDefault="003667B8">
            <w:r>
              <w:t xml:space="preserve">Number of elements in </w:t>
            </w:r>
            <w:proofErr w:type="spellStart"/>
            <w:r>
              <w:rPr>
                <w:i/>
              </w:rPr>
              <w:t>pEncryptParams</w:t>
            </w:r>
            <w:proofErr w:type="spellEnd"/>
            <w:r>
              <w:rPr>
                <w:i/>
              </w:rPr>
              <w:t xml:space="preserve"> array</w:t>
            </w:r>
          </w:p>
        </w:tc>
      </w:tr>
      <w:tr w:rsidR="00A607FF" w14:paraId="28AB2F64" w14:textId="77777777" w:rsidTr="00D16ADD">
        <w:tc>
          <w:tcPr>
            <w:tcW w:w="1254" w:type="dxa"/>
            <w:tcBorders>
              <w:top w:val="nil"/>
              <w:left w:val="nil"/>
              <w:bottom w:val="nil"/>
              <w:right w:val="nil"/>
            </w:tcBorders>
          </w:tcPr>
          <w:p w14:paraId="28AB2F62" w14:textId="77777777" w:rsidR="00774023" w:rsidRDefault="00C939A0">
            <w:pPr>
              <w:rPr>
                <w:i/>
              </w:rPr>
            </w:pPr>
            <w:proofErr w:type="spellStart"/>
            <w:r w:rsidRPr="00C453AB">
              <w:rPr>
                <w:i/>
              </w:rPr>
              <w:t>pData</w:t>
            </w:r>
            <w:r>
              <w:rPr>
                <w:i/>
              </w:rPr>
              <w:t>Plainttext</w:t>
            </w:r>
            <w:proofErr w:type="spellEnd"/>
          </w:p>
        </w:tc>
        <w:tc>
          <w:tcPr>
            <w:tcW w:w="9186" w:type="dxa"/>
            <w:tcBorders>
              <w:top w:val="nil"/>
              <w:left w:val="nil"/>
              <w:bottom w:val="nil"/>
              <w:right w:val="nil"/>
            </w:tcBorders>
          </w:tcPr>
          <w:p w14:paraId="28AB2F63" w14:textId="77777777" w:rsidR="00774023" w:rsidRDefault="00A607FF">
            <w:r>
              <w:t>Data to encrypt</w:t>
            </w:r>
          </w:p>
        </w:tc>
      </w:tr>
      <w:tr w:rsidR="00C939A0" w14:paraId="28AB2F67" w14:textId="77777777" w:rsidTr="00D16ADD">
        <w:tc>
          <w:tcPr>
            <w:tcW w:w="1254" w:type="dxa"/>
            <w:tcBorders>
              <w:top w:val="nil"/>
              <w:left w:val="nil"/>
              <w:bottom w:val="nil"/>
              <w:right w:val="nil"/>
            </w:tcBorders>
          </w:tcPr>
          <w:p w14:paraId="28AB2F65" w14:textId="77777777" w:rsidR="00774023" w:rsidRDefault="00C939A0">
            <w:pPr>
              <w:rPr>
                <w:i/>
              </w:rPr>
            </w:pPr>
            <w:proofErr w:type="spellStart"/>
            <w:r w:rsidRPr="00C453AB">
              <w:rPr>
                <w:i/>
              </w:rPr>
              <w:t>pData</w:t>
            </w:r>
            <w:r>
              <w:rPr>
                <w:i/>
              </w:rPr>
              <w:t>Ciphertext</w:t>
            </w:r>
            <w:proofErr w:type="spellEnd"/>
          </w:p>
        </w:tc>
        <w:tc>
          <w:tcPr>
            <w:tcW w:w="9186" w:type="dxa"/>
            <w:tcBorders>
              <w:top w:val="nil"/>
              <w:left w:val="nil"/>
              <w:bottom w:val="nil"/>
              <w:right w:val="nil"/>
            </w:tcBorders>
          </w:tcPr>
          <w:p w14:paraId="28AB2F66" w14:textId="77777777" w:rsidR="00774023" w:rsidRDefault="00C939A0">
            <w:r>
              <w:t>Encrypted data</w:t>
            </w:r>
          </w:p>
        </w:tc>
      </w:tr>
      <w:tr w:rsidR="00A607FF" w14:paraId="28AB2F6A" w14:textId="77777777" w:rsidTr="00D16ADD">
        <w:tc>
          <w:tcPr>
            <w:tcW w:w="1254" w:type="dxa"/>
            <w:tcBorders>
              <w:top w:val="nil"/>
              <w:left w:val="nil"/>
              <w:bottom w:val="nil"/>
              <w:right w:val="nil"/>
            </w:tcBorders>
          </w:tcPr>
          <w:p w14:paraId="28AB2F68" w14:textId="77777777" w:rsidR="00774023" w:rsidRDefault="00774023">
            <w:pPr>
              <w:rPr>
                <w:i/>
              </w:rPr>
            </w:pPr>
          </w:p>
        </w:tc>
        <w:tc>
          <w:tcPr>
            <w:tcW w:w="9186" w:type="dxa"/>
            <w:tcBorders>
              <w:top w:val="nil"/>
              <w:left w:val="nil"/>
              <w:bottom w:val="nil"/>
              <w:right w:val="nil"/>
            </w:tcBorders>
          </w:tcPr>
          <w:p w14:paraId="28AB2F69" w14:textId="77777777" w:rsidR="00774023" w:rsidRDefault="00774023"/>
        </w:tc>
      </w:tr>
      <w:tr w:rsidR="00A607FF" w14:paraId="28AB2F6D" w14:textId="77777777" w:rsidTr="00D16ADD">
        <w:tc>
          <w:tcPr>
            <w:tcW w:w="1254" w:type="dxa"/>
            <w:tcBorders>
              <w:top w:val="nil"/>
              <w:left w:val="nil"/>
              <w:bottom w:val="nil"/>
              <w:right w:val="nil"/>
            </w:tcBorders>
          </w:tcPr>
          <w:p w14:paraId="28AB2F6B" w14:textId="77777777" w:rsidR="00774023" w:rsidRDefault="00774023">
            <w:pPr>
              <w:rPr>
                <w:i/>
              </w:rPr>
            </w:pPr>
          </w:p>
        </w:tc>
        <w:tc>
          <w:tcPr>
            <w:tcW w:w="9186" w:type="dxa"/>
            <w:tcBorders>
              <w:top w:val="nil"/>
              <w:left w:val="nil"/>
              <w:bottom w:val="nil"/>
              <w:right w:val="nil"/>
            </w:tcBorders>
          </w:tcPr>
          <w:p w14:paraId="28AB2F6C" w14:textId="77777777" w:rsidR="00774023" w:rsidRDefault="00774023"/>
        </w:tc>
      </w:tr>
    </w:tbl>
    <w:p w14:paraId="28AB2F6E" w14:textId="77777777" w:rsidR="00774023" w:rsidRDefault="00774023"/>
    <w:p w14:paraId="28AB2F6F" w14:textId="77777777" w:rsidR="00774023" w:rsidRDefault="00522588">
      <w:pPr>
        <w:pStyle w:val="Heading5"/>
      </w:pPr>
      <w:proofErr w:type="spellStart"/>
      <w:r>
        <w:t>SqlCryptDecrypt</w:t>
      </w:r>
      <w:proofErr w:type="spellEnd"/>
    </w:p>
    <w:p w14:paraId="28AB2F70" w14:textId="77777777" w:rsidR="00774023" w:rsidRDefault="00774023"/>
    <w:p w14:paraId="28AB2F71" w14:textId="26DD01C4" w:rsidR="00774023" w:rsidRDefault="0055410A">
      <w:r>
        <w:rPr>
          <w:noProof/>
        </w:rPr>
        <mc:AlternateContent>
          <mc:Choice Requires="wps">
            <w:drawing>
              <wp:inline distT="0" distB="0" distL="0" distR="0" wp14:anchorId="28AB30FE" wp14:editId="1AA4299C">
                <wp:extent cx="6133465" cy="1526540"/>
                <wp:effectExtent l="0" t="3175" r="635" b="3810"/>
                <wp:docPr id="143496394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3465" cy="1526540"/>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F4" w14:textId="77777777" w:rsidR="00954B72" w:rsidRDefault="00954B72"/>
                          <w:p w14:paraId="28AB33F5" w14:textId="77777777" w:rsidR="00954B72" w:rsidRDefault="00954B72">
                            <w:r>
                              <w:t xml:space="preserve">typedef </w:t>
                            </w:r>
                            <w:proofErr w:type="spellStart"/>
                            <w:r>
                              <w:t>SqlCpError</w:t>
                            </w:r>
                            <w:proofErr w:type="spellEnd"/>
                            <w:r>
                              <w:t xml:space="preserve"> (*</w:t>
                            </w:r>
                            <w:proofErr w:type="spellStart"/>
                            <w:r>
                              <w:t>SqlCryptDecrypt</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t>pSess</w:t>
                            </w:r>
                            <w:proofErr w:type="spellEnd"/>
                            <w:r>
                              <w:t>,</w:t>
                            </w:r>
                            <w:r>
                              <w:tab/>
                            </w:r>
                          </w:p>
                          <w:p w14:paraId="28AB33F6" w14:textId="77777777" w:rsidR="00954B72" w:rsidRDefault="00954B72">
                            <w:r>
                              <w:t xml:space="preserve">                                                     </w:t>
                            </w:r>
                            <w:r>
                              <w:tab/>
                              <w:t xml:space="preserve">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t>keyThumb</w:t>
                            </w:r>
                            <w:proofErr w:type="spellEnd"/>
                            <w:r>
                              <w:t xml:space="preserve">,  </w:t>
                            </w:r>
                          </w:p>
                          <w:p w14:paraId="28AB33F7" w14:textId="77777777" w:rsidR="00954B72" w:rsidRDefault="00954B72">
                            <w:r>
                              <w:tab/>
                            </w:r>
                            <w:r>
                              <w:tab/>
                            </w:r>
                            <w:r>
                              <w:tab/>
                            </w:r>
                            <w:r>
                              <w:tab/>
                              <w:t xml:space="preserve">        </w:t>
                            </w:r>
                            <w:r>
                              <w:tab/>
                              <w:t xml:space="preserve">__IN   BOOLEAN </w:t>
                            </w:r>
                            <w:proofErr w:type="spellStart"/>
                            <w:r>
                              <w:t>fFinal</w:t>
                            </w:r>
                            <w:proofErr w:type="spellEnd"/>
                            <w:r>
                              <w:t>,</w:t>
                            </w:r>
                            <w:r>
                              <w:tab/>
                            </w:r>
                          </w:p>
                          <w:p w14:paraId="28AB33F8" w14:textId="77777777" w:rsidR="00954B72" w:rsidRDefault="00954B72">
                            <w:r>
                              <w:tab/>
                            </w:r>
                            <w:r>
                              <w:tab/>
                            </w:r>
                            <w:r>
                              <w:tab/>
                            </w:r>
                            <w:r>
                              <w:tab/>
                            </w:r>
                            <w:r>
                              <w:tab/>
                              <w:t xml:space="preserve">__IN const </w:t>
                            </w:r>
                            <w:r w:rsidR="008048B5">
                              <w:rPr>
                                <w:color w:val="0558FF"/>
                              </w:rPr>
                              <w:fldChar w:fldCharType="begin"/>
                            </w:r>
                            <w:r>
                              <w:instrText xml:space="preserve"> REF SqlCpEncryptionParam \h </w:instrText>
                            </w:r>
                            <w:r w:rsidR="008048B5">
                              <w:rPr>
                                <w:color w:val="0558FF"/>
                              </w:rPr>
                            </w:r>
                            <w:r w:rsidR="008048B5">
                              <w:rPr>
                                <w:color w:val="0558FF"/>
                              </w:rPr>
                              <w:fldChar w:fldCharType="separate"/>
                            </w:r>
                            <w:proofErr w:type="spellStart"/>
                            <w:r w:rsidRPr="00AE3D06">
                              <w:rPr>
                                <w:color w:val="0558FF"/>
                              </w:rPr>
                              <w:t>SqlCpEncryptionParam</w:t>
                            </w:r>
                            <w:proofErr w:type="spellEnd"/>
                            <w:r w:rsidR="008048B5">
                              <w:rPr>
                                <w:color w:val="0558FF"/>
                              </w:rPr>
                              <w:fldChar w:fldCharType="end"/>
                            </w:r>
                            <w:r>
                              <w:rPr>
                                <w:color w:val="0558FF"/>
                              </w:rPr>
                              <w:t>*</w:t>
                            </w:r>
                            <w:r>
                              <w:rPr>
                                <w:i/>
                              </w:rPr>
                              <w:t xml:space="preserve"> </w:t>
                            </w:r>
                            <w:proofErr w:type="spellStart"/>
                            <w:r>
                              <w:rPr>
                                <w:i/>
                              </w:rPr>
                              <w:t>pEncryptParams</w:t>
                            </w:r>
                            <w:proofErr w:type="spellEnd"/>
                            <w:r>
                              <w:t>,</w:t>
                            </w:r>
                            <w:r>
                              <w:tab/>
                            </w:r>
                            <w:r>
                              <w:tab/>
                            </w:r>
                            <w:r>
                              <w:tab/>
                            </w:r>
                            <w:r>
                              <w:tab/>
                            </w:r>
                            <w:r>
                              <w:tab/>
                            </w:r>
                            <w:r>
                              <w:tab/>
                            </w:r>
                            <w:r>
                              <w:tab/>
                              <w:t xml:space="preserve">__IN   ULONG </w:t>
                            </w:r>
                            <w:proofErr w:type="spellStart"/>
                            <w:r>
                              <w:rPr>
                                <w:i/>
                              </w:rPr>
                              <w:t>cEncryptParams</w:t>
                            </w:r>
                            <w:proofErr w:type="spellEnd"/>
                            <w:r>
                              <w:t>,</w:t>
                            </w:r>
                            <w:r>
                              <w:tab/>
                            </w:r>
                          </w:p>
                          <w:p w14:paraId="28AB33F9" w14:textId="77777777" w:rsidR="00954B72" w:rsidRDefault="00954B72">
                            <w:r>
                              <w:t xml:space="preserve">                                                     </w:t>
                            </w:r>
                            <w:r>
                              <w:tab/>
                              <w:t xml:space="preserve">__IN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Ciphertext</w:t>
                            </w:r>
                            <w:proofErr w:type="spellEnd"/>
                            <w:r>
                              <w:t>,</w:t>
                            </w:r>
                          </w:p>
                          <w:p w14:paraId="28AB33FA" w14:textId="77777777" w:rsidR="00954B72" w:rsidRDefault="00954B72">
                            <w:r>
                              <w:t xml:space="preserve">                                                     </w:t>
                            </w:r>
                            <w:r>
                              <w:tab/>
                              <w:t xml:space="preserve">__OUT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Plainttext</w:t>
                            </w:r>
                            <w:proofErr w:type="spellEnd"/>
                            <w:proofErr w:type="gramStart"/>
                            <w:r>
                              <w:t>);</w:t>
                            </w:r>
                            <w:proofErr w:type="gramEnd"/>
                          </w:p>
                          <w:p w14:paraId="28AB33FB" w14:textId="77777777" w:rsidR="00954B72" w:rsidRDefault="00954B72">
                            <w:r>
                              <w:tab/>
                            </w:r>
                            <w:r>
                              <w:tab/>
                            </w:r>
                          </w:p>
                        </w:txbxContent>
                      </wps:txbx>
                      <wps:bodyPr rot="0" vert="horz" wrap="square" lIns="91440" tIns="45720" rIns="91440" bIns="45720" anchor="t" anchorCtr="0" upright="1">
                        <a:noAutofit/>
                      </wps:bodyPr>
                    </wps:wsp>
                  </a:graphicData>
                </a:graphic>
              </wp:inline>
            </w:drawing>
          </mc:Choice>
          <mc:Fallback>
            <w:pict>
              <v:shape w14:anchorId="28AB30FE" id="Text Box 4" o:spid="_x0000_s1063" type="#_x0000_t202" style="width:482.95pt;height:12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" fillcolor="#ddd" stroked="f">
                <v:textbox>
                  <w:txbxContent>
                    <w:p w14:paraId="28AB33F4" w14:textId="77777777" w:rsidR="00954B72" w:rsidRDefault="00954B72"/>
                    <w:p w14:paraId="28AB33F5" w14:textId="77777777" w:rsidR="00954B72" w:rsidRDefault="00954B72">
                      <w:r>
                        <w:t xml:space="preserve">typedef </w:t>
                      </w:r>
                      <w:proofErr w:type="spellStart"/>
                      <w:r>
                        <w:t>SqlCpError</w:t>
                      </w:r>
                      <w:proofErr w:type="spellEnd"/>
                      <w:r>
                        <w:t xml:space="preserve"> (*</w:t>
                      </w:r>
                      <w:proofErr w:type="spellStart"/>
                      <w:r>
                        <w:t>SqlCryptDecrypt</w:t>
                      </w:r>
                      <w:proofErr w:type="spellEnd"/>
                      <w:r>
                        <w:t xml:space="preserve">) (__IN const </w:t>
                      </w:r>
                      <w:r w:rsidR="008048B5">
                        <w:fldChar w:fldCharType="begin"/>
                      </w:r>
                      <w:r>
                        <w:instrText xml:space="preserve"> REF SqlCpSession \h </w:instrText>
                      </w:r>
                      <w:r w:rsidR="008048B5">
                        <w:fldChar w:fldCharType="separate"/>
                      </w:r>
                      <w:proofErr w:type="spellStart"/>
                      <w:r w:rsidRPr="00DA09A0">
                        <w:rPr>
                          <w:color w:val="0558FF"/>
                        </w:rPr>
                        <w:t>SqlCpSession</w:t>
                      </w:r>
                      <w:proofErr w:type="spellEnd"/>
                      <w:r w:rsidR="008048B5">
                        <w:fldChar w:fldCharType="end"/>
                      </w:r>
                      <w:r>
                        <w:t xml:space="preserve">* </w:t>
                      </w:r>
                      <w:proofErr w:type="spellStart"/>
                      <w:r>
                        <w:t>pSess</w:t>
                      </w:r>
                      <w:proofErr w:type="spellEnd"/>
                      <w:r>
                        <w:t>,</w:t>
                      </w:r>
                      <w:r>
                        <w:tab/>
                      </w:r>
                    </w:p>
                    <w:p w14:paraId="28AB33F6" w14:textId="77777777" w:rsidR="00954B72" w:rsidRDefault="00954B72">
                      <w:r>
                        <w:t xml:space="preserve">                                                     </w:t>
                      </w:r>
                      <w:r>
                        <w:tab/>
                        <w:t xml:space="preserve">__IN const </w:t>
                      </w:r>
                      <w:r w:rsidR="008048B5">
                        <w:fldChar w:fldCharType="begin"/>
                      </w:r>
                      <w:r>
                        <w:instrText xml:space="preserve"> REF SQLCpKeyThumbprint \h </w:instrText>
                      </w:r>
                      <w:r w:rsidR="008048B5">
                        <w:fldChar w:fldCharType="separate"/>
                      </w:r>
                      <w:proofErr w:type="spellStart"/>
                      <w:r>
                        <w:rPr>
                          <w:color w:val="0558FF"/>
                        </w:rPr>
                        <w:t>Sql</w:t>
                      </w:r>
                      <w:r w:rsidRPr="00922448">
                        <w:rPr>
                          <w:color w:val="0558FF"/>
                        </w:rPr>
                        <w:t>CpKeyThumbprint</w:t>
                      </w:r>
                      <w:proofErr w:type="spellEnd"/>
                      <w:r w:rsidR="008048B5">
                        <w:fldChar w:fldCharType="end"/>
                      </w:r>
                      <w:r>
                        <w:t xml:space="preserve">* </w:t>
                      </w:r>
                      <w:proofErr w:type="spellStart"/>
                      <w:r>
                        <w:t>keyThumb</w:t>
                      </w:r>
                      <w:proofErr w:type="spellEnd"/>
                      <w:r>
                        <w:t xml:space="preserve">,  </w:t>
                      </w:r>
                    </w:p>
                    <w:p w14:paraId="28AB33F7" w14:textId="77777777" w:rsidR="00954B72" w:rsidRDefault="00954B72">
                      <w:r>
                        <w:tab/>
                      </w:r>
                      <w:r>
                        <w:tab/>
                      </w:r>
                      <w:r>
                        <w:tab/>
                      </w:r>
                      <w:r>
                        <w:tab/>
                        <w:t xml:space="preserve">        </w:t>
                      </w:r>
                      <w:r>
                        <w:tab/>
                        <w:t xml:space="preserve">__IN   BOOLEAN </w:t>
                      </w:r>
                      <w:proofErr w:type="spellStart"/>
                      <w:r>
                        <w:t>fFinal</w:t>
                      </w:r>
                      <w:proofErr w:type="spellEnd"/>
                      <w:r>
                        <w:t>,</w:t>
                      </w:r>
                      <w:r>
                        <w:tab/>
                      </w:r>
                    </w:p>
                    <w:p w14:paraId="28AB33F8" w14:textId="77777777" w:rsidR="00954B72" w:rsidRDefault="00954B72">
                      <w:r>
                        <w:tab/>
                      </w:r>
                      <w:r>
                        <w:tab/>
                      </w:r>
                      <w:r>
                        <w:tab/>
                      </w:r>
                      <w:r>
                        <w:tab/>
                      </w:r>
                      <w:r>
                        <w:tab/>
                        <w:t xml:space="preserve">__IN const </w:t>
                      </w:r>
                      <w:r w:rsidR="008048B5">
                        <w:rPr>
                          <w:color w:val="0558FF"/>
                        </w:rPr>
                        <w:fldChar w:fldCharType="begin"/>
                      </w:r>
                      <w:r>
                        <w:instrText xml:space="preserve"> REF SqlCpEncryptionParam \h </w:instrText>
                      </w:r>
                      <w:r w:rsidR="008048B5">
                        <w:rPr>
                          <w:color w:val="0558FF"/>
                        </w:rPr>
                      </w:r>
                      <w:r w:rsidR="008048B5">
                        <w:rPr>
                          <w:color w:val="0558FF"/>
                        </w:rPr>
                        <w:fldChar w:fldCharType="separate"/>
                      </w:r>
                      <w:proofErr w:type="spellStart"/>
                      <w:r w:rsidRPr="00AE3D06">
                        <w:rPr>
                          <w:color w:val="0558FF"/>
                        </w:rPr>
                        <w:t>SqlCpEncryptionParam</w:t>
                      </w:r>
                      <w:proofErr w:type="spellEnd"/>
                      <w:r w:rsidR="008048B5">
                        <w:rPr>
                          <w:color w:val="0558FF"/>
                        </w:rPr>
                        <w:fldChar w:fldCharType="end"/>
                      </w:r>
                      <w:r>
                        <w:rPr>
                          <w:color w:val="0558FF"/>
                        </w:rPr>
                        <w:t>*</w:t>
                      </w:r>
                      <w:r>
                        <w:rPr>
                          <w:i/>
                        </w:rPr>
                        <w:t xml:space="preserve"> </w:t>
                      </w:r>
                      <w:proofErr w:type="spellStart"/>
                      <w:r>
                        <w:rPr>
                          <w:i/>
                        </w:rPr>
                        <w:t>pEncryptParams</w:t>
                      </w:r>
                      <w:proofErr w:type="spellEnd"/>
                      <w:r>
                        <w:t>,</w:t>
                      </w:r>
                      <w:r>
                        <w:tab/>
                      </w:r>
                      <w:r>
                        <w:tab/>
                      </w:r>
                      <w:r>
                        <w:tab/>
                      </w:r>
                      <w:r>
                        <w:tab/>
                      </w:r>
                      <w:r>
                        <w:tab/>
                      </w:r>
                      <w:r>
                        <w:tab/>
                      </w:r>
                      <w:r>
                        <w:tab/>
                        <w:t xml:space="preserve">__IN   ULONG </w:t>
                      </w:r>
                      <w:proofErr w:type="spellStart"/>
                      <w:r>
                        <w:rPr>
                          <w:i/>
                        </w:rPr>
                        <w:t>cEncryptParams</w:t>
                      </w:r>
                      <w:proofErr w:type="spellEnd"/>
                      <w:r>
                        <w:t>,</w:t>
                      </w:r>
                      <w:r>
                        <w:tab/>
                      </w:r>
                    </w:p>
                    <w:p w14:paraId="28AB33F9" w14:textId="77777777" w:rsidR="00954B72" w:rsidRDefault="00954B72">
                      <w:r>
                        <w:t xml:space="preserve">                                                     </w:t>
                      </w:r>
                      <w:r>
                        <w:tab/>
                        <w:t xml:space="preserve">__IN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Ciphertext</w:t>
                      </w:r>
                      <w:proofErr w:type="spellEnd"/>
                      <w:r>
                        <w:t>,</w:t>
                      </w:r>
                    </w:p>
                    <w:p w14:paraId="28AB33FA" w14:textId="77777777" w:rsidR="00954B72" w:rsidRDefault="00954B72">
                      <w:r>
                        <w:t xml:space="preserve">                                                     </w:t>
                      </w:r>
                      <w:r>
                        <w:tab/>
                        <w:t xml:space="preserve">__OUT </w:t>
                      </w:r>
                      <w:r w:rsidR="008048B5">
                        <w:fldChar w:fldCharType="begin"/>
                      </w:r>
                      <w:r>
                        <w:instrText xml:space="preserve"> REF SqlCpData \h </w:instrText>
                      </w:r>
                      <w:r w:rsidR="008048B5">
                        <w:fldChar w:fldCharType="separate"/>
                      </w:r>
                      <w:proofErr w:type="spellStart"/>
                      <w:r w:rsidRPr="00393418">
                        <w:rPr>
                          <w:color w:val="0558FF"/>
                        </w:rPr>
                        <w:t>SqlCpData</w:t>
                      </w:r>
                      <w:proofErr w:type="spellEnd"/>
                      <w:r w:rsidR="008048B5">
                        <w:fldChar w:fldCharType="end"/>
                      </w:r>
                      <w:r>
                        <w:t xml:space="preserve">* </w:t>
                      </w:r>
                      <w:proofErr w:type="spellStart"/>
                      <w:r w:rsidRPr="00C453AB">
                        <w:rPr>
                          <w:i/>
                        </w:rPr>
                        <w:t>pData</w:t>
                      </w:r>
                      <w:r>
                        <w:rPr>
                          <w:i/>
                        </w:rPr>
                        <w:t>Plainttext</w:t>
                      </w:r>
                      <w:proofErr w:type="spellEnd"/>
                      <w:proofErr w:type="gramStart"/>
                      <w:r>
                        <w:t>);</w:t>
                      </w:r>
                      <w:proofErr w:type="gramEnd"/>
                    </w:p>
                    <w:p w14:paraId="28AB33FB" w14:textId="77777777" w:rsidR="00954B72" w:rsidRDefault="00954B72">
                      <w:r>
                        <w:tab/>
                      </w:r>
                      <w:r>
                        <w:tab/>
                      </w:r>
                    </w:p>
                  </w:txbxContent>
                </v:textbox>
                <w10:anchorlock/>
              </v:shape>
            </w:pict>
          </mc:Fallback>
        </mc:AlternateContent>
      </w:r>
    </w:p>
    <w:p w14:paraId="28AB2F72" w14:textId="77777777" w:rsidR="00774023" w:rsidRDefault="007740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7646"/>
      </w:tblGrid>
      <w:tr w:rsidR="00C453AB" w14:paraId="28AB2F75" w14:textId="77777777" w:rsidTr="00D16ADD">
        <w:tc>
          <w:tcPr>
            <w:tcW w:w="1721" w:type="dxa"/>
            <w:tcBorders>
              <w:top w:val="nil"/>
              <w:left w:val="nil"/>
              <w:bottom w:val="nil"/>
              <w:right w:val="nil"/>
            </w:tcBorders>
          </w:tcPr>
          <w:p w14:paraId="28AB2F73" w14:textId="77777777" w:rsidR="00774023" w:rsidRDefault="00C453AB">
            <w:pPr>
              <w:rPr>
                <w:i/>
              </w:rPr>
            </w:pPr>
            <w:proofErr w:type="spellStart"/>
            <w:r w:rsidRPr="00A05B36">
              <w:rPr>
                <w:i/>
              </w:rPr>
              <w:t>pSess</w:t>
            </w:r>
            <w:proofErr w:type="spellEnd"/>
          </w:p>
        </w:tc>
        <w:tc>
          <w:tcPr>
            <w:tcW w:w="9186" w:type="dxa"/>
            <w:tcBorders>
              <w:top w:val="nil"/>
              <w:left w:val="nil"/>
              <w:bottom w:val="nil"/>
              <w:right w:val="nil"/>
            </w:tcBorders>
          </w:tcPr>
          <w:p w14:paraId="28AB2F74" w14:textId="77777777" w:rsidR="00774023" w:rsidRDefault="00C453AB">
            <w:pPr>
              <w:jc w:val="both"/>
            </w:pPr>
            <w:r>
              <w:t xml:space="preserve">Session object. </w:t>
            </w:r>
          </w:p>
        </w:tc>
      </w:tr>
      <w:tr w:rsidR="00C453AB" w14:paraId="28AB2F78" w14:textId="77777777" w:rsidTr="00D16ADD">
        <w:tc>
          <w:tcPr>
            <w:tcW w:w="1721" w:type="dxa"/>
            <w:tcBorders>
              <w:top w:val="nil"/>
              <w:left w:val="nil"/>
              <w:bottom w:val="nil"/>
              <w:right w:val="nil"/>
            </w:tcBorders>
          </w:tcPr>
          <w:p w14:paraId="28AB2F76" w14:textId="77777777" w:rsidR="00774023" w:rsidRDefault="00C453AB">
            <w:pPr>
              <w:rPr>
                <w:i/>
              </w:rPr>
            </w:pPr>
            <w:proofErr w:type="spellStart"/>
            <w:r w:rsidRPr="00C453AB">
              <w:rPr>
                <w:i/>
              </w:rPr>
              <w:t>keyThumb</w:t>
            </w:r>
            <w:proofErr w:type="spellEnd"/>
          </w:p>
        </w:tc>
        <w:tc>
          <w:tcPr>
            <w:tcW w:w="9186" w:type="dxa"/>
            <w:tcBorders>
              <w:top w:val="nil"/>
              <w:left w:val="nil"/>
              <w:bottom w:val="nil"/>
              <w:right w:val="nil"/>
            </w:tcBorders>
          </w:tcPr>
          <w:p w14:paraId="28AB2F77" w14:textId="77777777" w:rsidR="00774023" w:rsidRDefault="00C453AB">
            <w:r>
              <w:t>Key thumbprint, which decrypts the data</w:t>
            </w:r>
          </w:p>
        </w:tc>
      </w:tr>
      <w:tr w:rsidR="00C453AB" w14:paraId="28AB2F7B" w14:textId="77777777" w:rsidTr="00D16ADD">
        <w:tc>
          <w:tcPr>
            <w:tcW w:w="1721" w:type="dxa"/>
            <w:tcBorders>
              <w:top w:val="nil"/>
              <w:left w:val="nil"/>
              <w:bottom w:val="nil"/>
              <w:right w:val="nil"/>
            </w:tcBorders>
          </w:tcPr>
          <w:p w14:paraId="28AB2F79" w14:textId="77777777" w:rsidR="00774023" w:rsidRDefault="00C453AB">
            <w:pPr>
              <w:rPr>
                <w:i/>
              </w:rPr>
            </w:pPr>
            <w:proofErr w:type="spellStart"/>
            <w:r w:rsidRPr="00C453AB">
              <w:rPr>
                <w:i/>
              </w:rPr>
              <w:t>fFinal</w:t>
            </w:r>
            <w:proofErr w:type="spellEnd"/>
          </w:p>
        </w:tc>
        <w:tc>
          <w:tcPr>
            <w:tcW w:w="9186" w:type="dxa"/>
            <w:tcBorders>
              <w:top w:val="nil"/>
              <w:left w:val="nil"/>
              <w:bottom w:val="nil"/>
              <w:right w:val="nil"/>
            </w:tcBorders>
          </w:tcPr>
          <w:p w14:paraId="28AB2F7A" w14:textId="77777777" w:rsidR="00774023" w:rsidRDefault="00C453AB">
            <w:r>
              <w:t>Indicates f this chunk of data is final</w:t>
            </w:r>
          </w:p>
        </w:tc>
      </w:tr>
      <w:tr w:rsidR="00C4121C" w14:paraId="28AB2F7E" w14:textId="77777777" w:rsidTr="00D16ADD">
        <w:tc>
          <w:tcPr>
            <w:tcW w:w="1721" w:type="dxa"/>
            <w:tcBorders>
              <w:top w:val="nil"/>
              <w:left w:val="nil"/>
              <w:bottom w:val="nil"/>
              <w:right w:val="nil"/>
            </w:tcBorders>
          </w:tcPr>
          <w:p w14:paraId="28AB2F7C" w14:textId="77777777" w:rsidR="00774023" w:rsidRDefault="00C4121C">
            <w:pPr>
              <w:rPr>
                <w:i/>
              </w:rPr>
            </w:pPr>
            <w:proofErr w:type="spellStart"/>
            <w:r>
              <w:rPr>
                <w:i/>
              </w:rPr>
              <w:t>pEncryptParams</w:t>
            </w:r>
            <w:proofErr w:type="spellEnd"/>
          </w:p>
        </w:tc>
        <w:tc>
          <w:tcPr>
            <w:tcW w:w="9186" w:type="dxa"/>
            <w:tcBorders>
              <w:top w:val="nil"/>
              <w:left w:val="nil"/>
              <w:bottom w:val="nil"/>
              <w:right w:val="nil"/>
            </w:tcBorders>
          </w:tcPr>
          <w:p w14:paraId="28AB2F7D" w14:textId="77777777" w:rsidR="00774023" w:rsidRDefault="00C4121C">
            <w:r>
              <w:t>Encryption parameters array passed to the encryption/decryption function</w:t>
            </w:r>
          </w:p>
        </w:tc>
      </w:tr>
      <w:tr w:rsidR="00C4121C" w14:paraId="28AB2F81" w14:textId="77777777" w:rsidTr="00D16ADD">
        <w:tc>
          <w:tcPr>
            <w:tcW w:w="1721" w:type="dxa"/>
            <w:tcBorders>
              <w:top w:val="nil"/>
              <w:left w:val="nil"/>
              <w:bottom w:val="nil"/>
              <w:right w:val="nil"/>
            </w:tcBorders>
          </w:tcPr>
          <w:p w14:paraId="28AB2F7F" w14:textId="77777777" w:rsidR="00774023" w:rsidRDefault="00C4121C">
            <w:pPr>
              <w:rPr>
                <w:i/>
              </w:rPr>
            </w:pPr>
            <w:proofErr w:type="spellStart"/>
            <w:r>
              <w:rPr>
                <w:i/>
              </w:rPr>
              <w:t>cEncryptParams</w:t>
            </w:r>
            <w:proofErr w:type="spellEnd"/>
          </w:p>
        </w:tc>
        <w:tc>
          <w:tcPr>
            <w:tcW w:w="9186" w:type="dxa"/>
            <w:tcBorders>
              <w:top w:val="nil"/>
              <w:left w:val="nil"/>
              <w:bottom w:val="nil"/>
              <w:right w:val="nil"/>
            </w:tcBorders>
          </w:tcPr>
          <w:p w14:paraId="28AB2F80" w14:textId="77777777" w:rsidR="00774023" w:rsidRDefault="00C4121C">
            <w:r>
              <w:t xml:space="preserve">Number of elements in </w:t>
            </w:r>
            <w:proofErr w:type="spellStart"/>
            <w:r>
              <w:rPr>
                <w:i/>
              </w:rPr>
              <w:t>pEncryptParams</w:t>
            </w:r>
            <w:proofErr w:type="spellEnd"/>
            <w:r>
              <w:rPr>
                <w:i/>
              </w:rPr>
              <w:t xml:space="preserve"> array</w:t>
            </w:r>
          </w:p>
        </w:tc>
      </w:tr>
      <w:tr w:rsidR="00D16ADD" w14:paraId="28AB2F84" w14:textId="77777777" w:rsidTr="00D16ADD">
        <w:tc>
          <w:tcPr>
            <w:tcW w:w="1721" w:type="dxa"/>
            <w:tcBorders>
              <w:top w:val="nil"/>
              <w:left w:val="nil"/>
              <w:bottom w:val="nil"/>
              <w:right w:val="nil"/>
            </w:tcBorders>
          </w:tcPr>
          <w:p w14:paraId="28AB2F82" w14:textId="77777777" w:rsidR="00774023" w:rsidRDefault="00D16ADD">
            <w:pPr>
              <w:rPr>
                <w:i/>
              </w:rPr>
            </w:pPr>
            <w:proofErr w:type="spellStart"/>
            <w:r w:rsidRPr="00C453AB">
              <w:rPr>
                <w:i/>
              </w:rPr>
              <w:t>pData</w:t>
            </w:r>
            <w:r>
              <w:rPr>
                <w:i/>
              </w:rPr>
              <w:t>Plainttext</w:t>
            </w:r>
            <w:proofErr w:type="spellEnd"/>
          </w:p>
        </w:tc>
        <w:tc>
          <w:tcPr>
            <w:tcW w:w="9186" w:type="dxa"/>
            <w:tcBorders>
              <w:top w:val="nil"/>
              <w:left w:val="nil"/>
              <w:bottom w:val="nil"/>
              <w:right w:val="nil"/>
            </w:tcBorders>
          </w:tcPr>
          <w:p w14:paraId="28AB2F83" w14:textId="77777777" w:rsidR="00774023" w:rsidRDefault="00D16ADD">
            <w:r>
              <w:t>Data to decrypt</w:t>
            </w:r>
          </w:p>
        </w:tc>
      </w:tr>
      <w:tr w:rsidR="00D16ADD" w14:paraId="28AB2F87" w14:textId="77777777" w:rsidTr="00D16ADD">
        <w:tc>
          <w:tcPr>
            <w:tcW w:w="1721" w:type="dxa"/>
            <w:tcBorders>
              <w:top w:val="nil"/>
              <w:left w:val="nil"/>
              <w:bottom w:val="nil"/>
              <w:right w:val="nil"/>
            </w:tcBorders>
          </w:tcPr>
          <w:p w14:paraId="28AB2F85" w14:textId="77777777" w:rsidR="00774023" w:rsidRDefault="00D16ADD">
            <w:pPr>
              <w:rPr>
                <w:i/>
              </w:rPr>
            </w:pPr>
            <w:proofErr w:type="spellStart"/>
            <w:r w:rsidRPr="00C453AB">
              <w:rPr>
                <w:i/>
              </w:rPr>
              <w:t>pData</w:t>
            </w:r>
            <w:r>
              <w:rPr>
                <w:i/>
              </w:rPr>
              <w:t>Plainttext</w:t>
            </w:r>
            <w:proofErr w:type="spellEnd"/>
          </w:p>
        </w:tc>
        <w:tc>
          <w:tcPr>
            <w:tcW w:w="9186" w:type="dxa"/>
            <w:tcBorders>
              <w:top w:val="nil"/>
              <w:left w:val="nil"/>
              <w:bottom w:val="nil"/>
              <w:right w:val="nil"/>
            </w:tcBorders>
          </w:tcPr>
          <w:p w14:paraId="28AB2F86" w14:textId="77777777" w:rsidR="00774023" w:rsidRDefault="00D16ADD">
            <w:r>
              <w:t>Decrypted data</w:t>
            </w:r>
          </w:p>
        </w:tc>
      </w:tr>
      <w:tr w:rsidR="00D16ADD" w14:paraId="28AB2F8A" w14:textId="77777777" w:rsidTr="00D16ADD">
        <w:tc>
          <w:tcPr>
            <w:tcW w:w="1721" w:type="dxa"/>
            <w:tcBorders>
              <w:top w:val="nil"/>
              <w:left w:val="nil"/>
              <w:bottom w:val="nil"/>
              <w:right w:val="nil"/>
            </w:tcBorders>
          </w:tcPr>
          <w:p w14:paraId="28AB2F88" w14:textId="77777777" w:rsidR="00774023" w:rsidRDefault="00774023">
            <w:pPr>
              <w:rPr>
                <w:i/>
              </w:rPr>
            </w:pPr>
          </w:p>
        </w:tc>
        <w:tc>
          <w:tcPr>
            <w:tcW w:w="9186" w:type="dxa"/>
            <w:tcBorders>
              <w:top w:val="nil"/>
              <w:left w:val="nil"/>
              <w:bottom w:val="nil"/>
              <w:right w:val="nil"/>
            </w:tcBorders>
          </w:tcPr>
          <w:p w14:paraId="28AB2F89" w14:textId="77777777" w:rsidR="00774023" w:rsidRDefault="00774023"/>
        </w:tc>
      </w:tr>
      <w:tr w:rsidR="00D16ADD" w14:paraId="28AB2F8D" w14:textId="77777777" w:rsidTr="00D16ADD">
        <w:tc>
          <w:tcPr>
            <w:tcW w:w="1721" w:type="dxa"/>
            <w:tcBorders>
              <w:top w:val="nil"/>
              <w:left w:val="nil"/>
              <w:bottom w:val="nil"/>
              <w:right w:val="nil"/>
            </w:tcBorders>
          </w:tcPr>
          <w:p w14:paraId="28AB2F8B" w14:textId="77777777" w:rsidR="00774023" w:rsidRDefault="00774023">
            <w:pPr>
              <w:rPr>
                <w:i/>
              </w:rPr>
            </w:pPr>
          </w:p>
        </w:tc>
        <w:tc>
          <w:tcPr>
            <w:tcW w:w="9186" w:type="dxa"/>
            <w:tcBorders>
              <w:top w:val="nil"/>
              <w:left w:val="nil"/>
              <w:bottom w:val="nil"/>
              <w:right w:val="nil"/>
            </w:tcBorders>
          </w:tcPr>
          <w:p w14:paraId="28AB2F8C" w14:textId="77777777" w:rsidR="00774023" w:rsidRDefault="00774023"/>
        </w:tc>
      </w:tr>
    </w:tbl>
    <w:p w14:paraId="28AB2F8E" w14:textId="77777777" w:rsidR="00774023" w:rsidRDefault="00774023"/>
    <w:p w14:paraId="28AB2F8F" w14:textId="77777777" w:rsidR="00774023" w:rsidRDefault="00522588">
      <w:pPr>
        <w:pStyle w:val="Heading5"/>
      </w:pPr>
      <w:r>
        <w:t>Examples</w:t>
      </w:r>
    </w:p>
    <w:p w14:paraId="28AB2F90" w14:textId="77777777" w:rsidR="00774023" w:rsidRDefault="00774023"/>
    <w:p w14:paraId="28AB2F91" w14:textId="52B18AE9" w:rsidR="00774023" w:rsidRDefault="0055410A">
      <w:r>
        <w:rPr>
          <w:noProof/>
        </w:rPr>
        <w:lastRenderedPageBreak/>
        <mc:AlternateContent>
          <mc:Choice Requires="wps">
            <w:drawing>
              <wp:inline distT="0" distB="0" distL="0" distR="0" wp14:anchorId="28AB3100" wp14:editId="2A712BFE">
                <wp:extent cx="7042785" cy="8543925"/>
                <wp:effectExtent l="0" t="0" r="0" b="0"/>
                <wp:docPr id="114026597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785" cy="8543925"/>
                        </a:xfrm>
                        <a:prstGeom prst="rect">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B33FC" w14:textId="77777777" w:rsidR="00954B72" w:rsidRDefault="00954B72"/>
                          <w:p w14:paraId="28AB33FD" w14:textId="77777777" w:rsidR="00954B72" w:rsidRDefault="00954B72">
                            <w:r>
                              <w:t>// Encryption</w:t>
                            </w:r>
                          </w:p>
                          <w:p w14:paraId="28AB33FE" w14:textId="77777777" w:rsidR="00954B72" w:rsidRDefault="00954B72">
                            <w:r>
                              <w:t xml:space="preserve">WCHAR </w:t>
                            </w:r>
                            <w:proofErr w:type="spellStart"/>
                            <w:proofErr w:type="gramStart"/>
                            <w:r>
                              <w:t>wsData</w:t>
                            </w:r>
                            <w:proofErr w:type="spellEnd"/>
                            <w:r>
                              <w:t>[</w:t>
                            </w:r>
                            <w:proofErr w:type="gramEnd"/>
                            <w:r>
                              <w:t xml:space="preserve">] </w:t>
                            </w:r>
                            <w:proofErr w:type="gramStart"/>
                            <w:r>
                              <w:t xml:space="preserve">=  </w:t>
                            </w:r>
                            <w:proofErr w:type="spellStart"/>
                            <w:r>
                              <w:t>L</w:t>
                            </w:r>
                            <w:proofErr w:type="gramEnd"/>
                            <w:r>
                              <w:t>”MySecretData</w:t>
                            </w:r>
                            <w:proofErr w:type="spellEnd"/>
                            <w:proofErr w:type="gramStart"/>
                            <w:r>
                              <w:t>”;</w:t>
                            </w:r>
                            <w:proofErr w:type="gramEnd"/>
                          </w:p>
                          <w:p w14:paraId="28AB33FF" w14:textId="77777777" w:rsidR="00954B72" w:rsidRDefault="00954B72"/>
                          <w:p w14:paraId="28AB3400" w14:textId="77777777" w:rsidR="00954B72" w:rsidRDefault="00954B72">
                            <w:proofErr w:type="spellStart"/>
                            <w:r>
                              <w:t>SqlCpData</w:t>
                            </w:r>
                            <w:proofErr w:type="spellEnd"/>
                            <w:r>
                              <w:t xml:space="preserve"> </w:t>
                            </w:r>
                            <w:proofErr w:type="spellStart"/>
                            <w:r>
                              <w:t>plainText</w:t>
                            </w:r>
                            <w:proofErr w:type="spellEnd"/>
                            <w:r>
                              <w:t>;</w:t>
                            </w:r>
                          </w:p>
                          <w:p w14:paraId="28AB3401" w14:textId="77777777" w:rsidR="00954B72" w:rsidRDefault="00954B72">
                            <w:proofErr w:type="spellStart"/>
                            <w:r>
                              <w:t>plainText.cb</w:t>
                            </w:r>
                            <w:proofErr w:type="spellEnd"/>
                            <w:r>
                              <w:t xml:space="preserve"> = </w:t>
                            </w:r>
                            <w:proofErr w:type="spellStart"/>
                            <w:r>
                              <w:t>sizeof</w:t>
                            </w:r>
                            <w:proofErr w:type="spellEnd"/>
                            <w:r>
                              <w:t>(</w:t>
                            </w:r>
                            <w:proofErr w:type="spellStart"/>
                            <w:r>
                              <w:t>wsData</w:t>
                            </w:r>
                            <w:proofErr w:type="spellEnd"/>
                            <w:r>
                              <w:t xml:space="preserve">) - </w:t>
                            </w:r>
                            <w:proofErr w:type="gramStart"/>
                            <w:r>
                              <w:t>2;</w:t>
                            </w:r>
                            <w:proofErr w:type="gramEnd"/>
                          </w:p>
                          <w:p w14:paraId="28AB3402" w14:textId="77777777" w:rsidR="00954B72" w:rsidRDefault="00954B72">
                            <w:proofErr w:type="spellStart"/>
                            <w:r>
                              <w:t>plainText.pb</w:t>
                            </w:r>
                            <w:proofErr w:type="spellEnd"/>
                            <w:r>
                              <w:t xml:space="preserve"> = (BYTE*)</w:t>
                            </w:r>
                            <w:r w:rsidRPr="005F0752">
                              <w:t xml:space="preserve"> </w:t>
                            </w:r>
                            <w:proofErr w:type="spellStart"/>
                            <w:r>
                              <w:t>wsData</w:t>
                            </w:r>
                            <w:proofErr w:type="spellEnd"/>
                            <w:r>
                              <w:t>;</w:t>
                            </w:r>
                          </w:p>
                          <w:p w14:paraId="28AB3403" w14:textId="77777777" w:rsidR="00954B72" w:rsidRDefault="00954B72"/>
                          <w:p w14:paraId="28AB3404" w14:textId="77777777" w:rsidR="00954B72" w:rsidRDefault="00954B72">
                            <w:proofErr w:type="spellStart"/>
                            <w:r>
                              <w:t>SqlCpData</w:t>
                            </w:r>
                            <w:proofErr w:type="spellEnd"/>
                            <w:r>
                              <w:t xml:space="preserve"> </w:t>
                            </w:r>
                            <w:proofErr w:type="spellStart"/>
                            <w:r>
                              <w:t>cipherText</w:t>
                            </w:r>
                            <w:proofErr w:type="spellEnd"/>
                            <w:r>
                              <w:t>;</w:t>
                            </w:r>
                          </w:p>
                          <w:p w14:paraId="28AB3405" w14:textId="77777777" w:rsidR="00954B72" w:rsidRDefault="00954B72">
                            <w:proofErr w:type="spellStart"/>
                            <w:proofErr w:type="gramStart"/>
                            <w:r>
                              <w:t>memzero</w:t>
                            </w:r>
                            <w:proofErr w:type="spellEnd"/>
                            <w:r>
                              <w:t>(</w:t>
                            </w:r>
                            <w:proofErr w:type="gramEnd"/>
                            <w:r>
                              <w:t>&amp;</w:t>
                            </w:r>
                            <w:proofErr w:type="spellStart"/>
                            <w:r>
                              <w:t>cipherText</w:t>
                            </w:r>
                            <w:proofErr w:type="spellEnd"/>
                            <w:r>
                              <w:t xml:space="preserve">, </w:t>
                            </w:r>
                            <w:proofErr w:type="spellStart"/>
                            <w:r>
                              <w:t>sizeof</w:t>
                            </w:r>
                            <w:proofErr w:type="spellEnd"/>
                            <w:r>
                              <w:t>(</w:t>
                            </w:r>
                            <w:proofErr w:type="spellStart"/>
                            <w:r>
                              <w:t>cipherText</w:t>
                            </w:r>
                            <w:proofErr w:type="spellEnd"/>
                            <w:r>
                              <w:t>)</w:t>
                            </w:r>
                            <w:proofErr w:type="gramStart"/>
                            <w:r>
                              <w:t>);</w:t>
                            </w:r>
                            <w:proofErr w:type="gramEnd"/>
                          </w:p>
                          <w:p w14:paraId="28AB3406" w14:textId="77777777" w:rsidR="00954B72" w:rsidRDefault="00954B72"/>
                          <w:p w14:paraId="28AB3407" w14:textId="77777777" w:rsidR="00954B72" w:rsidRDefault="00954B72">
                            <w:proofErr w:type="spellStart"/>
                            <w:proofErr w:type="gramStart"/>
                            <w:r>
                              <w:t>SqlCpEncryptionParam</w:t>
                            </w:r>
                            <w:proofErr w:type="spellEnd"/>
                            <w:r>
                              <w:t xml:space="preserve">  iv</w:t>
                            </w:r>
                            <w:proofErr w:type="gramEnd"/>
                            <w:r>
                              <w:t>[1</w:t>
                            </w:r>
                            <w:proofErr w:type="gramStart"/>
                            <w:r>
                              <w:t>];</w:t>
                            </w:r>
                            <w:proofErr w:type="gramEnd"/>
                          </w:p>
                          <w:p w14:paraId="28AB3408" w14:textId="77777777" w:rsidR="00954B72" w:rsidRDefault="00954B72">
                            <w:proofErr w:type="spellStart"/>
                            <w:proofErr w:type="gramStart"/>
                            <w:r>
                              <w:t>memzero</w:t>
                            </w:r>
                            <w:proofErr w:type="spellEnd"/>
                            <w:r>
                              <w:t>(</w:t>
                            </w:r>
                            <w:proofErr w:type="gramEnd"/>
                            <w:r>
                              <w:t xml:space="preserve">&amp;iv, </w:t>
                            </w:r>
                            <w:proofErr w:type="spellStart"/>
                            <w:r>
                              <w:t>sizeof</w:t>
                            </w:r>
                            <w:proofErr w:type="spellEnd"/>
                            <w:r>
                              <w:t>(</w:t>
                            </w:r>
                            <w:proofErr w:type="gramStart"/>
                            <w:r>
                              <w:t>iv[</w:t>
                            </w:r>
                            <w:proofErr w:type="gramEnd"/>
                            <w:r>
                              <w:t>0])</w:t>
                            </w:r>
                            <w:proofErr w:type="gramStart"/>
                            <w:r>
                              <w:t>);</w:t>
                            </w:r>
                            <w:proofErr w:type="gramEnd"/>
                          </w:p>
                          <w:p w14:paraId="28AB3409" w14:textId="77777777" w:rsidR="00954B72" w:rsidRDefault="00954B72">
                            <w:proofErr w:type="spellStart"/>
                            <w:proofErr w:type="gramStart"/>
                            <w:r>
                              <w:t>iv</w:t>
                            </w:r>
                            <w:proofErr w:type="spellEnd"/>
                            <w:r>
                              <w:t>[</w:t>
                            </w:r>
                            <w:proofErr w:type="gramEnd"/>
                            <w:r>
                              <w:t>0</w:t>
                            </w:r>
                            <w:proofErr w:type="gramStart"/>
                            <w:r>
                              <w:t>].type</w:t>
                            </w:r>
                            <w:proofErr w:type="gramEnd"/>
                            <w:r>
                              <w:t xml:space="preserve"> = </w:t>
                            </w:r>
                            <w:proofErr w:type="spellStart"/>
                            <w:r>
                              <w:t>scp_ept_</w:t>
                            </w:r>
                            <w:proofErr w:type="gramStart"/>
                            <w:r>
                              <w:rPr>
                                <w:szCs w:val="18"/>
                              </w:rPr>
                              <w:t>IV</w:t>
                            </w:r>
                            <w:proofErr w:type="spellEnd"/>
                            <w:r>
                              <w:t>;</w:t>
                            </w:r>
                            <w:proofErr w:type="gramEnd"/>
                          </w:p>
                          <w:p w14:paraId="28AB340A" w14:textId="77777777" w:rsidR="00954B72" w:rsidRDefault="00954B72"/>
                          <w:p w14:paraId="28AB340B" w14:textId="77777777" w:rsidR="00954B72" w:rsidRDefault="00954B72">
                            <w:r>
                              <w:t>// Get size of ciphertext</w:t>
                            </w:r>
                          </w:p>
                          <w:p w14:paraId="28AB340C" w14:textId="77777777" w:rsidR="00954B72" w:rsidRDefault="00954B72">
                            <w:r>
                              <w:t xml:space="preserve">If ((err = </w:t>
                            </w:r>
                            <w:proofErr w:type="spellStart"/>
                            <w:proofErr w:type="gramStart"/>
                            <w:r>
                              <w:t>SqlCryptEncrypt</w:t>
                            </w:r>
                            <w:proofErr w:type="spellEnd"/>
                            <w:r>
                              <w:t>(</w:t>
                            </w:r>
                            <w:proofErr w:type="gramEnd"/>
                            <w:r>
                              <w:t>&amp;</w:t>
                            </w:r>
                            <w:proofErr w:type="spellStart"/>
                            <w:r>
                              <w:t>pSess</w:t>
                            </w:r>
                            <w:proofErr w:type="spellEnd"/>
                            <w:r>
                              <w:t xml:space="preserve">, &amp; </w:t>
                            </w:r>
                            <w:proofErr w:type="spellStart"/>
                            <w:r>
                              <w:t>keyThumb</w:t>
                            </w:r>
                            <w:proofErr w:type="spellEnd"/>
                            <w:r>
                              <w:t>, TRUE, &amp;iv, 1, &amp;</w:t>
                            </w:r>
                            <w:proofErr w:type="spellStart"/>
                            <w:r>
                              <w:t>plainText</w:t>
                            </w:r>
                            <w:proofErr w:type="spellEnd"/>
                            <w:r>
                              <w:t>, &amp;</w:t>
                            </w:r>
                            <w:proofErr w:type="spellStart"/>
                            <w:r>
                              <w:t>cipherText</w:t>
                            </w:r>
                            <w:proofErr w:type="spellEnd"/>
                            <w:r>
                              <w:t>)</w:t>
                            </w:r>
                            <w:proofErr w:type="gramStart"/>
                            <w:r>
                              <w:t>)!=</w:t>
                            </w:r>
                            <w:proofErr w:type="gramEnd"/>
                            <w:r>
                              <w:t xml:space="preserve"> </w:t>
                            </w:r>
                            <w:proofErr w:type="spellStart"/>
                            <w:r>
                              <w:t>SqlCp_Success</w:t>
                            </w:r>
                            <w:proofErr w:type="spellEnd"/>
                            <w:r>
                              <w:t>)</w:t>
                            </w:r>
                          </w:p>
                          <w:p w14:paraId="28AB340D" w14:textId="77777777" w:rsidR="00954B72" w:rsidRDefault="00954B72">
                            <w:r>
                              <w:tab/>
                              <w:t xml:space="preserve">Return </w:t>
                            </w:r>
                            <w:proofErr w:type="gramStart"/>
                            <w:r>
                              <w:t>err;</w:t>
                            </w:r>
                            <w:proofErr w:type="gramEnd"/>
                          </w:p>
                          <w:p w14:paraId="28AB340E" w14:textId="77777777" w:rsidR="00954B72" w:rsidRDefault="00954B72"/>
                          <w:p w14:paraId="28AB340F" w14:textId="77777777" w:rsidR="00954B72" w:rsidRDefault="00954B72">
                            <w:r>
                              <w:t>// Allocate memory for ciphertext</w:t>
                            </w:r>
                          </w:p>
                          <w:p w14:paraId="28AB3410" w14:textId="77777777" w:rsidR="00954B72" w:rsidRDefault="00954B72">
                            <w:proofErr w:type="spellStart"/>
                            <w:r>
                              <w:t>cipherText.pb</w:t>
                            </w:r>
                            <w:proofErr w:type="spellEnd"/>
                            <w:r>
                              <w:t xml:space="preserve"> = </w:t>
                            </w:r>
                            <w:proofErr w:type="gramStart"/>
                            <w:r>
                              <w:t>malloc(</w:t>
                            </w:r>
                            <w:proofErr w:type="spellStart"/>
                            <w:proofErr w:type="gramEnd"/>
                            <w:r>
                              <w:t>cipherText.cb</w:t>
                            </w:r>
                            <w:proofErr w:type="spellEnd"/>
                            <w:proofErr w:type="gramStart"/>
                            <w:r>
                              <w:t>);</w:t>
                            </w:r>
                            <w:proofErr w:type="gramEnd"/>
                          </w:p>
                          <w:p w14:paraId="28AB3411" w14:textId="77777777" w:rsidR="00954B72" w:rsidRDefault="00954B72"/>
                          <w:p w14:paraId="28AB3412" w14:textId="77777777" w:rsidR="00954B72" w:rsidRDefault="00954B72">
                            <w:r>
                              <w:t>// Allocate memory for IV</w:t>
                            </w:r>
                          </w:p>
                          <w:p w14:paraId="28AB3413" w14:textId="77777777" w:rsidR="00954B72" w:rsidRDefault="00954B72">
                            <w:proofErr w:type="spellStart"/>
                            <w:proofErr w:type="gramStart"/>
                            <w:r>
                              <w:t>Iv</w:t>
                            </w:r>
                            <w:proofErr w:type="spellEnd"/>
                            <w:r>
                              <w:t>[</w:t>
                            </w:r>
                            <w:proofErr w:type="gramEnd"/>
                            <w:r>
                              <w:t>0</w:t>
                            </w:r>
                            <w:proofErr w:type="gramStart"/>
                            <w:r>
                              <w:t>].pb</w:t>
                            </w:r>
                            <w:proofErr w:type="gramEnd"/>
                            <w:r>
                              <w:t xml:space="preserve"> = malloc(iv[0</w:t>
                            </w:r>
                            <w:proofErr w:type="gramStart"/>
                            <w:r>
                              <w:t>].</w:t>
                            </w:r>
                            <w:proofErr w:type="spellStart"/>
                            <w:r>
                              <w:t>cb</w:t>
                            </w:r>
                            <w:proofErr w:type="spellEnd"/>
                            <w:r>
                              <w:t>);</w:t>
                            </w:r>
                            <w:proofErr w:type="gramEnd"/>
                          </w:p>
                          <w:p w14:paraId="28AB3414" w14:textId="77777777" w:rsidR="00954B72" w:rsidRDefault="00954B72">
                            <w:proofErr w:type="spellStart"/>
                            <w:r>
                              <w:t>memcopy</w:t>
                            </w:r>
                            <w:proofErr w:type="spellEnd"/>
                            <w:r>
                              <w:t>(</w:t>
                            </w:r>
                            <w:proofErr w:type="gramStart"/>
                            <w:r>
                              <w:t>iv[</w:t>
                            </w:r>
                            <w:proofErr w:type="gramEnd"/>
                            <w:r>
                              <w:t>0</w:t>
                            </w:r>
                            <w:proofErr w:type="gramStart"/>
                            <w:r>
                              <w:t>].pb</w:t>
                            </w:r>
                            <w:proofErr w:type="gramEnd"/>
                            <w:r>
                              <w:t>, “some random value”, iv[0</w:t>
                            </w:r>
                            <w:proofErr w:type="gramStart"/>
                            <w:r>
                              <w:t>].</w:t>
                            </w:r>
                            <w:proofErr w:type="spellStart"/>
                            <w:r>
                              <w:t>cb</w:t>
                            </w:r>
                            <w:proofErr w:type="spellEnd"/>
                            <w:r>
                              <w:t>);</w:t>
                            </w:r>
                            <w:proofErr w:type="gramEnd"/>
                          </w:p>
                          <w:p w14:paraId="28AB3415" w14:textId="77777777" w:rsidR="00954B72" w:rsidRDefault="00954B72"/>
                          <w:p w14:paraId="28AB3416" w14:textId="77777777" w:rsidR="00954B72" w:rsidRDefault="00954B72">
                            <w:r>
                              <w:t>// Encrypt</w:t>
                            </w:r>
                          </w:p>
                          <w:p w14:paraId="28AB3417" w14:textId="77777777" w:rsidR="00954B72" w:rsidRDefault="00954B72">
                            <w:r>
                              <w:t xml:space="preserve">If ((err = </w:t>
                            </w:r>
                            <w:proofErr w:type="spellStart"/>
                            <w:r>
                              <w:t>SqlCryptEncrypt</w:t>
                            </w:r>
                            <w:proofErr w:type="spellEnd"/>
                            <w:r>
                              <w:t xml:space="preserve"> (&amp;</w:t>
                            </w:r>
                            <w:proofErr w:type="spellStart"/>
                            <w:r>
                              <w:t>pSess</w:t>
                            </w:r>
                            <w:proofErr w:type="spellEnd"/>
                            <w:r>
                              <w:t xml:space="preserve">, &amp; </w:t>
                            </w:r>
                            <w:proofErr w:type="spellStart"/>
                            <w:r>
                              <w:t>keyThumb</w:t>
                            </w:r>
                            <w:proofErr w:type="spellEnd"/>
                            <w:r>
                              <w:t>, TRUE, 0, &amp;iv, 1, &amp;</w:t>
                            </w:r>
                            <w:proofErr w:type="spellStart"/>
                            <w:r>
                              <w:t>plainText</w:t>
                            </w:r>
                            <w:proofErr w:type="spellEnd"/>
                            <w:r>
                              <w:t>, &amp;</w:t>
                            </w:r>
                            <w:proofErr w:type="spellStart"/>
                            <w:r>
                              <w:t>cipherText</w:t>
                            </w:r>
                            <w:proofErr w:type="spellEnd"/>
                            <w:r>
                              <w:t>)</w:t>
                            </w:r>
                            <w:proofErr w:type="gramStart"/>
                            <w:r>
                              <w:t>)!=</w:t>
                            </w:r>
                            <w:proofErr w:type="gramEnd"/>
                            <w:r>
                              <w:t xml:space="preserve"> </w:t>
                            </w:r>
                            <w:proofErr w:type="spellStart"/>
                            <w:r>
                              <w:t>SqlCp_Success</w:t>
                            </w:r>
                            <w:proofErr w:type="spellEnd"/>
                            <w:r>
                              <w:t>)</w:t>
                            </w:r>
                          </w:p>
                          <w:p w14:paraId="28AB3418" w14:textId="77777777" w:rsidR="00954B72" w:rsidRDefault="00954B72">
                            <w:r>
                              <w:tab/>
                              <w:t xml:space="preserve">Return </w:t>
                            </w:r>
                            <w:proofErr w:type="gramStart"/>
                            <w:r>
                              <w:t>err;</w:t>
                            </w:r>
                            <w:proofErr w:type="gramEnd"/>
                          </w:p>
                          <w:p w14:paraId="28AB3419" w14:textId="77777777" w:rsidR="00954B72" w:rsidRDefault="00954B72"/>
                          <w:p w14:paraId="28AB341A" w14:textId="77777777" w:rsidR="00954B72" w:rsidRDefault="00954B72">
                            <w:r>
                              <w:t>// Decrypt</w:t>
                            </w:r>
                          </w:p>
                          <w:p w14:paraId="28AB341B" w14:textId="77777777" w:rsidR="00954B72" w:rsidRDefault="00954B72">
                            <w:proofErr w:type="spellStart"/>
                            <w:r>
                              <w:t>SqlCpData</w:t>
                            </w:r>
                            <w:proofErr w:type="spellEnd"/>
                            <w:r>
                              <w:t xml:space="preserve"> plainText1;</w:t>
                            </w:r>
                          </w:p>
                          <w:p w14:paraId="28AB341C" w14:textId="77777777" w:rsidR="00954B72" w:rsidRDefault="00954B72">
                            <w:proofErr w:type="spellStart"/>
                            <w:proofErr w:type="gramStart"/>
                            <w:r>
                              <w:t>memzero</w:t>
                            </w:r>
                            <w:proofErr w:type="spellEnd"/>
                            <w:r>
                              <w:t>(</w:t>
                            </w:r>
                            <w:proofErr w:type="gramEnd"/>
                            <w:r>
                              <w:t xml:space="preserve">&amp;plainText1, </w:t>
                            </w:r>
                            <w:proofErr w:type="spellStart"/>
                            <w:r>
                              <w:t>sizeof</w:t>
                            </w:r>
                            <w:proofErr w:type="spellEnd"/>
                            <w:r>
                              <w:t>(plainText1)</w:t>
                            </w:r>
                            <w:proofErr w:type="gramStart"/>
                            <w:r>
                              <w:t>);</w:t>
                            </w:r>
                            <w:proofErr w:type="gramEnd"/>
                          </w:p>
                          <w:p w14:paraId="28AB341D" w14:textId="77777777" w:rsidR="00954B72" w:rsidRDefault="00954B72"/>
                          <w:p w14:paraId="28AB341E" w14:textId="77777777" w:rsidR="00954B72" w:rsidRDefault="00954B72">
                            <w:r>
                              <w:t>// Get the size of plaintext buffer</w:t>
                            </w:r>
                          </w:p>
                          <w:p w14:paraId="28AB341F" w14:textId="77777777" w:rsidR="00954B72" w:rsidRDefault="00954B72">
                            <w:r>
                              <w:t xml:space="preserve">If ((err = </w:t>
                            </w:r>
                            <w:proofErr w:type="spellStart"/>
                            <w:r>
                              <w:t>SqlCryptDecrypt</w:t>
                            </w:r>
                            <w:proofErr w:type="spellEnd"/>
                            <w:r>
                              <w:t xml:space="preserve"> (&amp;</w:t>
                            </w:r>
                            <w:proofErr w:type="spellStart"/>
                            <w:r>
                              <w:t>pSess</w:t>
                            </w:r>
                            <w:proofErr w:type="spellEnd"/>
                            <w:r>
                              <w:t xml:space="preserve">, &amp; </w:t>
                            </w:r>
                            <w:proofErr w:type="spellStart"/>
                            <w:r>
                              <w:t>keyThumb</w:t>
                            </w:r>
                            <w:proofErr w:type="spellEnd"/>
                            <w:r>
                              <w:t>, TRUE 0, &amp;iv, 1, &amp;</w:t>
                            </w:r>
                            <w:r w:rsidRPr="003721E3">
                              <w:t xml:space="preserve"> </w:t>
                            </w:r>
                            <w:proofErr w:type="spellStart"/>
                            <w:r>
                              <w:t>cipherText</w:t>
                            </w:r>
                            <w:proofErr w:type="spellEnd"/>
                            <w:r>
                              <w:t>, &amp;plainText1)</w:t>
                            </w:r>
                            <w:proofErr w:type="gramStart"/>
                            <w:r>
                              <w:t>)!=</w:t>
                            </w:r>
                            <w:proofErr w:type="gramEnd"/>
                            <w:r>
                              <w:t xml:space="preserve"> </w:t>
                            </w:r>
                            <w:proofErr w:type="spellStart"/>
                            <w:r>
                              <w:t>SqlCp_Success</w:t>
                            </w:r>
                            <w:proofErr w:type="spellEnd"/>
                            <w:r>
                              <w:t>)</w:t>
                            </w:r>
                          </w:p>
                          <w:p w14:paraId="28AB3420" w14:textId="77777777" w:rsidR="00954B72" w:rsidRDefault="00954B72">
                            <w:r>
                              <w:tab/>
                              <w:t xml:space="preserve">Return </w:t>
                            </w:r>
                            <w:proofErr w:type="gramStart"/>
                            <w:r>
                              <w:t>err;</w:t>
                            </w:r>
                            <w:proofErr w:type="gramEnd"/>
                          </w:p>
                          <w:p w14:paraId="28AB3421" w14:textId="77777777" w:rsidR="00954B72" w:rsidRDefault="00954B72"/>
                          <w:p w14:paraId="28AB3422" w14:textId="77777777" w:rsidR="00954B72" w:rsidRDefault="00954B72">
                            <w:r>
                              <w:t>// Allocate memory for plaintext</w:t>
                            </w:r>
                          </w:p>
                          <w:p w14:paraId="28AB3423" w14:textId="77777777" w:rsidR="00954B72" w:rsidRDefault="00954B72">
                            <w:r>
                              <w:t xml:space="preserve">plainText1.pb = </w:t>
                            </w:r>
                            <w:proofErr w:type="gramStart"/>
                            <w:r>
                              <w:t>malloc(</w:t>
                            </w:r>
                            <w:proofErr w:type="gramEnd"/>
                            <w:r>
                              <w:t>plainText1.cb</w:t>
                            </w:r>
                            <w:proofErr w:type="gramStart"/>
                            <w:r>
                              <w:t>);</w:t>
                            </w:r>
                            <w:proofErr w:type="gramEnd"/>
                          </w:p>
                          <w:p w14:paraId="28AB3424" w14:textId="77777777" w:rsidR="00954B72" w:rsidRDefault="00954B72"/>
                          <w:p w14:paraId="28AB3425" w14:textId="77777777" w:rsidR="00954B72" w:rsidRDefault="00954B72">
                            <w:r>
                              <w:t>// Decrypt now</w:t>
                            </w:r>
                          </w:p>
                          <w:p w14:paraId="28AB3426" w14:textId="77777777" w:rsidR="00954B72" w:rsidRDefault="00954B72">
                            <w:r>
                              <w:t xml:space="preserve">If ((err = </w:t>
                            </w:r>
                            <w:proofErr w:type="spellStart"/>
                            <w:r>
                              <w:t>SqlCryptDecrypt</w:t>
                            </w:r>
                            <w:proofErr w:type="spellEnd"/>
                            <w:r>
                              <w:t xml:space="preserve"> (&amp;</w:t>
                            </w:r>
                            <w:proofErr w:type="spellStart"/>
                            <w:r>
                              <w:t>pSess</w:t>
                            </w:r>
                            <w:proofErr w:type="spellEnd"/>
                            <w:r>
                              <w:t xml:space="preserve">, &amp; </w:t>
                            </w:r>
                            <w:proofErr w:type="spellStart"/>
                            <w:r>
                              <w:t>keyThumb</w:t>
                            </w:r>
                            <w:proofErr w:type="spellEnd"/>
                            <w:r>
                              <w:t>, TRUE 0, &amp;iv, 1, &amp;</w:t>
                            </w:r>
                            <w:r w:rsidRPr="003721E3">
                              <w:t xml:space="preserve"> </w:t>
                            </w:r>
                            <w:proofErr w:type="spellStart"/>
                            <w:r>
                              <w:t>cipherText</w:t>
                            </w:r>
                            <w:proofErr w:type="spellEnd"/>
                            <w:r>
                              <w:t>, &amp;plainText1)</w:t>
                            </w:r>
                            <w:proofErr w:type="gramStart"/>
                            <w:r>
                              <w:t>)!=</w:t>
                            </w:r>
                            <w:proofErr w:type="gramEnd"/>
                            <w:r>
                              <w:t xml:space="preserve"> </w:t>
                            </w:r>
                            <w:proofErr w:type="spellStart"/>
                            <w:r>
                              <w:t>SqlCp_Success</w:t>
                            </w:r>
                            <w:proofErr w:type="spellEnd"/>
                            <w:r>
                              <w:t>)</w:t>
                            </w:r>
                          </w:p>
                          <w:p w14:paraId="28AB3427" w14:textId="77777777" w:rsidR="00954B72" w:rsidRDefault="00954B72">
                            <w:r>
                              <w:tab/>
                              <w:t xml:space="preserve">Return </w:t>
                            </w:r>
                            <w:proofErr w:type="gramStart"/>
                            <w:r>
                              <w:t>err;</w:t>
                            </w:r>
                            <w:proofErr w:type="gramEnd"/>
                          </w:p>
                          <w:p w14:paraId="28AB3428" w14:textId="77777777" w:rsidR="00954B72" w:rsidRDefault="00954B72"/>
                          <w:p w14:paraId="28AB3429" w14:textId="77777777" w:rsidR="00954B72" w:rsidRDefault="00954B72"/>
                          <w:p w14:paraId="28AB342A" w14:textId="77777777" w:rsidR="00954B72" w:rsidRDefault="00954B72">
                            <w:r>
                              <w:t>Print (plainText1.pb, plainText1.cb);</w:t>
                            </w:r>
                          </w:p>
                        </w:txbxContent>
                      </wps:txbx>
                      <wps:bodyPr rot="0" vert="horz" wrap="square" lIns="91440" tIns="45720" rIns="91440" bIns="45720" anchor="t" anchorCtr="0" upright="1">
                        <a:noAutofit/>
                      </wps:bodyPr>
                    </wps:wsp>
                  </a:graphicData>
                </a:graphic>
              </wp:inline>
            </w:drawing>
          </mc:Choice>
          <mc:Fallback>
            <w:pict>
              <v:shape w14:anchorId="28AB3100" id="Text Box 3" o:spid="_x0000_s1064" type="#_x0000_t202" style="width:554.55pt;height:6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" fillcolor="#ddd" stroked="f">
                <v:textbox>
                  <w:txbxContent>
                    <w:p w14:paraId="28AB33FC" w14:textId="77777777" w:rsidR="00954B72" w:rsidRDefault="00954B72"/>
                    <w:p w14:paraId="28AB33FD" w14:textId="77777777" w:rsidR="00954B72" w:rsidRDefault="00954B72">
                      <w:r>
                        <w:t>// Encryption</w:t>
                      </w:r>
                    </w:p>
                    <w:p w14:paraId="28AB33FE" w14:textId="77777777" w:rsidR="00954B72" w:rsidRDefault="00954B72">
                      <w:r>
                        <w:t xml:space="preserve">WCHAR </w:t>
                      </w:r>
                      <w:proofErr w:type="spellStart"/>
                      <w:proofErr w:type="gramStart"/>
                      <w:r>
                        <w:t>wsData</w:t>
                      </w:r>
                      <w:proofErr w:type="spellEnd"/>
                      <w:r>
                        <w:t>[</w:t>
                      </w:r>
                      <w:proofErr w:type="gramEnd"/>
                      <w:r>
                        <w:t xml:space="preserve">] </w:t>
                      </w:r>
                      <w:proofErr w:type="gramStart"/>
                      <w:r>
                        <w:t xml:space="preserve">=  </w:t>
                      </w:r>
                      <w:proofErr w:type="spellStart"/>
                      <w:r>
                        <w:t>L</w:t>
                      </w:r>
                      <w:proofErr w:type="gramEnd"/>
                      <w:r>
                        <w:t>”MySecretData</w:t>
                      </w:r>
                      <w:proofErr w:type="spellEnd"/>
                      <w:proofErr w:type="gramStart"/>
                      <w:r>
                        <w:t>”;</w:t>
                      </w:r>
                      <w:proofErr w:type="gramEnd"/>
                    </w:p>
                    <w:p w14:paraId="28AB33FF" w14:textId="77777777" w:rsidR="00954B72" w:rsidRDefault="00954B72"/>
                    <w:p w14:paraId="28AB3400" w14:textId="77777777" w:rsidR="00954B72" w:rsidRDefault="00954B72">
                      <w:proofErr w:type="spellStart"/>
                      <w:r>
                        <w:t>SqlCpData</w:t>
                      </w:r>
                      <w:proofErr w:type="spellEnd"/>
                      <w:r>
                        <w:t xml:space="preserve"> </w:t>
                      </w:r>
                      <w:proofErr w:type="spellStart"/>
                      <w:r>
                        <w:t>plainText</w:t>
                      </w:r>
                      <w:proofErr w:type="spellEnd"/>
                      <w:r>
                        <w:t>;</w:t>
                      </w:r>
                    </w:p>
                    <w:p w14:paraId="28AB3401" w14:textId="77777777" w:rsidR="00954B72" w:rsidRDefault="00954B72">
                      <w:proofErr w:type="spellStart"/>
                      <w:r>
                        <w:t>plainText.cb</w:t>
                      </w:r>
                      <w:proofErr w:type="spellEnd"/>
                      <w:r>
                        <w:t xml:space="preserve"> = </w:t>
                      </w:r>
                      <w:proofErr w:type="spellStart"/>
                      <w:r>
                        <w:t>sizeof</w:t>
                      </w:r>
                      <w:proofErr w:type="spellEnd"/>
                      <w:r>
                        <w:t>(</w:t>
                      </w:r>
                      <w:proofErr w:type="spellStart"/>
                      <w:r>
                        <w:t>wsData</w:t>
                      </w:r>
                      <w:proofErr w:type="spellEnd"/>
                      <w:r>
                        <w:t xml:space="preserve">) - </w:t>
                      </w:r>
                      <w:proofErr w:type="gramStart"/>
                      <w:r>
                        <w:t>2;</w:t>
                      </w:r>
                      <w:proofErr w:type="gramEnd"/>
                    </w:p>
                    <w:p w14:paraId="28AB3402" w14:textId="77777777" w:rsidR="00954B72" w:rsidRDefault="00954B72">
                      <w:proofErr w:type="spellStart"/>
                      <w:r>
                        <w:t>plainText.pb</w:t>
                      </w:r>
                      <w:proofErr w:type="spellEnd"/>
                      <w:r>
                        <w:t xml:space="preserve"> = (BYTE*)</w:t>
                      </w:r>
                      <w:r w:rsidRPr="005F0752">
                        <w:t xml:space="preserve"> </w:t>
                      </w:r>
                      <w:proofErr w:type="spellStart"/>
                      <w:r>
                        <w:t>wsData</w:t>
                      </w:r>
                      <w:proofErr w:type="spellEnd"/>
                      <w:r>
                        <w:t>;</w:t>
                      </w:r>
                    </w:p>
                    <w:p w14:paraId="28AB3403" w14:textId="77777777" w:rsidR="00954B72" w:rsidRDefault="00954B72"/>
                    <w:p w14:paraId="28AB3404" w14:textId="77777777" w:rsidR="00954B72" w:rsidRDefault="00954B72">
                      <w:proofErr w:type="spellStart"/>
                      <w:r>
                        <w:t>SqlCpData</w:t>
                      </w:r>
                      <w:proofErr w:type="spellEnd"/>
                      <w:r>
                        <w:t xml:space="preserve"> </w:t>
                      </w:r>
                      <w:proofErr w:type="spellStart"/>
                      <w:r>
                        <w:t>cipherText</w:t>
                      </w:r>
                      <w:proofErr w:type="spellEnd"/>
                      <w:r>
                        <w:t>;</w:t>
                      </w:r>
                    </w:p>
                    <w:p w14:paraId="28AB3405" w14:textId="77777777" w:rsidR="00954B72" w:rsidRDefault="00954B72">
                      <w:proofErr w:type="spellStart"/>
                      <w:proofErr w:type="gramStart"/>
                      <w:r>
                        <w:t>memzero</w:t>
                      </w:r>
                      <w:proofErr w:type="spellEnd"/>
                      <w:r>
                        <w:t>(</w:t>
                      </w:r>
                      <w:proofErr w:type="gramEnd"/>
                      <w:r>
                        <w:t>&amp;</w:t>
                      </w:r>
                      <w:proofErr w:type="spellStart"/>
                      <w:r>
                        <w:t>cipherText</w:t>
                      </w:r>
                      <w:proofErr w:type="spellEnd"/>
                      <w:r>
                        <w:t xml:space="preserve">, </w:t>
                      </w:r>
                      <w:proofErr w:type="spellStart"/>
                      <w:r>
                        <w:t>sizeof</w:t>
                      </w:r>
                      <w:proofErr w:type="spellEnd"/>
                      <w:r>
                        <w:t>(</w:t>
                      </w:r>
                      <w:proofErr w:type="spellStart"/>
                      <w:r>
                        <w:t>cipherText</w:t>
                      </w:r>
                      <w:proofErr w:type="spellEnd"/>
                      <w:r>
                        <w:t>)</w:t>
                      </w:r>
                      <w:proofErr w:type="gramStart"/>
                      <w:r>
                        <w:t>);</w:t>
                      </w:r>
                      <w:proofErr w:type="gramEnd"/>
                    </w:p>
                    <w:p w14:paraId="28AB3406" w14:textId="77777777" w:rsidR="00954B72" w:rsidRDefault="00954B72"/>
                    <w:p w14:paraId="28AB3407" w14:textId="77777777" w:rsidR="00954B72" w:rsidRDefault="00954B72">
                      <w:proofErr w:type="spellStart"/>
                      <w:proofErr w:type="gramStart"/>
                      <w:r>
                        <w:t>SqlCpEncryptionParam</w:t>
                      </w:r>
                      <w:proofErr w:type="spellEnd"/>
                      <w:r>
                        <w:t xml:space="preserve">  iv</w:t>
                      </w:r>
                      <w:proofErr w:type="gramEnd"/>
                      <w:r>
                        <w:t>[1</w:t>
                      </w:r>
                      <w:proofErr w:type="gramStart"/>
                      <w:r>
                        <w:t>];</w:t>
                      </w:r>
                      <w:proofErr w:type="gramEnd"/>
                    </w:p>
                    <w:p w14:paraId="28AB3408" w14:textId="77777777" w:rsidR="00954B72" w:rsidRDefault="00954B72">
                      <w:proofErr w:type="spellStart"/>
                      <w:proofErr w:type="gramStart"/>
                      <w:r>
                        <w:t>memzero</w:t>
                      </w:r>
                      <w:proofErr w:type="spellEnd"/>
                      <w:r>
                        <w:t>(</w:t>
                      </w:r>
                      <w:proofErr w:type="gramEnd"/>
                      <w:r>
                        <w:t xml:space="preserve">&amp;iv, </w:t>
                      </w:r>
                      <w:proofErr w:type="spellStart"/>
                      <w:r>
                        <w:t>sizeof</w:t>
                      </w:r>
                      <w:proofErr w:type="spellEnd"/>
                      <w:r>
                        <w:t>(</w:t>
                      </w:r>
                      <w:proofErr w:type="gramStart"/>
                      <w:r>
                        <w:t>iv[</w:t>
                      </w:r>
                      <w:proofErr w:type="gramEnd"/>
                      <w:r>
                        <w:t>0])</w:t>
                      </w:r>
                      <w:proofErr w:type="gramStart"/>
                      <w:r>
                        <w:t>);</w:t>
                      </w:r>
                      <w:proofErr w:type="gramEnd"/>
                    </w:p>
                    <w:p w14:paraId="28AB3409" w14:textId="77777777" w:rsidR="00954B72" w:rsidRDefault="00954B72">
                      <w:proofErr w:type="spellStart"/>
                      <w:proofErr w:type="gramStart"/>
                      <w:r>
                        <w:t>iv</w:t>
                      </w:r>
                      <w:proofErr w:type="spellEnd"/>
                      <w:r>
                        <w:t>[</w:t>
                      </w:r>
                      <w:proofErr w:type="gramEnd"/>
                      <w:r>
                        <w:t>0</w:t>
                      </w:r>
                      <w:proofErr w:type="gramStart"/>
                      <w:r>
                        <w:t>].type</w:t>
                      </w:r>
                      <w:proofErr w:type="gramEnd"/>
                      <w:r>
                        <w:t xml:space="preserve"> = </w:t>
                      </w:r>
                      <w:proofErr w:type="spellStart"/>
                      <w:r>
                        <w:t>scp_ept_</w:t>
                      </w:r>
                      <w:proofErr w:type="gramStart"/>
                      <w:r>
                        <w:rPr>
                          <w:szCs w:val="18"/>
                        </w:rPr>
                        <w:t>IV</w:t>
                      </w:r>
                      <w:proofErr w:type="spellEnd"/>
                      <w:r>
                        <w:t>;</w:t>
                      </w:r>
                      <w:proofErr w:type="gramEnd"/>
                    </w:p>
                    <w:p w14:paraId="28AB340A" w14:textId="77777777" w:rsidR="00954B72" w:rsidRDefault="00954B72"/>
                    <w:p w14:paraId="28AB340B" w14:textId="77777777" w:rsidR="00954B72" w:rsidRDefault="00954B72">
                      <w:r>
                        <w:t>// Get size of ciphertext</w:t>
                      </w:r>
                    </w:p>
                    <w:p w14:paraId="28AB340C" w14:textId="77777777" w:rsidR="00954B72" w:rsidRDefault="00954B72">
                      <w:r>
                        <w:t xml:space="preserve">If ((err = </w:t>
                      </w:r>
                      <w:proofErr w:type="spellStart"/>
                      <w:proofErr w:type="gramStart"/>
                      <w:r>
                        <w:t>SqlCryptEncrypt</w:t>
                      </w:r>
                      <w:proofErr w:type="spellEnd"/>
                      <w:r>
                        <w:t>(</w:t>
                      </w:r>
                      <w:proofErr w:type="gramEnd"/>
                      <w:r>
                        <w:t>&amp;</w:t>
                      </w:r>
                      <w:proofErr w:type="spellStart"/>
                      <w:r>
                        <w:t>pSess</w:t>
                      </w:r>
                      <w:proofErr w:type="spellEnd"/>
                      <w:r>
                        <w:t xml:space="preserve">, &amp; </w:t>
                      </w:r>
                      <w:proofErr w:type="spellStart"/>
                      <w:r>
                        <w:t>keyThumb</w:t>
                      </w:r>
                      <w:proofErr w:type="spellEnd"/>
                      <w:r>
                        <w:t>, TRUE, &amp;iv, 1, &amp;</w:t>
                      </w:r>
                      <w:proofErr w:type="spellStart"/>
                      <w:r>
                        <w:t>plainText</w:t>
                      </w:r>
                      <w:proofErr w:type="spellEnd"/>
                      <w:r>
                        <w:t>, &amp;</w:t>
                      </w:r>
                      <w:proofErr w:type="spellStart"/>
                      <w:r>
                        <w:t>cipherText</w:t>
                      </w:r>
                      <w:proofErr w:type="spellEnd"/>
                      <w:r>
                        <w:t>)</w:t>
                      </w:r>
                      <w:proofErr w:type="gramStart"/>
                      <w:r>
                        <w:t>)!=</w:t>
                      </w:r>
                      <w:proofErr w:type="gramEnd"/>
                      <w:r>
                        <w:t xml:space="preserve"> </w:t>
                      </w:r>
                      <w:proofErr w:type="spellStart"/>
                      <w:r>
                        <w:t>SqlCp_Success</w:t>
                      </w:r>
                      <w:proofErr w:type="spellEnd"/>
                      <w:r>
                        <w:t>)</w:t>
                      </w:r>
                    </w:p>
                    <w:p w14:paraId="28AB340D" w14:textId="77777777" w:rsidR="00954B72" w:rsidRDefault="00954B72">
                      <w:r>
                        <w:tab/>
                        <w:t xml:space="preserve">Return </w:t>
                      </w:r>
                      <w:proofErr w:type="gramStart"/>
                      <w:r>
                        <w:t>err;</w:t>
                      </w:r>
                      <w:proofErr w:type="gramEnd"/>
                    </w:p>
                    <w:p w14:paraId="28AB340E" w14:textId="77777777" w:rsidR="00954B72" w:rsidRDefault="00954B72"/>
                    <w:p w14:paraId="28AB340F" w14:textId="77777777" w:rsidR="00954B72" w:rsidRDefault="00954B72">
                      <w:r>
                        <w:t>// Allocate memory for ciphertext</w:t>
                      </w:r>
                    </w:p>
                    <w:p w14:paraId="28AB3410" w14:textId="77777777" w:rsidR="00954B72" w:rsidRDefault="00954B72">
                      <w:proofErr w:type="spellStart"/>
                      <w:r>
                        <w:t>cipherText.pb</w:t>
                      </w:r>
                      <w:proofErr w:type="spellEnd"/>
                      <w:r>
                        <w:t xml:space="preserve"> = </w:t>
                      </w:r>
                      <w:proofErr w:type="gramStart"/>
                      <w:r>
                        <w:t>malloc(</w:t>
                      </w:r>
                      <w:proofErr w:type="spellStart"/>
                      <w:proofErr w:type="gramEnd"/>
                      <w:r>
                        <w:t>cipherText.cb</w:t>
                      </w:r>
                      <w:proofErr w:type="spellEnd"/>
                      <w:proofErr w:type="gramStart"/>
                      <w:r>
                        <w:t>);</w:t>
                      </w:r>
                      <w:proofErr w:type="gramEnd"/>
                    </w:p>
                    <w:p w14:paraId="28AB3411" w14:textId="77777777" w:rsidR="00954B72" w:rsidRDefault="00954B72"/>
                    <w:p w14:paraId="28AB3412" w14:textId="77777777" w:rsidR="00954B72" w:rsidRDefault="00954B72">
                      <w:r>
                        <w:t>// Allocate memory for IV</w:t>
                      </w:r>
                    </w:p>
                    <w:p w14:paraId="28AB3413" w14:textId="77777777" w:rsidR="00954B72" w:rsidRDefault="00954B72">
                      <w:proofErr w:type="spellStart"/>
                      <w:proofErr w:type="gramStart"/>
                      <w:r>
                        <w:t>Iv</w:t>
                      </w:r>
                      <w:proofErr w:type="spellEnd"/>
                      <w:r>
                        <w:t>[</w:t>
                      </w:r>
                      <w:proofErr w:type="gramEnd"/>
                      <w:r>
                        <w:t>0</w:t>
                      </w:r>
                      <w:proofErr w:type="gramStart"/>
                      <w:r>
                        <w:t>].pb</w:t>
                      </w:r>
                      <w:proofErr w:type="gramEnd"/>
                      <w:r>
                        <w:t xml:space="preserve"> = malloc(iv[0</w:t>
                      </w:r>
                      <w:proofErr w:type="gramStart"/>
                      <w:r>
                        <w:t>].</w:t>
                      </w:r>
                      <w:proofErr w:type="spellStart"/>
                      <w:r>
                        <w:t>cb</w:t>
                      </w:r>
                      <w:proofErr w:type="spellEnd"/>
                      <w:r>
                        <w:t>);</w:t>
                      </w:r>
                      <w:proofErr w:type="gramEnd"/>
                    </w:p>
                    <w:p w14:paraId="28AB3414" w14:textId="77777777" w:rsidR="00954B72" w:rsidRDefault="00954B72">
                      <w:proofErr w:type="spellStart"/>
                      <w:r>
                        <w:t>memcopy</w:t>
                      </w:r>
                      <w:proofErr w:type="spellEnd"/>
                      <w:r>
                        <w:t>(</w:t>
                      </w:r>
                      <w:proofErr w:type="gramStart"/>
                      <w:r>
                        <w:t>iv[</w:t>
                      </w:r>
                      <w:proofErr w:type="gramEnd"/>
                      <w:r>
                        <w:t>0</w:t>
                      </w:r>
                      <w:proofErr w:type="gramStart"/>
                      <w:r>
                        <w:t>].pb</w:t>
                      </w:r>
                      <w:proofErr w:type="gramEnd"/>
                      <w:r>
                        <w:t>, “some random value”, iv[0</w:t>
                      </w:r>
                      <w:proofErr w:type="gramStart"/>
                      <w:r>
                        <w:t>].</w:t>
                      </w:r>
                      <w:proofErr w:type="spellStart"/>
                      <w:r>
                        <w:t>cb</w:t>
                      </w:r>
                      <w:proofErr w:type="spellEnd"/>
                      <w:r>
                        <w:t>);</w:t>
                      </w:r>
                      <w:proofErr w:type="gramEnd"/>
                    </w:p>
                    <w:p w14:paraId="28AB3415" w14:textId="77777777" w:rsidR="00954B72" w:rsidRDefault="00954B72"/>
                    <w:p w14:paraId="28AB3416" w14:textId="77777777" w:rsidR="00954B72" w:rsidRDefault="00954B72">
                      <w:r>
                        <w:t>// Encrypt</w:t>
                      </w:r>
                    </w:p>
                    <w:p w14:paraId="28AB3417" w14:textId="77777777" w:rsidR="00954B72" w:rsidRDefault="00954B72">
                      <w:r>
                        <w:t xml:space="preserve">If ((err = </w:t>
                      </w:r>
                      <w:proofErr w:type="spellStart"/>
                      <w:r>
                        <w:t>SqlCryptEncrypt</w:t>
                      </w:r>
                      <w:proofErr w:type="spellEnd"/>
                      <w:r>
                        <w:t xml:space="preserve"> (&amp;</w:t>
                      </w:r>
                      <w:proofErr w:type="spellStart"/>
                      <w:r>
                        <w:t>pSess</w:t>
                      </w:r>
                      <w:proofErr w:type="spellEnd"/>
                      <w:r>
                        <w:t xml:space="preserve">, &amp; </w:t>
                      </w:r>
                      <w:proofErr w:type="spellStart"/>
                      <w:r>
                        <w:t>keyThumb</w:t>
                      </w:r>
                      <w:proofErr w:type="spellEnd"/>
                      <w:r>
                        <w:t>, TRUE, 0, &amp;iv, 1, &amp;</w:t>
                      </w:r>
                      <w:proofErr w:type="spellStart"/>
                      <w:r>
                        <w:t>plainText</w:t>
                      </w:r>
                      <w:proofErr w:type="spellEnd"/>
                      <w:r>
                        <w:t>, &amp;</w:t>
                      </w:r>
                      <w:proofErr w:type="spellStart"/>
                      <w:r>
                        <w:t>cipherText</w:t>
                      </w:r>
                      <w:proofErr w:type="spellEnd"/>
                      <w:r>
                        <w:t>)</w:t>
                      </w:r>
                      <w:proofErr w:type="gramStart"/>
                      <w:r>
                        <w:t>)!=</w:t>
                      </w:r>
                      <w:proofErr w:type="gramEnd"/>
                      <w:r>
                        <w:t xml:space="preserve"> </w:t>
                      </w:r>
                      <w:proofErr w:type="spellStart"/>
                      <w:r>
                        <w:t>SqlCp_Success</w:t>
                      </w:r>
                      <w:proofErr w:type="spellEnd"/>
                      <w:r>
                        <w:t>)</w:t>
                      </w:r>
                    </w:p>
                    <w:p w14:paraId="28AB3418" w14:textId="77777777" w:rsidR="00954B72" w:rsidRDefault="00954B72">
                      <w:r>
                        <w:tab/>
                        <w:t xml:space="preserve">Return </w:t>
                      </w:r>
                      <w:proofErr w:type="gramStart"/>
                      <w:r>
                        <w:t>err;</w:t>
                      </w:r>
                      <w:proofErr w:type="gramEnd"/>
                    </w:p>
                    <w:p w14:paraId="28AB3419" w14:textId="77777777" w:rsidR="00954B72" w:rsidRDefault="00954B72"/>
                    <w:p w14:paraId="28AB341A" w14:textId="77777777" w:rsidR="00954B72" w:rsidRDefault="00954B72">
                      <w:r>
                        <w:t>// Decrypt</w:t>
                      </w:r>
                    </w:p>
                    <w:p w14:paraId="28AB341B" w14:textId="77777777" w:rsidR="00954B72" w:rsidRDefault="00954B72">
                      <w:proofErr w:type="spellStart"/>
                      <w:r>
                        <w:t>SqlCpData</w:t>
                      </w:r>
                      <w:proofErr w:type="spellEnd"/>
                      <w:r>
                        <w:t xml:space="preserve"> plainText1;</w:t>
                      </w:r>
                    </w:p>
                    <w:p w14:paraId="28AB341C" w14:textId="77777777" w:rsidR="00954B72" w:rsidRDefault="00954B72">
                      <w:proofErr w:type="spellStart"/>
                      <w:proofErr w:type="gramStart"/>
                      <w:r>
                        <w:t>memzero</w:t>
                      </w:r>
                      <w:proofErr w:type="spellEnd"/>
                      <w:r>
                        <w:t>(</w:t>
                      </w:r>
                      <w:proofErr w:type="gramEnd"/>
                      <w:r>
                        <w:t xml:space="preserve">&amp;plainText1, </w:t>
                      </w:r>
                      <w:proofErr w:type="spellStart"/>
                      <w:r>
                        <w:t>sizeof</w:t>
                      </w:r>
                      <w:proofErr w:type="spellEnd"/>
                      <w:r>
                        <w:t>(plainText1)</w:t>
                      </w:r>
                      <w:proofErr w:type="gramStart"/>
                      <w:r>
                        <w:t>);</w:t>
                      </w:r>
                      <w:proofErr w:type="gramEnd"/>
                    </w:p>
                    <w:p w14:paraId="28AB341D" w14:textId="77777777" w:rsidR="00954B72" w:rsidRDefault="00954B72"/>
                    <w:p w14:paraId="28AB341E" w14:textId="77777777" w:rsidR="00954B72" w:rsidRDefault="00954B72">
                      <w:r>
                        <w:t>// Get the size of plaintext buffer</w:t>
                      </w:r>
                    </w:p>
                    <w:p w14:paraId="28AB341F" w14:textId="77777777" w:rsidR="00954B72" w:rsidRDefault="00954B72">
                      <w:r>
                        <w:t xml:space="preserve">If ((err = </w:t>
                      </w:r>
                      <w:proofErr w:type="spellStart"/>
                      <w:r>
                        <w:t>SqlCryptDecrypt</w:t>
                      </w:r>
                      <w:proofErr w:type="spellEnd"/>
                      <w:r>
                        <w:t xml:space="preserve"> (&amp;</w:t>
                      </w:r>
                      <w:proofErr w:type="spellStart"/>
                      <w:r>
                        <w:t>pSess</w:t>
                      </w:r>
                      <w:proofErr w:type="spellEnd"/>
                      <w:r>
                        <w:t xml:space="preserve">, &amp; </w:t>
                      </w:r>
                      <w:proofErr w:type="spellStart"/>
                      <w:r>
                        <w:t>keyThumb</w:t>
                      </w:r>
                      <w:proofErr w:type="spellEnd"/>
                      <w:r>
                        <w:t>, TRUE 0, &amp;iv, 1, &amp;</w:t>
                      </w:r>
                      <w:r w:rsidRPr="003721E3">
                        <w:t xml:space="preserve"> </w:t>
                      </w:r>
                      <w:proofErr w:type="spellStart"/>
                      <w:r>
                        <w:t>cipherText</w:t>
                      </w:r>
                      <w:proofErr w:type="spellEnd"/>
                      <w:r>
                        <w:t>, &amp;plainText1)</w:t>
                      </w:r>
                      <w:proofErr w:type="gramStart"/>
                      <w:r>
                        <w:t>)!=</w:t>
                      </w:r>
                      <w:proofErr w:type="gramEnd"/>
                      <w:r>
                        <w:t xml:space="preserve"> </w:t>
                      </w:r>
                      <w:proofErr w:type="spellStart"/>
                      <w:r>
                        <w:t>SqlCp_Success</w:t>
                      </w:r>
                      <w:proofErr w:type="spellEnd"/>
                      <w:r>
                        <w:t>)</w:t>
                      </w:r>
                    </w:p>
                    <w:p w14:paraId="28AB3420" w14:textId="77777777" w:rsidR="00954B72" w:rsidRDefault="00954B72">
                      <w:r>
                        <w:tab/>
                        <w:t xml:space="preserve">Return </w:t>
                      </w:r>
                      <w:proofErr w:type="gramStart"/>
                      <w:r>
                        <w:t>err;</w:t>
                      </w:r>
                      <w:proofErr w:type="gramEnd"/>
                    </w:p>
                    <w:p w14:paraId="28AB3421" w14:textId="77777777" w:rsidR="00954B72" w:rsidRDefault="00954B72"/>
                    <w:p w14:paraId="28AB3422" w14:textId="77777777" w:rsidR="00954B72" w:rsidRDefault="00954B72">
                      <w:r>
                        <w:t>// Allocate memory for plaintext</w:t>
                      </w:r>
                    </w:p>
                    <w:p w14:paraId="28AB3423" w14:textId="77777777" w:rsidR="00954B72" w:rsidRDefault="00954B72">
                      <w:r>
                        <w:t xml:space="preserve">plainText1.pb = </w:t>
                      </w:r>
                      <w:proofErr w:type="gramStart"/>
                      <w:r>
                        <w:t>malloc(</w:t>
                      </w:r>
                      <w:proofErr w:type="gramEnd"/>
                      <w:r>
                        <w:t>plainText1.cb</w:t>
                      </w:r>
                      <w:proofErr w:type="gramStart"/>
                      <w:r>
                        <w:t>);</w:t>
                      </w:r>
                      <w:proofErr w:type="gramEnd"/>
                    </w:p>
                    <w:p w14:paraId="28AB3424" w14:textId="77777777" w:rsidR="00954B72" w:rsidRDefault="00954B72"/>
                    <w:p w14:paraId="28AB3425" w14:textId="77777777" w:rsidR="00954B72" w:rsidRDefault="00954B72">
                      <w:r>
                        <w:t>// Decrypt now</w:t>
                      </w:r>
                    </w:p>
                    <w:p w14:paraId="28AB3426" w14:textId="77777777" w:rsidR="00954B72" w:rsidRDefault="00954B72">
                      <w:r>
                        <w:t xml:space="preserve">If ((err = </w:t>
                      </w:r>
                      <w:proofErr w:type="spellStart"/>
                      <w:r>
                        <w:t>SqlCryptDecrypt</w:t>
                      </w:r>
                      <w:proofErr w:type="spellEnd"/>
                      <w:r>
                        <w:t xml:space="preserve"> (&amp;</w:t>
                      </w:r>
                      <w:proofErr w:type="spellStart"/>
                      <w:r>
                        <w:t>pSess</w:t>
                      </w:r>
                      <w:proofErr w:type="spellEnd"/>
                      <w:r>
                        <w:t xml:space="preserve">, &amp; </w:t>
                      </w:r>
                      <w:proofErr w:type="spellStart"/>
                      <w:r>
                        <w:t>keyThumb</w:t>
                      </w:r>
                      <w:proofErr w:type="spellEnd"/>
                      <w:r>
                        <w:t>, TRUE 0, &amp;iv, 1, &amp;</w:t>
                      </w:r>
                      <w:r w:rsidRPr="003721E3">
                        <w:t xml:space="preserve"> </w:t>
                      </w:r>
                      <w:proofErr w:type="spellStart"/>
                      <w:r>
                        <w:t>cipherText</w:t>
                      </w:r>
                      <w:proofErr w:type="spellEnd"/>
                      <w:r>
                        <w:t>, &amp;plainText1)</w:t>
                      </w:r>
                      <w:proofErr w:type="gramStart"/>
                      <w:r>
                        <w:t>)!=</w:t>
                      </w:r>
                      <w:proofErr w:type="gramEnd"/>
                      <w:r>
                        <w:t xml:space="preserve"> </w:t>
                      </w:r>
                      <w:proofErr w:type="spellStart"/>
                      <w:r>
                        <w:t>SqlCp_Success</w:t>
                      </w:r>
                      <w:proofErr w:type="spellEnd"/>
                      <w:r>
                        <w:t>)</w:t>
                      </w:r>
                    </w:p>
                    <w:p w14:paraId="28AB3427" w14:textId="77777777" w:rsidR="00954B72" w:rsidRDefault="00954B72">
                      <w:r>
                        <w:tab/>
                        <w:t xml:space="preserve">Return </w:t>
                      </w:r>
                      <w:proofErr w:type="gramStart"/>
                      <w:r>
                        <w:t>err;</w:t>
                      </w:r>
                      <w:proofErr w:type="gramEnd"/>
                    </w:p>
                    <w:p w14:paraId="28AB3428" w14:textId="77777777" w:rsidR="00954B72" w:rsidRDefault="00954B72"/>
                    <w:p w14:paraId="28AB3429" w14:textId="77777777" w:rsidR="00954B72" w:rsidRDefault="00954B72"/>
                    <w:p w14:paraId="28AB342A" w14:textId="77777777" w:rsidR="00954B72" w:rsidRDefault="00954B72">
                      <w:r>
                        <w:t>Print (plainText1.pb, plainText1.cb);</w:t>
                      </w:r>
                    </w:p>
                  </w:txbxContent>
                </v:textbox>
                <w10:anchorlock/>
              </v:shape>
            </w:pict>
          </mc:Fallback>
        </mc:AlternateContent>
      </w:r>
    </w:p>
    <w:p w14:paraId="28AB2F92" w14:textId="77777777" w:rsidR="00774023" w:rsidRDefault="00774023"/>
    <w:p w14:paraId="28AB2F93" w14:textId="77777777" w:rsidR="00774023" w:rsidRDefault="004579C1">
      <w:r>
        <w:t xml:space="preserve">[TBD] Add example which uses </w:t>
      </w:r>
      <w:proofErr w:type="spellStart"/>
      <w:r>
        <w:t>fFinal</w:t>
      </w:r>
      <w:proofErr w:type="spellEnd"/>
      <w:r>
        <w:t xml:space="preserve"> flag.</w:t>
      </w:r>
    </w:p>
    <w:p w14:paraId="28AB2F94" w14:textId="77777777" w:rsidR="005A2D50" w:rsidRDefault="005A2D50"/>
    <w:p w14:paraId="28AB2F95" w14:textId="77777777" w:rsidR="00774023" w:rsidRDefault="00100E9B">
      <w:pPr>
        <w:pStyle w:val="Heading2"/>
      </w:pPr>
      <w:r>
        <w:t>Configuration</w:t>
      </w:r>
    </w:p>
    <w:p w14:paraId="28AB2F96" w14:textId="77777777" w:rsidR="00774023" w:rsidRDefault="00774023"/>
    <w:p w14:paraId="28AB2F97" w14:textId="77777777" w:rsidR="00774023" w:rsidRDefault="00100E9B">
      <w:pPr>
        <w:ind w:left="576"/>
      </w:pPr>
      <w:r>
        <w:t xml:space="preserve">In support of the off-by-default initiative started in Yukon, this feature will be off by default.  To enable and disable the feature, users can issue the following </w:t>
      </w:r>
      <w:proofErr w:type="spellStart"/>
      <w:r>
        <w:t>sp_configure</w:t>
      </w:r>
      <w:proofErr w:type="spellEnd"/>
      <w:r>
        <w:t xml:space="preserve"> command:</w:t>
      </w:r>
    </w:p>
    <w:p w14:paraId="28AB2F98" w14:textId="77777777" w:rsidR="00774023" w:rsidRDefault="00774023">
      <w:pPr>
        <w:ind w:left="576"/>
      </w:pPr>
    </w:p>
    <w:p w14:paraId="28AB2F99" w14:textId="77777777" w:rsidR="00774023" w:rsidRDefault="00100E9B">
      <w:pPr>
        <w:ind w:left="576"/>
      </w:pPr>
      <w:proofErr w:type="spellStart"/>
      <w:r>
        <w:t>Sp_configure</w:t>
      </w:r>
      <w:proofErr w:type="spellEnd"/>
      <w:r>
        <w:t xml:space="preserve"> “external encryption provider enabled”, minimum 0, maximum 1, default value 0 (off by default).</w:t>
      </w:r>
    </w:p>
    <w:p w14:paraId="28AB2F9A" w14:textId="77777777" w:rsidR="00774023" w:rsidRDefault="00774023">
      <w:pPr>
        <w:ind w:left="576"/>
      </w:pPr>
    </w:p>
    <w:p w14:paraId="28AB2F9B" w14:textId="77777777" w:rsidR="00774023" w:rsidRDefault="00100E9B">
      <w:pPr>
        <w:ind w:left="576"/>
      </w:pPr>
      <w:r>
        <w:t xml:space="preserve">This configure option will be disabled on all SKUs (including Matrix) except: Enterprise, Developer, and Evaluation edition.  If someone tries to change this </w:t>
      </w:r>
      <w:proofErr w:type="spellStart"/>
      <w:r>
        <w:t>sp_configure</w:t>
      </w:r>
      <w:proofErr w:type="spellEnd"/>
      <w:r>
        <w:t xml:space="preserve"> value on a non-enterprise SKU they will receive an error message stating, </w:t>
      </w:r>
    </w:p>
    <w:p w14:paraId="28AB2F9C" w14:textId="77777777" w:rsidR="00774023" w:rsidRDefault="00774023">
      <w:pPr>
        <w:ind w:left="576"/>
      </w:pPr>
    </w:p>
    <w:p w14:paraId="28AB2F9D" w14:textId="77777777" w:rsidR="00774023" w:rsidRDefault="00100E9B">
      <w:pPr>
        <w:ind w:left="576"/>
      </w:pPr>
      <w:r>
        <w:t>“This feature is only enabled in Enterprise Edition.”</w:t>
      </w:r>
    </w:p>
    <w:p w14:paraId="28AB2F9E" w14:textId="77777777" w:rsidR="00774023" w:rsidRDefault="00100E9B">
      <w:pPr>
        <w:ind w:left="576"/>
      </w:pPr>
      <w:r>
        <w:t xml:space="preserve"> </w:t>
      </w:r>
    </w:p>
    <w:p w14:paraId="28AB2F9F" w14:textId="77777777" w:rsidR="00774023" w:rsidRDefault="00774023">
      <w:pPr>
        <w:ind w:left="576"/>
      </w:pPr>
    </w:p>
    <w:p w14:paraId="28AB2FA0" w14:textId="77777777" w:rsidR="00774023" w:rsidRDefault="00B338D1">
      <w:pPr>
        <w:pStyle w:val="Heading2"/>
      </w:pPr>
      <w:r>
        <w:t> </w:t>
      </w:r>
      <w:bookmarkStart w:id="114" w:name="_Toc155173667"/>
      <w:bookmarkStart w:id="115" w:name="_Toc128197899"/>
      <w:bookmarkStart w:id="116" w:name="_Toc129160626"/>
      <w:r>
        <w:t>Error messages</w:t>
      </w:r>
      <w:bookmarkEnd w:id="114"/>
    </w:p>
    <w:p w14:paraId="28AB2FA1" w14:textId="77777777" w:rsidR="00774023" w:rsidRDefault="00B338D1">
      <w:r>
        <w:t xml:space="preserve">Error message returned as the result of a call to the provider is standard SQL Server error message. But it also includes an error code returned from the provider and specific to the provider. The meaning of that error code can be obtained from provider documentation. The error code is also written to SQL Server Ring Buffer. </w:t>
      </w:r>
    </w:p>
    <w:p w14:paraId="28AB2FA2" w14:textId="77777777" w:rsidR="00774023" w:rsidRDefault="00774023"/>
    <w:p w14:paraId="28AB2FA3" w14:textId="77777777" w:rsidR="00FF1EE7" w:rsidRDefault="00FF1EE7" w:rsidP="00FF1EE7">
      <w:r>
        <w:tab/>
        <w:t xml:space="preserve">// </w:t>
      </w:r>
      <w:proofErr w:type="spellStart"/>
      <w:r>
        <w:t>ErrorNumber</w:t>
      </w:r>
      <w:proofErr w:type="spellEnd"/>
      <w:r>
        <w:t>: 33022</w:t>
      </w:r>
    </w:p>
    <w:p w14:paraId="28AB2FA4" w14:textId="77777777" w:rsidR="00FF1EE7" w:rsidRDefault="00FF1EE7" w:rsidP="00FF1EE7">
      <w:r>
        <w:tab/>
        <w:t xml:space="preserve">// </w:t>
      </w:r>
      <w:proofErr w:type="spellStart"/>
      <w:r>
        <w:t>ErrorSeverity</w:t>
      </w:r>
      <w:proofErr w:type="spellEnd"/>
      <w:r>
        <w:t>: EX_USER</w:t>
      </w:r>
    </w:p>
    <w:p w14:paraId="28AB2FA5"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A6" w14:textId="77777777" w:rsidR="00FF1EE7" w:rsidRDefault="00FF1EE7" w:rsidP="00FF1EE7">
      <w:r>
        <w:tab/>
        <w:t xml:space="preserve">// </w:t>
      </w:r>
      <w:proofErr w:type="spellStart"/>
      <w:r>
        <w:t>ErrorFormat</w:t>
      </w:r>
      <w:proofErr w:type="spellEnd"/>
      <w:r>
        <w:t>: Cannot obtain cryptographic provider properties. Provider error code: %d.</w:t>
      </w:r>
    </w:p>
    <w:p w14:paraId="28AB2FA7" w14:textId="77777777" w:rsidR="00FF1EE7" w:rsidRDefault="00FF1EE7" w:rsidP="00FF1EE7">
      <w:r>
        <w:tab/>
        <w:t xml:space="preserve">// </w:t>
      </w:r>
      <w:proofErr w:type="spellStart"/>
      <w:r>
        <w:t>ErrorCause</w:t>
      </w:r>
      <w:proofErr w:type="spellEnd"/>
      <w:r>
        <w:t>: Self-explanatory</w:t>
      </w:r>
    </w:p>
    <w:p w14:paraId="28AB2FA8" w14:textId="77777777" w:rsidR="00FF1EE7" w:rsidRDefault="00FF1EE7" w:rsidP="00FF1EE7">
      <w:r>
        <w:tab/>
        <w:t xml:space="preserve">// </w:t>
      </w:r>
      <w:proofErr w:type="spellStart"/>
      <w:r>
        <w:t>ErrorCorrectiveAction</w:t>
      </w:r>
      <w:proofErr w:type="spellEnd"/>
      <w:r>
        <w:t>: Obtain valid provider.</w:t>
      </w:r>
    </w:p>
    <w:p w14:paraId="28AB2FA9" w14:textId="77777777" w:rsidR="00FF1EE7" w:rsidRDefault="00FF1EE7" w:rsidP="00FF1EE7">
      <w:r>
        <w:tab/>
        <w:t>const int SEC_CRYPTOPROV_CANTGETPROVINFO = 22;</w:t>
      </w:r>
    </w:p>
    <w:p w14:paraId="28AB2FAA" w14:textId="77777777" w:rsidR="00FF1EE7" w:rsidRDefault="00FF1EE7" w:rsidP="00FF1EE7"/>
    <w:p w14:paraId="28AB2FAB" w14:textId="77777777" w:rsidR="00FF1EE7" w:rsidRDefault="00FF1EE7" w:rsidP="00FF1EE7">
      <w:r>
        <w:tab/>
        <w:t xml:space="preserve">// </w:t>
      </w:r>
      <w:proofErr w:type="spellStart"/>
      <w:r>
        <w:t>ErrorNumber</w:t>
      </w:r>
      <w:proofErr w:type="spellEnd"/>
      <w:r>
        <w:t>: 33023</w:t>
      </w:r>
    </w:p>
    <w:p w14:paraId="28AB2FAC" w14:textId="77777777" w:rsidR="00FF1EE7" w:rsidRDefault="00FF1EE7" w:rsidP="00FF1EE7">
      <w:r>
        <w:tab/>
        <w:t xml:space="preserve">// </w:t>
      </w:r>
      <w:proofErr w:type="spellStart"/>
      <w:r>
        <w:t>ErrorSeverity</w:t>
      </w:r>
      <w:proofErr w:type="spellEnd"/>
      <w:r>
        <w:t>: EX_USER</w:t>
      </w:r>
    </w:p>
    <w:p w14:paraId="28AB2FAD"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AE" w14:textId="77777777" w:rsidR="00FF1EE7" w:rsidRDefault="00FF1EE7" w:rsidP="00FF1EE7">
      <w:r>
        <w:tab/>
        <w:t xml:space="preserve">// </w:t>
      </w:r>
      <w:proofErr w:type="spellStart"/>
      <w:r>
        <w:t>ErrorFormat</w:t>
      </w:r>
      <w:proofErr w:type="spellEnd"/>
      <w:r>
        <w:t>: %S_MSG is too long. Maximum allowed length is %d bytes.</w:t>
      </w:r>
    </w:p>
    <w:p w14:paraId="28AB2FAF" w14:textId="77777777" w:rsidR="00FF1EE7" w:rsidRDefault="00FF1EE7" w:rsidP="00FF1EE7">
      <w:r>
        <w:tab/>
        <w:t xml:space="preserve">// </w:t>
      </w:r>
      <w:proofErr w:type="spellStart"/>
      <w:r>
        <w:t>ErrorCause</w:t>
      </w:r>
      <w:proofErr w:type="spellEnd"/>
      <w:r>
        <w:t>: Self-explanatory</w:t>
      </w:r>
    </w:p>
    <w:p w14:paraId="28AB2FB0" w14:textId="77777777" w:rsidR="00FF1EE7" w:rsidRDefault="00FF1EE7" w:rsidP="00FF1EE7">
      <w:r>
        <w:tab/>
        <w:t xml:space="preserve">// </w:t>
      </w:r>
      <w:proofErr w:type="spellStart"/>
      <w:r>
        <w:t>ErrorCorrectiveAction</w:t>
      </w:r>
      <w:proofErr w:type="spellEnd"/>
      <w:r>
        <w:t>: Use valid provider path or provider name</w:t>
      </w:r>
    </w:p>
    <w:p w14:paraId="28AB2FB1" w14:textId="77777777" w:rsidR="00FF1EE7" w:rsidRDefault="00FF1EE7" w:rsidP="00FF1EE7">
      <w:r>
        <w:tab/>
        <w:t>const int SEC_CRYPTOPROV_PATHTOOLONG = 23;</w:t>
      </w:r>
    </w:p>
    <w:p w14:paraId="28AB2FB2" w14:textId="77777777" w:rsidR="00FF1EE7" w:rsidRDefault="00FF1EE7" w:rsidP="00FF1EE7"/>
    <w:p w14:paraId="28AB2FB3" w14:textId="77777777" w:rsidR="00FF1EE7" w:rsidRDefault="00FF1EE7" w:rsidP="00FF1EE7">
      <w:r>
        <w:tab/>
        <w:t xml:space="preserve">// </w:t>
      </w:r>
      <w:proofErr w:type="spellStart"/>
      <w:r>
        <w:t>ErrorNumber</w:t>
      </w:r>
      <w:proofErr w:type="spellEnd"/>
      <w:r>
        <w:t>: 33024</w:t>
      </w:r>
    </w:p>
    <w:p w14:paraId="28AB2FB4" w14:textId="77777777" w:rsidR="00FF1EE7" w:rsidRDefault="00FF1EE7" w:rsidP="00FF1EE7">
      <w:r>
        <w:tab/>
        <w:t xml:space="preserve">// </w:t>
      </w:r>
      <w:proofErr w:type="spellStart"/>
      <w:r>
        <w:t>ErrorSeverity</w:t>
      </w:r>
      <w:proofErr w:type="spellEnd"/>
      <w:r>
        <w:t>: EX_USER</w:t>
      </w:r>
    </w:p>
    <w:p w14:paraId="28AB2FB5"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B6" w14:textId="77777777" w:rsidR="00FF1EE7" w:rsidRDefault="00FF1EE7" w:rsidP="00FF1EE7">
      <w:r>
        <w:tab/>
        <w:t xml:space="preserve">// </w:t>
      </w:r>
      <w:proofErr w:type="spellStart"/>
      <w:r>
        <w:t>ErrorFormat</w:t>
      </w:r>
      <w:proofErr w:type="spellEnd"/>
      <w:r>
        <w:t>: Cryptographic provider %S_MSG '%</w:t>
      </w:r>
      <w:proofErr w:type="spellStart"/>
      <w:r>
        <w:t>ls'</w:t>
      </w:r>
      <w:proofErr w:type="spellEnd"/>
      <w:r>
        <w:t xml:space="preserve"> in </w:t>
      </w:r>
      <w:proofErr w:type="spellStart"/>
      <w:r>
        <w:t>dll</w:t>
      </w:r>
      <w:proofErr w:type="spellEnd"/>
      <w:r>
        <w:t xml:space="preserve"> is different from the one recorded in catalogs for provider with id %d.</w:t>
      </w:r>
    </w:p>
    <w:p w14:paraId="28AB2FB7" w14:textId="77777777" w:rsidR="00FF1EE7" w:rsidRDefault="00FF1EE7" w:rsidP="00FF1EE7">
      <w:r>
        <w:tab/>
        <w:t xml:space="preserve">// </w:t>
      </w:r>
      <w:proofErr w:type="spellStart"/>
      <w:r>
        <w:t>ErrorCause</w:t>
      </w:r>
      <w:proofErr w:type="spellEnd"/>
      <w:r>
        <w:t>: Self-explanatory</w:t>
      </w:r>
    </w:p>
    <w:p w14:paraId="28AB2FB8" w14:textId="77777777" w:rsidR="00FF1EE7" w:rsidRDefault="00FF1EE7" w:rsidP="00FF1EE7">
      <w:r>
        <w:lastRenderedPageBreak/>
        <w:tab/>
        <w:t xml:space="preserve">// </w:t>
      </w:r>
      <w:proofErr w:type="spellStart"/>
      <w:r>
        <w:t>ErrorCorrectiveAction</w:t>
      </w:r>
      <w:proofErr w:type="spellEnd"/>
      <w:r>
        <w:t xml:space="preserve">: Can use only </w:t>
      </w:r>
      <w:proofErr w:type="spellStart"/>
      <w:r>
        <w:t>dll</w:t>
      </w:r>
      <w:proofErr w:type="spellEnd"/>
      <w:r>
        <w:t xml:space="preserve"> with provider </w:t>
      </w:r>
      <w:proofErr w:type="spellStart"/>
      <w:r>
        <w:t>guid</w:t>
      </w:r>
      <w:proofErr w:type="spellEnd"/>
      <w:r>
        <w:t xml:space="preserve"> matching the one </w:t>
      </w:r>
      <w:proofErr w:type="spellStart"/>
      <w:r>
        <w:t>incatalogs</w:t>
      </w:r>
      <w:proofErr w:type="spellEnd"/>
      <w:r>
        <w:t>.</w:t>
      </w:r>
    </w:p>
    <w:p w14:paraId="28AB2FB9" w14:textId="77777777" w:rsidR="00FF1EE7" w:rsidRDefault="00FF1EE7" w:rsidP="00FF1EE7">
      <w:r>
        <w:tab/>
        <w:t>const int SEC_CRYPTOPROV_DLLMISMATCH = 24;</w:t>
      </w:r>
    </w:p>
    <w:p w14:paraId="28AB2FBA" w14:textId="77777777" w:rsidR="00FF1EE7" w:rsidRDefault="00FF1EE7" w:rsidP="00FF1EE7"/>
    <w:p w14:paraId="28AB2FBB" w14:textId="77777777" w:rsidR="00FF1EE7" w:rsidRDefault="00FF1EE7" w:rsidP="00FF1EE7">
      <w:r>
        <w:tab/>
        <w:t xml:space="preserve">// </w:t>
      </w:r>
      <w:proofErr w:type="spellStart"/>
      <w:r>
        <w:t>ErrorNumber</w:t>
      </w:r>
      <w:proofErr w:type="spellEnd"/>
      <w:r>
        <w:t>: 33025</w:t>
      </w:r>
    </w:p>
    <w:p w14:paraId="28AB2FBC" w14:textId="77777777" w:rsidR="00FF1EE7" w:rsidRDefault="00FF1EE7" w:rsidP="00FF1EE7">
      <w:r>
        <w:tab/>
        <w:t xml:space="preserve">// </w:t>
      </w:r>
      <w:proofErr w:type="spellStart"/>
      <w:r>
        <w:t>ErrorSeverity</w:t>
      </w:r>
      <w:proofErr w:type="spellEnd"/>
      <w:r>
        <w:t>: EX_USER</w:t>
      </w:r>
    </w:p>
    <w:p w14:paraId="28AB2FBD" w14:textId="77777777" w:rsidR="00FF1EE7" w:rsidRDefault="00FF1EE7" w:rsidP="00FF1EE7">
      <w:r>
        <w:tab/>
        <w:t xml:space="preserve">// </w:t>
      </w:r>
      <w:proofErr w:type="spellStart"/>
      <w:r>
        <w:t>ErrorFormat</w:t>
      </w:r>
      <w:proofErr w:type="spellEnd"/>
      <w:r>
        <w:t xml:space="preserve">: Invalid </w:t>
      </w:r>
      <w:proofErr w:type="spellStart"/>
      <w:r>
        <w:t>cryptograpihic</w:t>
      </w:r>
      <w:proofErr w:type="spellEnd"/>
      <w:r>
        <w:t xml:space="preserve"> provider property: %S_MSG.</w:t>
      </w:r>
    </w:p>
    <w:p w14:paraId="28AB2FBE" w14:textId="77777777" w:rsidR="00FF1EE7" w:rsidRDefault="00FF1EE7" w:rsidP="00FF1EE7">
      <w:r>
        <w:tab/>
        <w:t xml:space="preserve">// </w:t>
      </w:r>
      <w:proofErr w:type="spellStart"/>
      <w:r>
        <w:t>ErrorCause</w:t>
      </w:r>
      <w:proofErr w:type="spellEnd"/>
      <w:r>
        <w:t>: Self-explanatory</w:t>
      </w:r>
    </w:p>
    <w:p w14:paraId="28AB2FBF" w14:textId="77777777" w:rsidR="00FF1EE7" w:rsidRDefault="00FF1EE7" w:rsidP="00FF1EE7">
      <w:r>
        <w:tab/>
        <w:t xml:space="preserve">// </w:t>
      </w:r>
      <w:proofErr w:type="spellStart"/>
      <w:r>
        <w:t>ErrorCorrectiveAction</w:t>
      </w:r>
      <w:proofErr w:type="spellEnd"/>
      <w:r>
        <w:t xml:space="preserve">: Obtain valid provider </w:t>
      </w:r>
      <w:proofErr w:type="spellStart"/>
      <w:r>
        <w:t>dll</w:t>
      </w:r>
      <w:proofErr w:type="spellEnd"/>
      <w:r>
        <w:t>.</w:t>
      </w:r>
    </w:p>
    <w:p w14:paraId="28AB2FC0" w14:textId="77777777" w:rsidR="00FF1EE7" w:rsidRDefault="00FF1EE7" w:rsidP="00FF1EE7">
      <w:r>
        <w:tab/>
        <w:t>const int SEC_CRYPTOPROV_BADINFO = 25;</w:t>
      </w:r>
    </w:p>
    <w:p w14:paraId="28AB2FC1" w14:textId="77777777" w:rsidR="00FF1EE7" w:rsidRDefault="00FF1EE7" w:rsidP="00FF1EE7"/>
    <w:p w14:paraId="28AB2FC2" w14:textId="77777777" w:rsidR="00FF1EE7" w:rsidRDefault="00FF1EE7" w:rsidP="00FF1EE7">
      <w:r>
        <w:tab/>
        <w:t xml:space="preserve">// </w:t>
      </w:r>
      <w:proofErr w:type="spellStart"/>
      <w:r>
        <w:t>ErrorNumber</w:t>
      </w:r>
      <w:proofErr w:type="spellEnd"/>
      <w:r>
        <w:t>: 33026</w:t>
      </w:r>
    </w:p>
    <w:p w14:paraId="28AB2FC3" w14:textId="77777777" w:rsidR="00FF1EE7" w:rsidRDefault="00FF1EE7" w:rsidP="00FF1EE7">
      <w:r>
        <w:tab/>
        <w:t xml:space="preserve">// </w:t>
      </w:r>
      <w:proofErr w:type="spellStart"/>
      <w:r>
        <w:t>ErrorSeverity</w:t>
      </w:r>
      <w:proofErr w:type="spellEnd"/>
      <w:r>
        <w:t>: EX_USER</w:t>
      </w:r>
    </w:p>
    <w:p w14:paraId="28AB2FC4"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C5" w14:textId="77777777" w:rsidR="00FF1EE7" w:rsidRDefault="00FF1EE7" w:rsidP="00FF1EE7">
      <w:r>
        <w:tab/>
        <w:t xml:space="preserve">// </w:t>
      </w:r>
      <w:proofErr w:type="spellStart"/>
      <w:r>
        <w:t>ErrorFormat</w:t>
      </w:r>
      <w:proofErr w:type="spellEnd"/>
      <w:r>
        <w:t xml:space="preserve">: Cryptographic provider with </w:t>
      </w:r>
      <w:proofErr w:type="spellStart"/>
      <w:r>
        <w:t>guid</w:t>
      </w:r>
      <w:proofErr w:type="spellEnd"/>
      <w:r>
        <w:t xml:space="preserve"> '%</w:t>
      </w:r>
      <w:proofErr w:type="spellStart"/>
      <w:r>
        <w:t>ls'</w:t>
      </w:r>
      <w:proofErr w:type="spellEnd"/>
      <w:r>
        <w:t xml:space="preserve"> already exists.</w:t>
      </w:r>
    </w:p>
    <w:p w14:paraId="28AB2FC6" w14:textId="77777777" w:rsidR="00FF1EE7" w:rsidRDefault="00FF1EE7" w:rsidP="00FF1EE7">
      <w:r>
        <w:tab/>
        <w:t xml:space="preserve">// </w:t>
      </w:r>
      <w:proofErr w:type="spellStart"/>
      <w:r>
        <w:t>ErrorCause</w:t>
      </w:r>
      <w:proofErr w:type="spellEnd"/>
      <w:r>
        <w:t>: Self-explanatory</w:t>
      </w:r>
    </w:p>
    <w:p w14:paraId="28AB2FC7" w14:textId="77777777" w:rsidR="00FF1EE7" w:rsidRDefault="00FF1EE7" w:rsidP="00FF1EE7">
      <w:r>
        <w:tab/>
        <w:t xml:space="preserve">// </w:t>
      </w:r>
      <w:proofErr w:type="spellStart"/>
      <w:r>
        <w:t>ErrorCorrectiveAction</w:t>
      </w:r>
      <w:proofErr w:type="spellEnd"/>
      <w:r>
        <w:t xml:space="preserve">: Providers must have unique </w:t>
      </w:r>
      <w:proofErr w:type="spellStart"/>
      <w:r>
        <w:t>guids</w:t>
      </w:r>
      <w:proofErr w:type="spellEnd"/>
      <w:r>
        <w:t>..</w:t>
      </w:r>
    </w:p>
    <w:p w14:paraId="28AB2FC8" w14:textId="77777777" w:rsidR="00FF1EE7" w:rsidRDefault="00FF1EE7" w:rsidP="00FF1EE7">
      <w:r>
        <w:tab/>
        <w:t>const int SEC_CRYPTOPROV_GUIDEXISTS= 26;</w:t>
      </w:r>
    </w:p>
    <w:p w14:paraId="28AB2FC9" w14:textId="77777777" w:rsidR="00FF1EE7" w:rsidRDefault="00FF1EE7" w:rsidP="00FF1EE7"/>
    <w:p w14:paraId="28AB2FCA" w14:textId="77777777" w:rsidR="00FF1EE7" w:rsidRDefault="00FF1EE7" w:rsidP="00FF1EE7">
      <w:r>
        <w:tab/>
        <w:t xml:space="preserve">// </w:t>
      </w:r>
      <w:proofErr w:type="spellStart"/>
      <w:r>
        <w:t>ErrorNumber</w:t>
      </w:r>
      <w:proofErr w:type="spellEnd"/>
      <w:r>
        <w:t>: 33027</w:t>
      </w:r>
    </w:p>
    <w:p w14:paraId="28AB2FCB" w14:textId="77777777" w:rsidR="00FF1EE7" w:rsidRDefault="00FF1EE7" w:rsidP="00FF1EE7">
      <w:r>
        <w:tab/>
        <w:t xml:space="preserve">// </w:t>
      </w:r>
      <w:proofErr w:type="spellStart"/>
      <w:r>
        <w:t>ErrorSeverity</w:t>
      </w:r>
      <w:proofErr w:type="spellEnd"/>
      <w:r>
        <w:t>: EX_USER</w:t>
      </w:r>
    </w:p>
    <w:p w14:paraId="28AB2FCC"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CD" w14:textId="77777777" w:rsidR="00FF1EE7" w:rsidRDefault="00FF1EE7" w:rsidP="00FF1EE7">
      <w:r>
        <w:tab/>
        <w:t xml:space="preserve">// </w:t>
      </w:r>
      <w:proofErr w:type="spellStart"/>
      <w:r>
        <w:t>ErrorFormat</w:t>
      </w:r>
      <w:proofErr w:type="spellEnd"/>
      <w:r>
        <w:t>: Cryptographic provider library '%.*</w:t>
      </w:r>
      <w:proofErr w:type="spellStart"/>
      <w:r>
        <w:t>ls'</w:t>
      </w:r>
      <w:proofErr w:type="spellEnd"/>
      <w:r>
        <w:t xml:space="preserve"> is invalid.</w:t>
      </w:r>
    </w:p>
    <w:p w14:paraId="28AB2FCE" w14:textId="77777777" w:rsidR="00FF1EE7" w:rsidRDefault="00FF1EE7" w:rsidP="00FF1EE7">
      <w:r>
        <w:tab/>
        <w:t xml:space="preserve">// </w:t>
      </w:r>
      <w:proofErr w:type="spellStart"/>
      <w:r>
        <w:t>ErrorCause</w:t>
      </w:r>
      <w:proofErr w:type="spellEnd"/>
      <w:r>
        <w:t>: Self-explanatory</w:t>
      </w:r>
    </w:p>
    <w:p w14:paraId="28AB2FCF" w14:textId="77777777" w:rsidR="00FF1EE7" w:rsidRDefault="00FF1EE7" w:rsidP="00FF1EE7">
      <w:r>
        <w:tab/>
        <w:t xml:space="preserve">// </w:t>
      </w:r>
      <w:proofErr w:type="spellStart"/>
      <w:r>
        <w:t>ErrorCorrectiveAction</w:t>
      </w:r>
      <w:proofErr w:type="spellEnd"/>
      <w:r>
        <w:t>: N/A.</w:t>
      </w:r>
    </w:p>
    <w:p w14:paraId="28AB2FD0" w14:textId="77777777" w:rsidR="00FF1EE7" w:rsidRDefault="00FF1EE7" w:rsidP="00FF1EE7">
      <w:r>
        <w:tab/>
        <w:t>const int SEC_CRYPTOPROV_CANTLOADDLL = 27;</w:t>
      </w:r>
    </w:p>
    <w:p w14:paraId="28AB2FD1" w14:textId="77777777" w:rsidR="00FF1EE7" w:rsidRDefault="00FF1EE7" w:rsidP="00FF1EE7"/>
    <w:p w14:paraId="28AB2FD2" w14:textId="77777777" w:rsidR="00FF1EE7" w:rsidRDefault="00FF1EE7" w:rsidP="00FF1EE7">
      <w:r>
        <w:tab/>
        <w:t xml:space="preserve">// </w:t>
      </w:r>
      <w:proofErr w:type="spellStart"/>
      <w:r>
        <w:t>ErrorNumber</w:t>
      </w:r>
      <w:proofErr w:type="spellEnd"/>
      <w:r>
        <w:t>: 33028</w:t>
      </w:r>
    </w:p>
    <w:p w14:paraId="28AB2FD3" w14:textId="77777777" w:rsidR="00FF1EE7" w:rsidRDefault="00FF1EE7" w:rsidP="00FF1EE7">
      <w:r>
        <w:tab/>
        <w:t xml:space="preserve">// </w:t>
      </w:r>
      <w:proofErr w:type="spellStart"/>
      <w:r>
        <w:t>ErrorSeverity</w:t>
      </w:r>
      <w:proofErr w:type="spellEnd"/>
      <w:r>
        <w:t>: EX_USER</w:t>
      </w:r>
    </w:p>
    <w:p w14:paraId="28AB2FD4"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D5" w14:textId="77777777" w:rsidR="00FF1EE7" w:rsidRDefault="00FF1EE7" w:rsidP="00FF1EE7">
      <w:r>
        <w:tab/>
        <w:t xml:space="preserve">// </w:t>
      </w:r>
      <w:proofErr w:type="spellStart"/>
      <w:r>
        <w:t>ErrorFormat</w:t>
      </w:r>
      <w:proofErr w:type="spellEnd"/>
      <w:r>
        <w:t>: Cannot open session for cryptographic provider. Provider error code: %d.</w:t>
      </w:r>
    </w:p>
    <w:p w14:paraId="28AB2FD6" w14:textId="77777777" w:rsidR="00FF1EE7" w:rsidRDefault="00FF1EE7" w:rsidP="00FF1EE7">
      <w:r>
        <w:tab/>
        <w:t xml:space="preserve">// </w:t>
      </w:r>
      <w:proofErr w:type="spellStart"/>
      <w:r>
        <w:t>ErrorCause</w:t>
      </w:r>
      <w:proofErr w:type="spellEnd"/>
      <w:r>
        <w:t>: Self-explanatory</w:t>
      </w:r>
    </w:p>
    <w:p w14:paraId="28AB2FD7" w14:textId="77777777" w:rsidR="00FF1EE7" w:rsidRDefault="00FF1EE7" w:rsidP="00FF1EE7">
      <w:r>
        <w:tab/>
        <w:t xml:space="preserve">// </w:t>
      </w:r>
      <w:proofErr w:type="spellStart"/>
      <w:r>
        <w:t>ErrorCorrectiveAction</w:t>
      </w:r>
      <w:proofErr w:type="spellEnd"/>
      <w:r>
        <w:t>: N/A.</w:t>
      </w:r>
    </w:p>
    <w:p w14:paraId="28AB2FD8" w14:textId="77777777" w:rsidR="00FF1EE7" w:rsidRDefault="00FF1EE7" w:rsidP="00FF1EE7">
      <w:r>
        <w:tab/>
        <w:t>const int SEC_CRYPTOPROV_CANTOPENSESSION = 28;</w:t>
      </w:r>
    </w:p>
    <w:p w14:paraId="28AB2FD9" w14:textId="77777777" w:rsidR="00FF1EE7" w:rsidRDefault="00FF1EE7" w:rsidP="00FF1EE7"/>
    <w:p w14:paraId="28AB2FDA" w14:textId="77777777" w:rsidR="00FF1EE7" w:rsidRDefault="00FF1EE7" w:rsidP="00FF1EE7">
      <w:r>
        <w:tab/>
        <w:t xml:space="preserve">// </w:t>
      </w:r>
      <w:proofErr w:type="spellStart"/>
      <w:r>
        <w:t>ErrorNumber</w:t>
      </w:r>
      <w:proofErr w:type="spellEnd"/>
      <w:r>
        <w:t>: 33029</w:t>
      </w:r>
    </w:p>
    <w:p w14:paraId="28AB2FDB" w14:textId="77777777" w:rsidR="00FF1EE7" w:rsidRDefault="00FF1EE7" w:rsidP="00FF1EE7">
      <w:r>
        <w:tab/>
        <w:t xml:space="preserve">// </w:t>
      </w:r>
      <w:proofErr w:type="spellStart"/>
      <w:r>
        <w:t>ErrorSeverity</w:t>
      </w:r>
      <w:proofErr w:type="spellEnd"/>
      <w:r>
        <w:t>: EX_USER</w:t>
      </w:r>
    </w:p>
    <w:p w14:paraId="28AB2FDC"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DD" w14:textId="77777777" w:rsidR="00FF1EE7" w:rsidRDefault="00FF1EE7" w:rsidP="00FF1EE7">
      <w:r>
        <w:tab/>
        <w:t xml:space="preserve">// </w:t>
      </w:r>
      <w:proofErr w:type="spellStart"/>
      <w:r>
        <w:t>ErrorFormat</w:t>
      </w:r>
      <w:proofErr w:type="spellEnd"/>
      <w:r>
        <w:t>: Cannot initialize cryptographic provider. Provider error code: %d.</w:t>
      </w:r>
    </w:p>
    <w:p w14:paraId="28AB2FDE" w14:textId="77777777" w:rsidR="00FF1EE7" w:rsidRDefault="00FF1EE7" w:rsidP="00FF1EE7">
      <w:r>
        <w:tab/>
        <w:t xml:space="preserve">// </w:t>
      </w:r>
      <w:proofErr w:type="spellStart"/>
      <w:r>
        <w:t>ErrorCause</w:t>
      </w:r>
      <w:proofErr w:type="spellEnd"/>
      <w:r>
        <w:t>: Self-explanatory</w:t>
      </w:r>
    </w:p>
    <w:p w14:paraId="28AB2FDF" w14:textId="77777777" w:rsidR="00FF1EE7" w:rsidRDefault="00FF1EE7" w:rsidP="00FF1EE7">
      <w:r>
        <w:tab/>
        <w:t xml:space="preserve">// </w:t>
      </w:r>
      <w:proofErr w:type="spellStart"/>
      <w:r>
        <w:t>ErrorCorrectiveAction</w:t>
      </w:r>
      <w:proofErr w:type="spellEnd"/>
      <w:r>
        <w:t>: N/A.</w:t>
      </w:r>
    </w:p>
    <w:p w14:paraId="28AB2FE0" w14:textId="77777777" w:rsidR="00FF1EE7" w:rsidRDefault="00FF1EE7" w:rsidP="00FF1EE7">
      <w:r>
        <w:tab/>
        <w:t>const int SEC_CRYPTOPROV_CANTINIT = 29;</w:t>
      </w:r>
    </w:p>
    <w:p w14:paraId="28AB2FE1" w14:textId="77777777" w:rsidR="00FF1EE7" w:rsidRDefault="00FF1EE7" w:rsidP="00FF1EE7"/>
    <w:p w14:paraId="28AB2FE2" w14:textId="77777777" w:rsidR="00FF1EE7" w:rsidRDefault="00FF1EE7" w:rsidP="00FF1EE7">
      <w:r>
        <w:tab/>
        <w:t xml:space="preserve">// </w:t>
      </w:r>
      <w:proofErr w:type="spellStart"/>
      <w:r>
        <w:t>ErrorNumber</w:t>
      </w:r>
      <w:proofErr w:type="spellEnd"/>
      <w:r>
        <w:t>: 33030</w:t>
      </w:r>
    </w:p>
    <w:p w14:paraId="28AB2FE3" w14:textId="77777777" w:rsidR="00FF1EE7" w:rsidRDefault="00FF1EE7" w:rsidP="00FF1EE7">
      <w:r>
        <w:tab/>
        <w:t xml:space="preserve">// </w:t>
      </w:r>
      <w:proofErr w:type="spellStart"/>
      <w:r>
        <w:t>ErrorSeverity</w:t>
      </w:r>
      <w:proofErr w:type="spellEnd"/>
      <w:r>
        <w:t>: EX_USER</w:t>
      </w:r>
    </w:p>
    <w:p w14:paraId="28AB2FE4"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E5" w14:textId="77777777" w:rsidR="00FF1EE7" w:rsidRDefault="00FF1EE7" w:rsidP="00FF1EE7">
      <w:r>
        <w:lastRenderedPageBreak/>
        <w:tab/>
        <w:t xml:space="preserve">// </w:t>
      </w:r>
      <w:proofErr w:type="spellStart"/>
      <w:r>
        <w:t>ErrorFormat</w:t>
      </w:r>
      <w:proofErr w:type="spellEnd"/>
      <w:r>
        <w:t>: Cryptographic provider with id %d is in use. Close all sessions, which use this provider or disable the provider using FORCE option.</w:t>
      </w:r>
    </w:p>
    <w:p w14:paraId="28AB2FE6" w14:textId="77777777" w:rsidR="00FF1EE7" w:rsidRDefault="00FF1EE7" w:rsidP="00FF1EE7">
      <w:r>
        <w:tab/>
        <w:t xml:space="preserve">// </w:t>
      </w:r>
      <w:proofErr w:type="spellStart"/>
      <w:r>
        <w:t>ErrorCause</w:t>
      </w:r>
      <w:proofErr w:type="spellEnd"/>
      <w:r>
        <w:t>: Self-explanatory</w:t>
      </w:r>
    </w:p>
    <w:p w14:paraId="28AB2FE7" w14:textId="77777777" w:rsidR="00FF1EE7" w:rsidRDefault="00FF1EE7" w:rsidP="00FF1EE7">
      <w:r>
        <w:tab/>
        <w:t xml:space="preserve">// </w:t>
      </w:r>
      <w:proofErr w:type="spellStart"/>
      <w:r>
        <w:t>ErrorCorrectiveAction</w:t>
      </w:r>
      <w:proofErr w:type="spellEnd"/>
      <w:r>
        <w:t>: Need to close all crypto sessions.</w:t>
      </w:r>
    </w:p>
    <w:p w14:paraId="28AB2FE8" w14:textId="77777777" w:rsidR="00FF1EE7" w:rsidRDefault="00FF1EE7" w:rsidP="00FF1EE7">
      <w:r>
        <w:tab/>
        <w:t>const int SEC_CRYPTOPROV_INUSE = 30;</w:t>
      </w:r>
    </w:p>
    <w:p w14:paraId="28AB2FE9" w14:textId="77777777" w:rsidR="00FF1EE7" w:rsidRDefault="00FF1EE7" w:rsidP="00FF1EE7"/>
    <w:p w14:paraId="28AB2FEA" w14:textId="77777777" w:rsidR="00FF1EE7" w:rsidRDefault="00FF1EE7" w:rsidP="00FF1EE7">
      <w:r>
        <w:tab/>
        <w:t xml:space="preserve">// </w:t>
      </w:r>
      <w:proofErr w:type="spellStart"/>
      <w:r>
        <w:t>ErrorNumber</w:t>
      </w:r>
      <w:proofErr w:type="spellEnd"/>
      <w:r>
        <w:t>: 33031</w:t>
      </w:r>
    </w:p>
    <w:p w14:paraId="28AB2FEB" w14:textId="77777777" w:rsidR="00FF1EE7" w:rsidRDefault="00FF1EE7" w:rsidP="00FF1EE7">
      <w:r>
        <w:tab/>
        <w:t xml:space="preserve">// </w:t>
      </w:r>
      <w:proofErr w:type="spellStart"/>
      <w:r>
        <w:t>ErrorSeverity</w:t>
      </w:r>
      <w:proofErr w:type="spellEnd"/>
      <w:r>
        <w:t>: EX_USER</w:t>
      </w:r>
    </w:p>
    <w:p w14:paraId="28AB2FEC"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ED" w14:textId="77777777" w:rsidR="00FF1EE7" w:rsidRDefault="00FF1EE7" w:rsidP="00FF1EE7">
      <w:r>
        <w:tab/>
        <w:t xml:space="preserve">// </w:t>
      </w:r>
      <w:proofErr w:type="spellStart"/>
      <w:r>
        <w:t>ErrorFormat</w:t>
      </w:r>
      <w:proofErr w:type="spellEnd"/>
      <w:r>
        <w:t>: Cryptographic provider '%.*</w:t>
      </w:r>
      <w:proofErr w:type="spellStart"/>
      <w:r>
        <w:t>ls'</w:t>
      </w:r>
      <w:proofErr w:type="spellEnd"/>
      <w:r>
        <w:t xml:space="preserve"> is in disabled. Enable the provider first.</w:t>
      </w:r>
    </w:p>
    <w:p w14:paraId="28AB2FEE" w14:textId="77777777" w:rsidR="00FF1EE7" w:rsidRDefault="00FF1EE7" w:rsidP="00FF1EE7">
      <w:r>
        <w:tab/>
        <w:t xml:space="preserve">// </w:t>
      </w:r>
      <w:proofErr w:type="spellStart"/>
      <w:r>
        <w:t>ErrorCause</w:t>
      </w:r>
      <w:proofErr w:type="spellEnd"/>
      <w:r>
        <w:t>: Self-explanatory</w:t>
      </w:r>
    </w:p>
    <w:p w14:paraId="28AB2FEF" w14:textId="77777777" w:rsidR="00FF1EE7" w:rsidRDefault="00FF1EE7" w:rsidP="00FF1EE7">
      <w:r>
        <w:tab/>
        <w:t xml:space="preserve">// </w:t>
      </w:r>
      <w:proofErr w:type="spellStart"/>
      <w:r>
        <w:t>ErrorCorrectiveAction</w:t>
      </w:r>
      <w:proofErr w:type="spellEnd"/>
      <w:r>
        <w:t>: Need to disable the provider.</w:t>
      </w:r>
    </w:p>
    <w:p w14:paraId="28AB2FF0" w14:textId="77777777" w:rsidR="00FF1EE7" w:rsidRDefault="00FF1EE7" w:rsidP="00FF1EE7">
      <w:r>
        <w:tab/>
        <w:t>const int SEC_CRYPTOPROV_DISABLED = 31;</w:t>
      </w:r>
    </w:p>
    <w:p w14:paraId="28AB2FF1" w14:textId="77777777" w:rsidR="00FF1EE7" w:rsidRDefault="00FF1EE7" w:rsidP="00FF1EE7"/>
    <w:p w14:paraId="28AB2FF2" w14:textId="77777777" w:rsidR="00FF1EE7" w:rsidRDefault="00FF1EE7" w:rsidP="00FF1EE7">
      <w:r>
        <w:tab/>
        <w:t xml:space="preserve">// </w:t>
      </w:r>
      <w:proofErr w:type="spellStart"/>
      <w:r>
        <w:t>ErrorNumber</w:t>
      </w:r>
      <w:proofErr w:type="spellEnd"/>
      <w:r>
        <w:t>: 33032</w:t>
      </w:r>
    </w:p>
    <w:p w14:paraId="28AB2FF3" w14:textId="77777777" w:rsidR="00FF1EE7" w:rsidRDefault="00FF1EE7" w:rsidP="00FF1EE7">
      <w:r>
        <w:tab/>
        <w:t xml:space="preserve">// </w:t>
      </w:r>
      <w:proofErr w:type="spellStart"/>
      <w:r>
        <w:t>ErrorSeverity</w:t>
      </w:r>
      <w:proofErr w:type="spellEnd"/>
      <w:r>
        <w:t>: EX_USER</w:t>
      </w:r>
    </w:p>
    <w:p w14:paraId="28AB2FF4" w14:textId="77777777" w:rsidR="00FF1EE7" w:rsidRDefault="00FF1EE7" w:rsidP="00FF1EE7">
      <w:r>
        <w:tab/>
        <w:t xml:space="preserve">// </w:t>
      </w:r>
      <w:proofErr w:type="spellStart"/>
      <w:r>
        <w:t>ErrorFormat</w:t>
      </w:r>
      <w:proofErr w:type="spellEnd"/>
      <w:r>
        <w:t xml:space="preserve">: SQL Crypto API version %4d.%4d implemented by provider is not supported. Supported version is %4d.%4d.  </w:t>
      </w:r>
    </w:p>
    <w:p w14:paraId="28AB2FF5" w14:textId="77777777" w:rsidR="00FF1EE7" w:rsidRDefault="00FF1EE7" w:rsidP="00FF1EE7">
      <w:r>
        <w:tab/>
        <w:t xml:space="preserve">// </w:t>
      </w:r>
      <w:proofErr w:type="spellStart"/>
      <w:r>
        <w:t>ErrorCause</w:t>
      </w:r>
      <w:proofErr w:type="spellEnd"/>
      <w:r>
        <w:t xml:space="preserve">: Self-explanatory. </w:t>
      </w:r>
    </w:p>
    <w:p w14:paraId="28AB2FF6" w14:textId="77777777" w:rsidR="00FF1EE7" w:rsidRDefault="00FF1EE7" w:rsidP="00FF1EE7">
      <w:r>
        <w:tab/>
        <w:t xml:space="preserve">// </w:t>
      </w:r>
      <w:proofErr w:type="spellStart"/>
      <w:r>
        <w:t>ErrorCorrectiveAction</w:t>
      </w:r>
      <w:proofErr w:type="spellEnd"/>
      <w:r>
        <w:t>: Make SQL Server service account be able to resolve windows account names.</w:t>
      </w:r>
    </w:p>
    <w:p w14:paraId="28AB2FF7" w14:textId="77777777" w:rsidR="00FF1EE7" w:rsidRDefault="00FF1EE7" w:rsidP="00FF1EE7">
      <w:r>
        <w:tab/>
        <w:t xml:space="preserve">// </w:t>
      </w:r>
      <w:proofErr w:type="spellStart"/>
      <w:r>
        <w:t>ErrorEventLogAlways</w:t>
      </w:r>
      <w:proofErr w:type="spellEnd"/>
      <w:r>
        <w:t>: Yes</w:t>
      </w:r>
    </w:p>
    <w:p w14:paraId="28AB2FF8"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F9" w14:textId="77777777" w:rsidR="00FF1EE7" w:rsidRDefault="00FF1EE7" w:rsidP="00FF1EE7">
      <w:r>
        <w:tab/>
        <w:t>const int SEC_CRYPTOPROV_BADSQLCPVERSION = 32;</w:t>
      </w:r>
    </w:p>
    <w:p w14:paraId="28AB2FFA" w14:textId="77777777" w:rsidR="00FF1EE7" w:rsidRDefault="00FF1EE7" w:rsidP="00FF1EE7"/>
    <w:p w14:paraId="28AB2FFB" w14:textId="77777777" w:rsidR="00FF1EE7" w:rsidRDefault="00FF1EE7" w:rsidP="00FF1EE7">
      <w:r>
        <w:tab/>
        <w:t xml:space="preserve">// </w:t>
      </w:r>
      <w:proofErr w:type="spellStart"/>
      <w:r>
        <w:t>ErrorNumber</w:t>
      </w:r>
      <w:proofErr w:type="spellEnd"/>
      <w:r>
        <w:t>: 33033</w:t>
      </w:r>
    </w:p>
    <w:p w14:paraId="28AB2FFC" w14:textId="77777777" w:rsidR="00FF1EE7" w:rsidRDefault="00FF1EE7" w:rsidP="00FF1EE7">
      <w:r>
        <w:tab/>
        <w:t xml:space="preserve">// </w:t>
      </w:r>
      <w:proofErr w:type="spellStart"/>
      <w:r>
        <w:t>ErrorSeverity</w:t>
      </w:r>
      <w:proofErr w:type="spellEnd"/>
      <w:r>
        <w:t>: EX_USER</w:t>
      </w:r>
    </w:p>
    <w:p w14:paraId="28AB2FFD"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2FFE" w14:textId="77777777" w:rsidR="00FF1EE7" w:rsidRDefault="00FF1EE7" w:rsidP="00FF1EE7">
      <w:r>
        <w:tab/>
        <w:t xml:space="preserve">// </w:t>
      </w:r>
      <w:proofErr w:type="spellStart"/>
      <w:r>
        <w:t>ErrorFormat</w:t>
      </w:r>
      <w:proofErr w:type="spellEnd"/>
      <w:r>
        <w:t>: Specified %S_MSG type is not valid with the provider.</w:t>
      </w:r>
    </w:p>
    <w:p w14:paraId="28AB2FFF" w14:textId="77777777" w:rsidR="00FF1EE7" w:rsidRDefault="00FF1EE7" w:rsidP="00FF1EE7">
      <w:r>
        <w:tab/>
        <w:t xml:space="preserve">// </w:t>
      </w:r>
      <w:proofErr w:type="spellStart"/>
      <w:r>
        <w:t>ErrorCause</w:t>
      </w:r>
      <w:proofErr w:type="spellEnd"/>
      <w:r>
        <w:t>: Self-explanatory</w:t>
      </w:r>
    </w:p>
    <w:p w14:paraId="28AB3000" w14:textId="77777777" w:rsidR="00FF1EE7" w:rsidRDefault="00FF1EE7" w:rsidP="00FF1EE7">
      <w:r>
        <w:tab/>
        <w:t xml:space="preserve">// </w:t>
      </w:r>
      <w:proofErr w:type="spellStart"/>
      <w:r>
        <w:t>ErrorCorrectiveAction</w:t>
      </w:r>
      <w:proofErr w:type="spellEnd"/>
      <w:r>
        <w:t>: Specify correct option type.</w:t>
      </w:r>
    </w:p>
    <w:p w14:paraId="28AB3001" w14:textId="77777777" w:rsidR="00774023" w:rsidRDefault="00FF1EE7" w:rsidP="00FF1EE7">
      <w:r>
        <w:tab/>
        <w:t>const int SEC_CRYPTOPROV_INVALIDOPTIONTYPE = 33;</w:t>
      </w:r>
    </w:p>
    <w:p w14:paraId="28AB3002" w14:textId="77777777" w:rsidR="00774023" w:rsidRDefault="00774023"/>
    <w:p w14:paraId="28AB3003" w14:textId="77777777" w:rsidR="00FF1EE7" w:rsidRDefault="00FF1EE7" w:rsidP="00FF1EE7">
      <w:r>
        <w:tab/>
        <w:t xml:space="preserve">// </w:t>
      </w:r>
      <w:proofErr w:type="spellStart"/>
      <w:r>
        <w:t>ErrorNumber</w:t>
      </w:r>
      <w:proofErr w:type="spellEnd"/>
      <w:r>
        <w:t>: 33034</w:t>
      </w:r>
    </w:p>
    <w:p w14:paraId="28AB3004" w14:textId="77777777" w:rsidR="00FF1EE7" w:rsidRDefault="00FF1EE7" w:rsidP="00FF1EE7">
      <w:r>
        <w:tab/>
        <w:t xml:space="preserve">// </w:t>
      </w:r>
      <w:proofErr w:type="spellStart"/>
      <w:r>
        <w:t>ErrorSeverity</w:t>
      </w:r>
      <w:proofErr w:type="spellEnd"/>
      <w:r>
        <w:t>: EX_USER</w:t>
      </w:r>
    </w:p>
    <w:p w14:paraId="28AB3005"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06" w14:textId="77777777" w:rsidR="00FF1EE7" w:rsidRDefault="00FF1EE7" w:rsidP="00FF1EE7">
      <w:r>
        <w:tab/>
        <w:t xml:space="preserve">// </w:t>
      </w:r>
      <w:proofErr w:type="spellStart"/>
      <w:r>
        <w:t>ErrorFormat</w:t>
      </w:r>
      <w:proofErr w:type="spellEnd"/>
      <w:r>
        <w:t>: Cannot specify algorithm for existing key.</w:t>
      </w:r>
    </w:p>
    <w:p w14:paraId="28AB3007" w14:textId="77777777" w:rsidR="00FF1EE7" w:rsidRDefault="00FF1EE7" w:rsidP="00FF1EE7">
      <w:r>
        <w:tab/>
        <w:t xml:space="preserve">// </w:t>
      </w:r>
      <w:proofErr w:type="spellStart"/>
      <w:r>
        <w:t>ErrorCause</w:t>
      </w:r>
      <w:proofErr w:type="spellEnd"/>
      <w:r>
        <w:t>: Self-explanatory</w:t>
      </w:r>
    </w:p>
    <w:p w14:paraId="28AB3008" w14:textId="77777777" w:rsidR="00FF1EE7" w:rsidRDefault="00FF1EE7" w:rsidP="00FF1EE7">
      <w:r>
        <w:tab/>
        <w:t xml:space="preserve">// </w:t>
      </w:r>
      <w:proofErr w:type="spellStart"/>
      <w:r>
        <w:t>ErrorCorrectiveAction</w:t>
      </w:r>
      <w:proofErr w:type="spellEnd"/>
      <w:r>
        <w:t>: Specify correct option type.</w:t>
      </w:r>
    </w:p>
    <w:p w14:paraId="28AB3009" w14:textId="77777777" w:rsidR="00FF1EE7" w:rsidRDefault="00FF1EE7" w:rsidP="00FF1EE7">
      <w:r>
        <w:tab/>
        <w:t>const int SEC_CRYPTOPROV_CANTSPECIFYALGOFORKEY = 34;</w:t>
      </w:r>
    </w:p>
    <w:p w14:paraId="28AB300A" w14:textId="77777777" w:rsidR="00FF1EE7" w:rsidRDefault="00FF1EE7" w:rsidP="00FF1EE7">
      <w:r>
        <w:t xml:space="preserve">    </w:t>
      </w:r>
    </w:p>
    <w:p w14:paraId="28AB300B" w14:textId="77777777" w:rsidR="00FF1EE7" w:rsidRDefault="00FF1EE7" w:rsidP="00FF1EE7">
      <w:r>
        <w:tab/>
        <w:t xml:space="preserve">// </w:t>
      </w:r>
      <w:proofErr w:type="spellStart"/>
      <w:r>
        <w:t>ErrorNumber</w:t>
      </w:r>
      <w:proofErr w:type="spellEnd"/>
      <w:r>
        <w:t>: 33035</w:t>
      </w:r>
    </w:p>
    <w:p w14:paraId="28AB300C" w14:textId="77777777" w:rsidR="00FF1EE7" w:rsidRDefault="00FF1EE7" w:rsidP="00FF1EE7">
      <w:r>
        <w:tab/>
        <w:t xml:space="preserve">// </w:t>
      </w:r>
      <w:proofErr w:type="spellStart"/>
      <w:r>
        <w:t>ErrorSeverity</w:t>
      </w:r>
      <w:proofErr w:type="spellEnd"/>
      <w:r>
        <w:t>: EX_USER</w:t>
      </w:r>
    </w:p>
    <w:p w14:paraId="28AB300D"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0E" w14:textId="77777777" w:rsidR="00FF1EE7" w:rsidRDefault="00FF1EE7" w:rsidP="00FF1EE7">
      <w:r>
        <w:tab/>
        <w:t xml:space="preserve">// </w:t>
      </w:r>
      <w:proofErr w:type="spellStart"/>
      <w:r>
        <w:t>ErrorFormat</w:t>
      </w:r>
      <w:proofErr w:type="spellEnd"/>
      <w:r>
        <w:t>: Cannot create key in the provider.</w:t>
      </w:r>
    </w:p>
    <w:p w14:paraId="28AB300F" w14:textId="77777777" w:rsidR="00FF1EE7" w:rsidRDefault="00FF1EE7" w:rsidP="00FF1EE7">
      <w:r>
        <w:tab/>
        <w:t xml:space="preserve">// </w:t>
      </w:r>
      <w:proofErr w:type="spellStart"/>
      <w:r>
        <w:t>ErrorCause</w:t>
      </w:r>
      <w:proofErr w:type="spellEnd"/>
      <w:r>
        <w:t>: Can not create key in EKM provider</w:t>
      </w:r>
    </w:p>
    <w:p w14:paraId="28AB3010" w14:textId="77777777" w:rsidR="00FF1EE7" w:rsidRDefault="00FF1EE7" w:rsidP="00FF1EE7">
      <w:r>
        <w:tab/>
        <w:t xml:space="preserve">// </w:t>
      </w:r>
      <w:proofErr w:type="spellStart"/>
      <w:r>
        <w:t>ErrorCorrectiveAction</w:t>
      </w:r>
      <w:proofErr w:type="spellEnd"/>
      <w:r>
        <w:t>: Contact EKM admin.</w:t>
      </w:r>
    </w:p>
    <w:p w14:paraId="28AB3011" w14:textId="77777777" w:rsidR="00FF1EE7" w:rsidRDefault="00FF1EE7" w:rsidP="00FF1EE7">
      <w:r>
        <w:lastRenderedPageBreak/>
        <w:tab/>
        <w:t>const int SEC_CRYPTOPROV_CANTCREATEEKMKEY = 35;</w:t>
      </w:r>
    </w:p>
    <w:p w14:paraId="28AB3012" w14:textId="77777777" w:rsidR="00FF1EE7" w:rsidRDefault="00FF1EE7" w:rsidP="00FF1EE7"/>
    <w:p w14:paraId="28AB3013" w14:textId="77777777" w:rsidR="00FF1EE7" w:rsidRDefault="00FF1EE7" w:rsidP="00FF1EE7">
      <w:r>
        <w:tab/>
        <w:t xml:space="preserve">// </w:t>
      </w:r>
      <w:proofErr w:type="spellStart"/>
      <w:r>
        <w:t>ErrorNumber</w:t>
      </w:r>
      <w:proofErr w:type="spellEnd"/>
      <w:r>
        <w:t>: 33036</w:t>
      </w:r>
    </w:p>
    <w:p w14:paraId="28AB3014" w14:textId="77777777" w:rsidR="00FF1EE7" w:rsidRDefault="00FF1EE7" w:rsidP="00FF1EE7">
      <w:r>
        <w:tab/>
        <w:t xml:space="preserve">// </w:t>
      </w:r>
      <w:proofErr w:type="spellStart"/>
      <w:r>
        <w:t>ErrorSeverity</w:t>
      </w:r>
      <w:proofErr w:type="spellEnd"/>
      <w:r>
        <w:t>: EX_INFO</w:t>
      </w:r>
    </w:p>
    <w:p w14:paraId="28AB3015"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16" w14:textId="77777777" w:rsidR="00FF1EE7" w:rsidRDefault="00FF1EE7" w:rsidP="00FF1EE7">
      <w:r>
        <w:tab/>
        <w:t xml:space="preserve">// </w:t>
      </w:r>
      <w:proofErr w:type="spellStart"/>
      <w:r>
        <w:t>ErrorFormat</w:t>
      </w:r>
      <w:proofErr w:type="spellEnd"/>
      <w:r>
        <w:t>: Cannot drop the key '%.*</w:t>
      </w:r>
      <w:proofErr w:type="spellStart"/>
      <w:r>
        <w:t>ls'</w:t>
      </w:r>
      <w:proofErr w:type="spellEnd"/>
      <w:r>
        <w:t xml:space="preserve"> in the provider.</w:t>
      </w:r>
    </w:p>
    <w:p w14:paraId="28AB3017" w14:textId="77777777" w:rsidR="00FF1EE7" w:rsidRDefault="00FF1EE7" w:rsidP="00FF1EE7">
      <w:r>
        <w:tab/>
        <w:t xml:space="preserve">// </w:t>
      </w:r>
      <w:proofErr w:type="spellStart"/>
      <w:r>
        <w:t>ErrorCause</w:t>
      </w:r>
      <w:proofErr w:type="spellEnd"/>
      <w:r>
        <w:t>: Can not drop key in EKM provider</w:t>
      </w:r>
    </w:p>
    <w:p w14:paraId="28AB3018" w14:textId="77777777" w:rsidR="00FF1EE7" w:rsidRDefault="00FF1EE7" w:rsidP="00FF1EE7">
      <w:r>
        <w:tab/>
        <w:t xml:space="preserve">// </w:t>
      </w:r>
      <w:proofErr w:type="spellStart"/>
      <w:r>
        <w:t>ErrorCorrectiveAction</w:t>
      </w:r>
      <w:proofErr w:type="spellEnd"/>
      <w:r>
        <w:t>: Contact EKM admin.</w:t>
      </w:r>
    </w:p>
    <w:p w14:paraId="28AB3019" w14:textId="77777777" w:rsidR="00FF1EE7" w:rsidRDefault="00FF1EE7" w:rsidP="00FF1EE7">
      <w:r>
        <w:tab/>
        <w:t>const int SEC_CRYPTOPROV_CANTDROPEKMKEY = 36;</w:t>
      </w:r>
    </w:p>
    <w:p w14:paraId="28AB301A" w14:textId="77777777" w:rsidR="00FF1EE7" w:rsidRDefault="00FF1EE7" w:rsidP="00FF1EE7"/>
    <w:p w14:paraId="28AB301B" w14:textId="77777777" w:rsidR="00FF1EE7" w:rsidRDefault="00FF1EE7" w:rsidP="00FF1EE7">
      <w:r>
        <w:tab/>
        <w:t xml:space="preserve">// </w:t>
      </w:r>
      <w:proofErr w:type="spellStart"/>
      <w:r>
        <w:t>ErrorNumber</w:t>
      </w:r>
      <w:proofErr w:type="spellEnd"/>
      <w:r>
        <w:t>: 33037</w:t>
      </w:r>
    </w:p>
    <w:p w14:paraId="28AB301C" w14:textId="77777777" w:rsidR="00FF1EE7" w:rsidRDefault="00FF1EE7" w:rsidP="00FF1EE7">
      <w:r>
        <w:tab/>
        <w:t xml:space="preserve">// </w:t>
      </w:r>
      <w:proofErr w:type="spellStart"/>
      <w:r>
        <w:t>ErrorSeverity</w:t>
      </w:r>
      <w:proofErr w:type="spellEnd"/>
      <w:r>
        <w:t>: EX_USER</w:t>
      </w:r>
    </w:p>
    <w:p w14:paraId="28AB301D"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1E" w14:textId="77777777" w:rsidR="00FF1EE7" w:rsidRDefault="00FF1EE7" w:rsidP="00FF1EE7">
      <w:r>
        <w:tab/>
        <w:t xml:space="preserve">// </w:t>
      </w:r>
      <w:proofErr w:type="spellStart"/>
      <w:r>
        <w:t>ErrorFormat</w:t>
      </w:r>
      <w:proofErr w:type="spellEnd"/>
      <w:r>
        <w:t>: Cannot export public key from the provider.</w:t>
      </w:r>
    </w:p>
    <w:p w14:paraId="28AB301F" w14:textId="77777777" w:rsidR="00FF1EE7" w:rsidRDefault="00FF1EE7" w:rsidP="00FF1EE7">
      <w:r>
        <w:tab/>
        <w:t xml:space="preserve">// </w:t>
      </w:r>
      <w:proofErr w:type="spellStart"/>
      <w:r>
        <w:t>ErrorCause</w:t>
      </w:r>
      <w:proofErr w:type="spellEnd"/>
      <w:r>
        <w:t>: Can not export key from EKM provider</w:t>
      </w:r>
    </w:p>
    <w:p w14:paraId="28AB3020" w14:textId="77777777" w:rsidR="00FF1EE7" w:rsidRDefault="00FF1EE7" w:rsidP="00FF1EE7">
      <w:r>
        <w:tab/>
        <w:t xml:space="preserve">// </w:t>
      </w:r>
      <w:proofErr w:type="spellStart"/>
      <w:r>
        <w:t>ErrorCorrectiveAction</w:t>
      </w:r>
      <w:proofErr w:type="spellEnd"/>
      <w:r>
        <w:t>: Contact EKM admin.</w:t>
      </w:r>
    </w:p>
    <w:p w14:paraId="28AB3021" w14:textId="77777777" w:rsidR="00FF1EE7" w:rsidRDefault="00FF1EE7" w:rsidP="00FF1EE7">
      <w:r>
        <w:tab/>
        <w:t>const int SEC_CRYPTOPROV_CANTEXPORTEKMPUBKEY = 37;</w:t>
      </w:r>
    </w:p>
    <w:p w14:paraId="28AB3022" w14:textId="77777777" w:rsidR="00FF1EE7" w:rsidRDefault="00FF1EE7" w:rsidP="00FF1EE7"/>
    <w:p w14:paraId="28AB3023" w14:textId="77777777" w:rsidR="00FF1EE7" w:rsidRDefault="00FF1EE7" w:rsidP="00FF1EE7">
      <w:r>
        <w:tab/>
        <w:t xml:space="preserve">// </w:t>
      </w:r>
      <w:proofErr w:type="spellStart"/>
      <w:r>
        <w:t>ErrorNumber</w:t>
      </w:r>
      <w:proofErr w:type="spellEnd"/>
      <w:r>
        <w:t>: 33038</w:t>
      </w:r>
    </w:p>
    <w:p w14:paraId="28AB3024" w14:textId="77777777" w:rsidR="00FF1EE7" w:rsidRDefault="00FF1EE7" w:rsidP="00FF1EE7">
      <w:r>
        <w:tab/>
        <w:t xml:space="preserve">// </w:t>
      </w:r>
      <w:proofErr w:type="spellStart"/>
      <w:r>
        <w:t>ErrorSeverity</w:t>
      </w:r>
      <w:proofErr w:type="spellEnd"/>
      <w:r>
        <w:t>: EX_USER</w:t>
      </w:r>
    </w:p>
    <w:p w14:paraId="28AB3025"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26" w14:textId="77777777" w:rsidR="00FF1EE7" w:rsidRDefault="00FF1EE7" w:rsidP="00FF1EE7">
      <w:r>
        <w:tab/>
        <w:t xml:space="preserve">// </w:t>
      </w:r>
      <w:proofErr w:type="spellStart"/>
      <w:r>
        <w:t>ErrorFormat</w:t>
      </w:r>
      <w:proofErr w:type="spellEnd"/>
      <w:r>
        <w:t>: Key in database does not match key in the provider.</w:t>
      </w:r>
    </w:p>
    <w:p w14:paraId="28AB3027" w14:textId="77777777" w:rsidR="00FF1EE7" w:rsidRDefault="00FF1EE7" w:rsidP="00FF1EE7">
      <w:r>
        <w:tab/>
        <w:t xml:space="preserve">// </w:t>
      </w:r>
      <w:proofErr w:type="spellStart"/>
      <w:r>
        <w:t>ErrorCause</w:t>
      </w:r>
      <w:proofErr w:type="spellEnd"/>
      <w:r>
        <w:t>: Can not export key from EKM provider</w:t>
      </w:r>
    </w:p>
    <w:p w14:paraId="28AB3028" w14:textId="77777777" w:rsidR="00FF1EE7" w:rsidRDefault="00FF1EE7" w:rsidP="00FF1EE7">
      <w:r>
        <w:tab/>
        <w:t xml:space="preserve">// </w:t>
      </w:r>
      <w:proofErr w:type="spellStart"/>
      <w:r>
        <w:t>ErrorCorrectiveAction</w:t>
      </w:r>
      <w:proofErr w:type="spellEnd"/>
      <w:r>
        <w:t>: Contact EKM admin.</w:t>
      </w:r>
    </w:p>
    <w:p w14:paraId="28AB3029" w14:textId="77777777" w:rsidR="00FF1EE7" w:rsidRDefault="00FF1EE7" w:rsidP="00FF1EE7">
      <w:r>
        <w:tab/>
        <w:t>const int SEC_CRYPTOPROV_EKMKEYMISMATCH = 38;</w:t>
      </w:r>
    </w:p>
    <w:p w14:paraId="28AB302A" w14:textId="77777777" w:rsidR="00FF1EE7" w:rsidRDefault="00FF1EE7" w:rsidP="00FF1EE7"/>
    <w:p w14:paraId="28AB302B" w14:textId="77777777" w:rsidR="00FF1EE7" w:rsidRDefault="00FF1EE7" w:rsidP="00FF1EE7">
      <w:r>
        <w:tab/>
        <w:t xml:space="preserve">// </w:t>
      </w:r>
      <w:proofErr w:type="spellStart"/>
      <w:r>
        <w:t>ErrorNumber</w:t>
      </w:r>
      <w:proofErr w:type="spellEnd"/>
      <w:r>
        <w:t>: 33039</w:t>
      </w:r>
    </w:p>
    <w:p w14:paraId="28AB302C" w14:textId="77777777" w:rsidR="00FF1EE7" w:rsidRDefault="00FF1EE7" w:rsidP="00FF1EE7">
      <w:r>
        <w:tab/>
        <w:t xml:space="preserve">// </w:t>
      </w:r>
      <w:proofErr w:type="spellStart"/>
      <w:r>
        <w:t>ErrorSeverity</w:t>
      </w:r>
      <w:proofErr w:type="spellEnd"/>
      <w:r>
        <w:t>: EX_USER</w:t>
      </w:r>
    </w:p>
    <w:p w14:paraId="28AB302D"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2E" w14:textId="77777777" w:rsidR="00FF1EE7" w:rsidRDefault="00FF1EE7" w:rsidP="00FF1EE7">
      <w:r>
        <w:tab/>
        <w:t xml:space="preserve">// </w:t>
      </w:r>
      <w:proofErr w:type="spellStart"/>
      <w:r>
        <w:t>ErrorFormat</w:t>
      </w:r>
      <w:proofErr w:type="spellEnd"/>
      <w:r>
        <w:t>: Invalid algorithm id.</w:t>
      </w:r>
    </w:p>
    <w:p w14:paraId="28AB302F" w14:textId="77777777" w:rsidR="00FF1EE7" w:rsidRDefault="00FF1EE7" w:rsidP="00FF1EE7">
      <w:r>
        <w:tab/>
        <w:t xml:space="preserve">// </w:t>
      </w:r>
      <w:proofErr w:type="spellStart"/>
      <w:r>
        <w:t>ErrorCause</w:t>
      </w:r>
      <w:proofErr w:type="spellEnd"/>
      <w:r>
        <w:t>: Self-explanatory</w:t>
      </w:r>
    </w:p>
    <w:p w14:paraId="28AB3030" w14:textId="77777777" w:rsidR="00FF1EE7" w:rsidRDefault="00FF1EE7" w:rsidP="00FF1EE7">
      <w:r>
        <w:tab/>
        <w:t xml:space="preserve">// </w:t>
      </w:r>
      <w:proofErr w:type="spellStart"/>
      <w:r>
        <w:t>ErrorCorrectiveAction</w:t>
      </w:r>
      <w:proofErr w:type="spellEnd"/>
      <w:r>
        <w:t>: Specify correct option type.</w:t>
      </w:r>
    </w:p>
    <w:p w14:paraId="28AB3031" w14:textId="77777777" w:rsidR="00FF1EE7" w:rsidRDefault="00FF1EE7" w:rsidP="00FF1EE7">
      <w:r>
        <w:tab/>
        <w:t>const int SEC_CRYPTOPROV_INVALIDALGID = 39;</w:t>
      </w:r>
    </w:p>
    <w:p w14:paraId="28AB3032" w14:textId="77777777" w:rsidR="00FF1EE7" w:rsidRDefault="00FF1EE7" w:rsidP="00FF1EE7"/>
    <w:p w14:paraId="28AB3033" w14:textId="77777777" w:rsidR="00FF1EE7" w:rsidRDefault="00FF1EE7" w:rsidP="00FF1EE7">
      <w:r>
        <w:tab/>
        <w:t xml:space="preserve">// </w:t>
      </w:r>
      <w:proofErr w:type="spellStart"/>
      <w:r>
        <w:t>ErrorNumber</w:t>
      </w:r>
      <w:proofErr w:type="spellEnd"/>
      <w:r>
        <w:t>: 33040</w:t>
      </w:r>
    </w:p>
    <w:p w14:paraId="28AB3034" w14:textId="77777777" w:rsidR="00FF1EE7" w:rsidRDefault="00FF1EE7" w:rsidP="00FF1EE7">
      <w:r>
        <w:tab/>
        <w:t xml:space="preserve">// </w:t>
      </w:r>
      <w:proofErr w:type="spellStart"/>
      <w:r>
        <w:t>ErrorSeverity</w:t>
      </w:r>
      <w:proofErr w:type="spellEnd"/>
      <w:r>
        <w:t>: EX_USER</w:t>
      </w:r>
    </w:p>
    <w:p w14:paraId="28AB3035"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36" w14:textId="77777777" w:rsidR="00FF1EE7" w:rsidRDefault="00FF1EE7" w:rsidP="00FF1EE7">
      <w:r>
        <w:tab/>
        <w:t xml:space="preserve">// </w:t>
      </w:r>
      <w:proofErr w:type="spellStart"/>
      <w:r>
        <w:t>ErrorFormat</w:t>
      </w:r>
      <w:proofErr w:type="spellEnd"/>
      <w:r>
        <w:t>: Option %S_MSG  is not valid with the provider.</w:t>
      </w:r>
    </w:p>
    <w:p w14:paraId="28AB3037" w14:textId="77777777" w:rsidR="00FF1EE7" w:rsidRDefault="00FF1EE7" w:rsidP="00FF1EE7">
      <w:r>
        <w:tab/>
        <w:t xml:space="preserve">// </w:t>
      </w:r>
      <w:proofErr w:type="spellStart"/>
      <w:r>
        <w:t>ErrorCause</w:t>
      </w:r>
      <w:proofErr w:type="spellEnd"/>
      <w:r>
        <w:t>: Self-explanatory</w:t>
      </w:r>
    </w:p>
    <w:p w14:paraId="28AB3038" w14:textId="77777777" w:rsidR="00FF1EE7" w:rsidRDefault="00FF1EE7" w:rsidP="00FF1EE7">
      <w:r>
        <w:tab/>
        <w:t xml:space="preserve">// </w:t>
      </w:r>
      <w:proofErr w:type="spellStart"/>
      <w:r>
        <w:t>ErrorCorrectiveAction</w:t>
      </w:r>
      <w:proofErr w:type="spellEnd"/>
      <w:r>
        <w:t>: Specify correct option.</w:t>
      </w:r>
    </w:p>
    <w:p w14:paraId="28AB3039" w14:textId="77777777" w:rsidR="00FF1EE7" w:rsidRDefault="00FF1EE7" w:rsidP="00FF1EE7">
      <w:r>
        <w:tab/>
        <w:t>const int SEC_CRYPTOPROV_INVALIDOPTION = 40;</w:t>
      </w:r>
    </w:p>
    <w:p w14:paraId="28AB303A" w14:textId="77777777" w:rsidR="00FF1EE7" w:rsidRDefault="00FF1EE7" w:rsidP="00FF1EE7">
      <w:r>
        <w:t xml:space="preserve">        </w:t>
      </w:r>
    </w:p>
    <w:p w14:paraId="28AB303B" w14:textId="77777777" w:rsidR="00FF1EE7" w:rsidRDefault="00FF1EE7" w:rsidP="00FF1EE7">
      <w:r>
        <w:t xml:space="preserve">    // </w:t>
      </w:r>
      <w:proofErr w:type="spellStart"/>
      <w:r>
        <w:t>ErrorNumber</w:t>
      </w:r>
      <w:proofErr w:type="spellEnd"/>
      <w:r>
        <w:t>: 33041</w:t>
      </w:r>
    </w:p>
    <w:p w14:paraId="28AB303C" w14:textId="77777777" w:rsidR="00FF1EE7" w:rsidRDefault="00FF1EE7" w:rsidP="00FF1EE7">
      <w:r>
        <w:t xml:space="preserve">    // </w:t>
      </w:r>
      <w:proofErr w:type="spellStart"/>
      <w:r>
        <w:t>ErrorSeverity</w:t>
      </w:r>
      <w:proofErr w:type="spellEnd"/>
      <w:r>
        <w:t>: EX_USER</w:t>
      </w:r>
    </w:p>
    <w:p w14:paraId="28AB303D" w14:textId="77777777" w:rsidR="00FF1EE7" w:rsidRDefault="00FF1EE7" w:rsidP="00FF1EE7">
      <w:r>
        <w:t xml:space="preserve">    // </w:t>
      </w:r>
      <w:proofErr w:type="spellStart"/>
      <w:r>
        <w:t>ErrorFormat</w:t>
      </w:r>
      <w:proofErr w:type="spellEnd"/>
      <w:r>
        <w:t xml:space="preserve">: Cannot create login token for existing authenticators. If </w:t>
      </w:r>
      <w:proofErr w:type="spellStart"/>
      <w:r>
        <w:t>dbo</w:t>
      </w:r>
      <w:proofErr w:type="spellEnd"/>
      <w:r>
        <w:t xml:space="preserve"> is a windows user make sure that its windows account information is accessible to SQL Server. </w:t>
      </w:r>
    </w:p>
    <w:p w14:paraId="28AB303E" w14:textId="77777777" w:rsidR="00FF1EE7" w:rsidRDefault="00FF1EE7" w:rsidP="00FF1EE7">
      <w:r>
        <w:lastRenderedPageBreak/>
        <w:t xml:space="preserve">    // </w:t>
      </w:r>
      <w:proofErr w:type="spellStart"/>
      <w:r>
        <w:t>ErrorCause</w:t>
      </w:r>
      <w:proofErr w:type="spellEnd"/>
      <w:r>
        <w:t xml:space="preserve">: Self-explanatory. </w:t>
      </w:r>
    </w:p>
    <w:p w14:paraId="28AB303F" w14:textId="77777777" w:rsidR="00FF1EE7" w:rsidRDefault="00FF1EE7" w:rsidP="00FF1EE7">
      <w:r>
        <w:t xml:space="preserve">    // </w:t>
      </w:r>
      <w:proofErr w:type="spellStart"/>
      <w:r>
        <w:t>ErrorCorrectiveAction</w:t>
      </w:r>
      <w:proofErr w:type="spellEnd"/>
      <w:r>
        <w:t>: Make SQL Server service account be able to resolve windows account names.</w:t>
      </w:r>
    </w:p>
    <w:p w14:paraId="28AB3040" w14:textId="77777777" w:rsidR="00FF1EE7" w:rsidRDefault="00FF1EE7" w:rsidP="00FF1EE7">
      <w:r>
        <w:t xml:space="preserve">    // </w:t>
      </w:r>
      <w:proofErr w:type="spellStart"/>
      <w:r>
        <w:t>ErrorEventLogAlways</w:t>
      </w:r>
      <w:proofErr w:type="spellEnd"/>
      <w:r>
        <w:t>: Yes</w:t>
      </w:r>
    </w:p>
    <w:p w14:paraId="28AB3041" w14:textId="77777777" w:rsidR="00FF1EE7" w:rsidRDefault="00FF1EE7" w:rsidP="00FF1EE7">
      <w:r>
        <w:t xml:space="preserve">    // </w:t>
      </w:r>
      <w:proofErr w:type="spellStart"/>
      <w:r>
        <w:t>ErrorOwner</w:t>
      </w:r>
      <w:proofErr w:type="spellEnd"/>
      <w:r>
        <w:t xml:space="preserve">: </w:t>
      </w:r>
      <w:proofErr w:type="spellStart"/>
      <w:r>
        <w:t>ruslano</w:t>
      </w:r>
      <w:proofErr w:type="spellEnd"/>
    </w:p>
    <w:p w14:paraId="28AB3042" w14:textId="77777777" w:rsidR="00FF1EE7" w:rsidRDefault="00FF1EE7" w:rsidP="00FF1EE7">
      <w:r>
        <w:t xml:space="preserve">    const int SEC_CANNOTCREATETOKENFROMAUTH = 41;</w:t>
      </w:r>
    </w:p>
    <w:p w14:paraId="28AB3043" w14:textId="77777777" w:rsidR="00FF1EE7" w:rsidRDefault="00FF1EE7" w:rsidP="00FF1EE7"/>
    <w:p w14:paraId="28AB3044" w14:textId="77777777" w:rsidR="00FF1EE7" w:rsidRDefault="00FF1EE7" w:rsidP="00FF1EE7">
      <w:r>
        <w:tab/>
        <w:t xml:space="preserve">// </w:t>
      </w:r>
      <w:proofErr w:type="spellStart"/>
      <w:r>
        <w:t>ErrorNumber</w:t>
      </w:r>
      <w:proofErr w:type="spellEnd"/>
      <w:r>
        <w:t>: 33042</w:t>
      </w:r>
    </w:p>
    <w:p w14:paraId="28AB3045" w14:textId="77777777" w:rsidR="00FF1EE7" w:rsidRDefault="00FF1EE7" w:rsidP="00FF1EE7">
      <w:r>
        <w:tab/>
        <w:t xml:space="preserve">// </w:t>
      </w:r>
      <w:proofErr w:type="spellStart"/>
      <w:r>
        <w:t>ErrorSeverity</w:t>
      </w:r>
      <w:proofErr w:type="spellEnd"/>
      <w:r>
        <w:t>: EX_USER</w:t>
      </w:r>
    </w:p>
    <w:p w14:paraId="28AB3046"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47" w14:textId="77777777" w:rsidR="00FF1EE7" w:rsidRDefault="00FF1EE7" w:rsidP="00FF1EE7">
      <w:r>
        <w:tab/>
        <w:t xml:space="preserve">// </w:t>
      </w:r>
      <w:proofErr w:type="spellStart"/>
      <w:r>
        <w:t>ErrorFormat</w:t>
      </w:r>
      <w:proofErr w:type="spellEnd"/>
      <w:r>
        <w:t>: Cannot add %S_MSG, since it is already mapped to this or another login.</w:t>
      </w:r>
    </w:p>
    <w:p w14:paraId="28AB3048" w14:textId="77777777" w:rsidR="00FF1EE7" w:rsidRDefault="00FF1EE7" w:rsidP="00FF1EE7">
      <w:r>
        <w:tab/>
        <w:t xml:space="preserve">// </w:t>
      </w:r>
      <w:proofErr w:type="spellStart"/>
      <w:r>
        <w:t>ErrorCause</w:t>
      </w:r>
      <w:proofErr w:type="spellEnd"/>
      <w:r>
        <w:t>: Self-explanatory</w:t>
      </w:r>
    </w:p>
    <w:p w14:paraId="28AB3049" w14:textId="77777777" w:rsidR="00FF1EE7" w:rsidRDefault="00FF1EE7" w:rsidP="00FF1EE7">
      <w:r>
        <w:tab/>
        <w:t xml:space="preserve">// </w:t>
      </w:r>
      <w:proofErr w:type="spellStart"/>
      <w:r>
        <w:t>ErrorCorrectiveAction</w:t>
      </w:r>
      <w:proofErr w:type="spellEnd"/>
      <w:r>
        <w:t>: Specify correct option.</w:t>
      </w:r>
    </w:p>
    <w:p w14:paraId="28AB304A" w14:textId="77777777" w:rsidR="00FF1EE7" w:rsidRDefault="00FF1EE7" w:rsidP="00FF1EE7">
      <w:r>
        <w:tab/>
        <w:t>const int SEC_CREDENTIAL_CANT_ADD_MAPPING = 42;</w:t>
      </w:r>
    </w:p>
    <w:p w14:paraId="28AB304B" w14:textId="77777777" w:rsidR="00FF1EE7" w:rsidRDefault="00FF1EE7" w:rsidP="00FF1EE7"/>
    <w:p w14:paraId="28AB304C" w14:textId="77777777" w:rsidR="00FF1EE7" w:rsidRDefault="00FF1EE7" w:rsidP="00FF1EE7">
      <w:r>
        <w:tab/>
        <w:t xml:space="preserve">// </w:t>
      </w:r>
      <w:proofErr w:type="spellStart"/>
      <w:r>
        <w:t>ErrorNumber</w:t>
      </w:r>
      <w:proofErr w:type="spellEnd"/>
      <w:r>
        <w:t>: 33043</w:t>
      </w:r>
    </w:p>
    <w:p w14:paraId="28AB304D" w14:textId="77777777" w:rsidR="00FF1EE7" w:rsidRDefault="00FF1EE7" w:rsidP="00FF1EE7">
      <w:r>
        <w:tab/>
        <w:t xml:space="preserve">// </w:t>
      </w:r>
      <w:proofErr w:type="spellStart"/>
      <w:r>
        <w:t>ErrorSeverity</w:t>
      </w:r>
      <w:proofErr w:type="spellEnd"/>
      <w:r>
        <w:t>: EX_USER</w:t>
      </w:r>
    </w:p>
    <w:p w14:paraId="28AB304E"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4F" w14:textId="77777777" w:rsidR="00FF1EE7" w:rsidRDefault="00FF1EE7" w:rsidP="00FF1EE7">
      <w:r>
        <w:tab/>
        <w:t xml:space="preserve">// </w:t>
      </w:r>
      <w:proofErr w:type="spellStart"/>
      <w:r>
        <w:t>ErrorFormat</w:t>
      </w:r>
      <w:proofErr w:type="spellEnd"/>
      <w:r>
        <w:t>: Cannot add %S_MSG '%.*ls', since there is already %S_MSG of the same type.</w:t>
      </w:r>
    </w:p>
    <w:p w14:paraId="28AB3050" w14:textId="77777777" w:rsidR="00FF1EE7" w:rsidRDefault="00FF1EE7" w:rsidP="00FF1EE7">
      <w:r>
        <w:tab/>
        <w:t xml:space="preserve">// </w:t>
      </w:r>
      <w:proofErr w:type="spellStart"/>
      <w:r>
        <w:t>ErrorCause</w:t>
      </w:r>
      <w:proofErr w:type="spellEnd"/>
      <w:r>
        <w:t xml:space="preserve">: Can't add two credentials to the same login if they are mapped on the same crypto provider </w:t>
      </w:r>
    </w:p>
    <w:p w14:paraId="28AB3051" w14:textId="77777777" w:rsidR="00FF1EE7" w:rsidRDefault="00FF1EE7" w:rsidP="00FF1EE7">
      <w:r>
        <w:tab/>
        <w:t xml:space="preserve">// </w:t>
      </w:r>
      <w:proofErr w:type="spellStart"/>
      <w:r>
        <w:t>ErrorCorrectiveAction</w:t>
      </w:r>
      <w:proofErr w:type="spellEnd"/>
      <w:r>
        <w:t>: Specify correct option.</w:t>
      </w:r>
    </w:p>
    <w:p w14:paraId="28AB3052" w14:textId="77777777" w:rsidR="00FF1EE7" w:rsidRDefault="00FF1EE7" w:rsidP="00FF1EE7">
      <w:r>
        <w:tab/>
        <w:t>const int SEC_CREDENTIAL_DUPLICATE_TYPE = 43;</w:t>
      </w:r>
    </w:p>
    <w:p w14:paraId="28AB3053" w14:textId="77777777" w:rsidR="00FF1EE7" w:rsidRDefault="00FF1EE7" w:rsidP="00FF1EE7"/>
    <w:p w14:paraId="28AB3054" w14:textId="77777777" w:rsidR="00FF1EE7" w:rsidRDefault="00FF1EE7" w:rsidP="00FF1EE7">
      <w:r>
        <w:tab/>
        <w:t xml:space="preserve">// </w:t>
      </w:r>
      <w:proofErr w:type="spellStart"/>
      <w:r>
        <w:t>ErrorNumber</w:t>
      </w:r>
      <w:proofErr w:type="spellEnd"/>
      <w:r>
        <w:t>: 33044</w:t>
      </w:r>
    </w:p>
    <w:p w14:paraId="28AB3055" w14:textId="77777777" w:rsidR="00FF1EE7" w:rsidRDefault="00FF1EE7" w:rsidP="00FF1EE7">
      <w:r>
        <w:tab/>
        <w:t xml:space="preserve">// </w:t>
      </w:r>
      <w:proofErr w:type="spellStart"/>
      <w:r>
        <w:t>ErrorSeverity</w:t>
      </w:r>
      <w:proofErr w:type="spellEnd"/>
      <w:r>
        <w:t>: EX_USER</w:t>
      </w:r>
    </w:p>
    <w:p w14:paraId="28AB3056"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57" w14:textId="77777777" w:rsidR="00FF1EE7" w:rsidRDefault="00FF1EE7" w:rsidP="00FF1EE7">
      <w:r>
        <w:tab/>
        <w:t xml:space="preserve">// </w:t>
      </w:r>
      <w:proofErr w:type="spellStart"/>
      <w:r>
        <w:t>ErrorFormat</w:t>
      </w:r>
      <w:proofErr w:type="spellEnd"/>
      <w:r>
        <w:t>: Cannot drop %S_MSG, since there is %S_MSG created for this provider.</w:t>
      </w:r>
    </w:p>
    <w:p w14:paraId="28AB3058" w14:textId="77777777" w:rsidR="00FF1EE7" w:rsidRDefault="00FF1EE7" w:rsidP="00FF1EE7">
      <w:r>
        <w:tab/>
        <w:t xml:space="preserve">// </w:t>
      </w:r>
      <w:proofErr w:type="spellStart"/>
      <w:r>
        <w:t>ErrorCause</w:t>
      </w:r>
      <w:proofErr w:type="spellEnd"/>
      <w:r>
        <w:t>: Can't drop provider if there is credential mapped to it</w:t>
      </w:r>
    </w:p>
    <w:p w14:paraId="28AB3059" w14:textId="77777777" w:rsidR="00FF1EE7" w:rsidRDefault="00FF1EE7" w:rsidP="00FF1EE7">
      <w:r>
        <w:tab/>
        <w:t xml:space="preserve">// </w:t>
      </w:r>
      <w:proofErr w:type="spellStart"/>
      <w:r>
        <w:t>ErrorCorrectiveAction</w:t>
      </w:r>
      <w:proofErr w:type="spellEnd"/>
      <w:r>
        <w:t>: Drop credentials first.</w:t>
      </w:r>
    </w:p>
    <w:p w14:paraId="28AB305A" w14:textId="77777777" w:rsidR="00FF1EE7" w:rsidRDefault="00FF1EE7" w:rsidP="00FF1EE7">
      <w:r>
        <w:tab/>
        <w:t>const int SEC_CRYPTOPROV_MAPPED_CRED = 44;</w:t>
      </w:r>
    </w:p>
    <w:p w14:paraId="28AB305B" w14:textId="77777777" w:rsidR="00FF1EE7" w:rsidRDefault="00FF1EE7" w:rsidP="00FF1EE7"/>
    <w:p w14:paraId="28AB305C" w14:textId="77777777" w:rsidR="00FF1EE7" w:rsidRDefault="00FF1EE7" w:rsidP="00FF1EE7">
      <w:r>
        <w:tab/>
        <w:t xml:space="preserve">// </w:t>
      </w:r>
      <w:proofErr w:type="spellStart"/>
      <w:r>
        <w:t>ErrorNumber</w:t>
      </w:r>
      <w:proofErr w:type="spellEnd"/>
      <w:r>
        <w:t>: 33045</w:t>
      </w:r>
    </w:p>
    <w:p w14:paraId="28AB305D" w14:textId="77777777" w:rsidR="00FF1EE7" w:rsidRDefault="00FF1EE7" w:rsidP="00FF1EE7">
      <w:r>
        <w:tab/>
        <w:t xml:space="preserve">// </w:t>
      </w:r>
      <w:proofErr w:type="spellStart"/>
      <w:r>
        <w:t>ErrorSeverity</w:t>
      </w:r>
      <w:proofErr w:type="spellEnd"/>
      <w:r>
        <w:t>: EX_USER</w:t>
      </w:r>
    </w:p>
    <w:p w14:paraId="28AB305E" w14:textId="77777777" w:rsidR="00FF1EE7" w:rsidRDefault="00FF1EE7" w:rsidP="00FF1EE7">
      <w:r>
        <w:tab/>
        <w:t xml:space="preserve">// </w:t>
      </w:r>
      <w:proofErr w:type="spellStart"/>
      <w:r>
        <w:t>ErrorOwner</w:t>
      </w:r>
      <w:proofErr w:type="spellEnd"/>
      <w:r>
        <w:t xml:space="preserve">: </w:t>
      </w:r>
      <w:proofErr w:type="spellStart"/>
      <w:r>
        <w:t>ruslano</w:t>
      </w:r>
      <w:proofErr w:type="spellEnd"/>
    </w:p>
    <w:p w14:paraId="28AB305F" w14:textId="77777777" w:rsidR="00FF1EE7" w:rsidRDefault="00FF1EE7" w:rsidP="00FF1EE7">
      <w:r>
        <w:tab/>
        <w:t xml:space="preserve">// </w:t>
      </w:r>
      <w:proofErr w:type="spellStart"/>
      <w:r>
        <w:t>ErrorFormat</w:t>
      </w:r>
      <w:proofErr w:type="spellEnd"/>
      <w:r>
        <w:t>: Cannot drop %S_MSG, since it is not mapped to this login.</w:t>
      </w:r>
    </w:p>
    <w:p w14:paraId="28AB3060" w14:textId="77777777" w:rsidR="00FF1EE7" w:rsidRDefault="00FF1EE7" w:rsidP="00FF1EE7">
      <w:r>
        <w:tab/>
        <w:t xml:space="preserve">// </w:t>
      </w:r>
      <w:proofErr w:type="spellStart"/>
      <w:r>
        <w:t>ErrorCause</w:t>
      </w:r>
      <w:proofErr w:type="spellEnd"/>
      <w:r>
        <w:t>: Self-explanatory</w:t>
      </w:r>
    </w:p>
    <w:p w14:paraId="28AB3061" w14:textId="77777777" w:rsidR="00FF1EE7" w:rsidRDefault="00FF1EE7" w:rsidP="00FF1EE7">
      <w:r>
        <w:tab/>
        <w:t xml:space="preserve">// </w:t>
      </w:r>
      <w:proofErr w:type="spellStart"/>
      <w:r>
        <w:t>ErrorCorrectiveAction</w:t>
      </w:r>
      <w:proofErr w:type="spellEnd"/>
      <w:r>
        <w:t>: Specify correct option.</w:t>
      </w:r>
    </w:p>
    <w:p w14:paraId="28AB3062" w14:textId="77777777" w:rsidR="00774023" w:rsidRDefault="00FF1EE7" w:rsidP="00FF1EE7">
      <w:r>
        <w:tab/>
        <w:t>const int SEC_CREDENTIAL_CANT_DROP_MAPPING = 45;</w:t>
      </w:r>
    </w:p>
    <w:p w14:paraId="28AB3063" w14:textId="77777777" w:rsidR="00774023" w:rsidRDefault="00774023"/>
    <w:p w14:paraId="28AB3064" w14:textId="77777777" w:rsidR="00774023" w:rsidRDefault="00774023"/>
    <w:p w14:paraId="28AB3065" w14:textId="77777777" w:rsidR="00774023" w:rsidRDefault="00B338D1">
      <w:pPr>
        <w:pStyle w:val="Heading2"/>
      </w:pPr>
      <w:bookmarkStart w:id="117" w:name="_Toc155173670"/>
      <w:r>
        <w:t xml:space="preserve">Data </w:t>
      </w:r>
      <w:r w:rsidRPr="00011A88">
        <w:t>Structures</w:t>
      </w:r>
      <w:bookmarkEnd w:id="115"/>
      <w:bookmarkEnd w:id="116"/>
      <w:bookmarkEnd w:id="117"/>
    </w:p>
    <w:p w14:paraId="28AB3066" w14:textId="77777777" w:rsidR="00774023" w:rsidRDefault="00B338D1">
      <w:pPr>
        <w:pStyle w:val="Instructions"/>
        <w:spacing w:after="0"/>
      </w:pPr>
      <w:r>
        <w:t>Describe data structures involved in the design. This includes class hierarchies. Possible ways to describe data structures include:</w:t>
      </w:r>
    </w:p>
    <w:p w14:paraId="28AB3067" w14:textId="77777777" w:rsidR="00774023" w:rsidRDefault="00B338D1" w:rsidP="00DA7A35">
      <w:pPr>
        <w:pStyle w:val="Instructions"/>
        <w:numPr>
          <w:ilvl w:val="0"/>
          <w:numId w:val="4"/>
        </w:numPr>
        <w:spacing w:after="0"/>
      </w:pPr>
      <w:r>
        <w:t>Informal block diagram;</w:t>
      </w:r>
    </w:p>
    <w:p w14:paraId="28AB3068" w14:textId="77777777" w:rsidR="00774023" w:rsidRDefault="00B338D1" w:rsidP="00DA7A35">
      <w:pPr>
        <w:pStyle w:val="Instructions"/>
        <w:numPr>
          <w:ilvl w:val="0"/>
          <w:numId w:val="4"/>
        </w:numPr>
        <w:spacing w:after="0"/>
      </w:pPr>
      <w:r>
        <w:lastRenderedPageBreak/>
        <w:t>UML diagram;</w:t>
      </w:r>
    </w:p>
    <w:p w14:paraId="28AB3069" w14:textId="77777777" w:rsidR="00774023" w:rsidRDefault="00B338D1" w:rsidP="00DA7A35">
      <w:pPr>
        <w:pStyle w:val="Instructions"/>
        <w:numPr>
          <w:ilvl w:val="0"/>
          <w:numId w:val="4"/>
        </w:numPr>
        <w:spacing w:after="0"/>
      </w:pPr>
      <w:r>
        <w:t>Concise English description (reference particular design templates if they were used);</w:t>
      </w:r>
    </w:p>
    <w:p w14:paraId="28AB306A" w14:textId="77777777" w:rsidR="00774023" w:rsidRDefault="00B338D1" w:rsidP="00DA7A35">
      <w:pPr>
        <w:pStyle w:val="Instructions"/>
        <w:numPr>
          <w:ilvl w:val="0"/>
          <w:numId w:val="4"/>
        </w:numPr>
        <w:spacing w:after="0"/>
      </w:pPr>
      <w:r>
        <w:t>Commented declaration section of code.</w:t>
      </w:r>
    </w:p>
    <w:p w14:paraId="28AB306B" w14:textId="77777777" w:rsidR="00774023" w:rsidRDefault="00B338D1">
      <w:pPr>
        <w:pStyle w:val="Instructions"/>
      </w:pPr>
      <w:r>
        <w:t>Feel free to use any other form of description that seems appropriate.</w:t>
      </w:r>
    </w:p>
    <w:p w14:paraId="28AB306C" w14:textId="77777777" w:rsidR="00774023" w:rsidRDefault="00B338D1">
      <w:pPr>
        <w:pStyle w:val="Heading2"/>
      </w:pPr>
      <w:bookmarkStart w:id="118" w:name="_Toc128197900"/>
      <w:bookmarkStart w:id="119" w:name="_Toc129160627"/>
      <w:bookmarkStart w:id="120" w:name="_Toc155173671"/>
      <w:r>
        <w:t>Algorithms</w:t>
      </w:r>
      <w:bookmarkEnd w:id="118"/>
      <w:bookmarkEnd w:id="119"/>
      <w:bookmarkEnd w:id="120"/>
    </w:p>
    <w:p w14:paraId="28AB306D" w14:textId="77777777" w:rsidR="00774023" w:rsidRDefault="00B338D1">
      <w:pPr>
        <w:pStyle w:val="Instructions"/>
        <w:spacing w:after="0"/>
      </w:pPr>
      <w:r>
        <w:t>Describe algorithms involved in the design. Possible ways to describe the algorithms include:</w:t>
      </w:r>
    </w:p>
    <w:p w14:paraId="28AB306E" w14:textId="77777777" w:rsidR="00774023" w:rsidRDefault="00B338D1" w:rsidP="00DA7A35">
      <w:pPr>
        <w:pStyle w:val="Instructions"/>
        <w:numPr>
          <w:ilvl w:val="0"/>
          <w:numId w:val="5"/>
        </w:numPr>
        <w:spacing w:after="0"/>
      </w:pPr>
      <w:r>
        <w:t>List of sequential steps in English or pseudocode;</w:t>
      </w:r>
    </w:p>
    <w:p w14:paraId="28AB306F" w14:textId="77777777" w:rsidR="00774023" w:rsidRDefault="00B338D1" w:rsidP="00DA7A35">
      <w:pPr>
        <w:pStyle w:val="Instructions"/>
        <w:numPr>
          <w:ilvl w:val="0"/>
          <w:numId w:val="5"/>
        </w:numPr>
        <w:spacing w:after="0"/>
      </w:pPr>
      <w:r>
        <w:t>Informal block diagram;</w:t>
      </w:r>
    </w:p>
    <w:p w14:paraId="28AB3070" w14:textId="77777777" w:rsidR="00774023" w:rsidRDefault="00B338D1" w:rsidP="00DA7A35">
      <w:pPr>
        <w:pStyle w:val="Instructions"/>
        <w:numPr>
          <w:ilvl w:val="0"/>
          <w:numId w:val="5"/>
        </w:numPr>
        <w:spacing w:after="0"/>
      </w:pPr>
      <w:r>
        <w:t>State diagram;</w:t>
      </w:r>
    </w:p>
    <w:p w14:paraId="28AB3071" w14:textId="77777777" w:rsidR="00774023" w:rsidRDefault="00B338D1" w:rsidP="00DA7A35">
      <w:pPr>
        <w:pStyle w:val="Instructions"/>
        <w:numPr>
          <w:ilvl w:val="0"/>
          <w:numId w:val="5"/>
        </w:numPr>
        <w:spacing w:after="0"/>
      </w:pPr>
      <w:r>
        <w:t>UML Activity or Sequence diagram.</w:t>
      </w:r>
    </w:p>
    <w:p w14:paraId="28AB3072" w14:textId="77777777" w:rsidR="00774023" w:rsidRDefault="00B338D1">
      <w:pPr>
        <w:pStyle w:val="Instructions"/>
      </w:pPr>
      <w:r>
        <w:t>Feel free to use any other form of description that seems appropriate.</w:t>
      </w:r>
    </w:p>
    <w:p w14:paraId="28AB3073" w14:textId="77777777" w:rsidR="00774023" w:rsidRDefault="00B338D1">
      <w:pPr>
        <w:pStyle w:val="Heading2"/>
      </w:pPr>
      <w:bookmarkStart w:id="121" w:name="_Toc128197901"/>
      <w:bookmarkStart w:id="122" w:name="_Toc129160628"/>
      <w:bookmarkStart w:id="123" w:name="_Toc155173672"/>
      <w:r>
        <w:t xml:space="preserve">Error </w:t>
      </w:r>
      <w:r w:rsidRPr="00011A88">
        <w:t>Handling</w:t>
      </w:r>
      <w:bookmarkEnd w:id="121"/>
      <w:bookmarkEnd w:id="122"/>
      <w:bookmarkEnd w:id="123"/>
    </w:p>
    <w:p w14:paraId="28AB3074" w14:textId="77777777" w:rsidR="00774023" w:rsidRDefault="00B338D1">
      <w:pPr>
        <w:pStyle w:val="Instructions"/>
      </w:pPr>
      <w:r>
        <w:t>What are the most important failure cases? How are they handled by the design? How are the errors communicated between components?</w:t>
      </w:r>
    </w:p>
    <w:p w14:paraId="28AB3075" w14:textId="77777777" w:rsidR="00774023" w:rsidRDefault="00B338D1">
      <w:pPr>
        <w:pStyle w:val="Heading2"/>
      </w:pPr>
      <w:bookmarkStart w:id="124" w:name="_Toc128197902"/>
      <w:bookmarkStart w:id="125" w:name="_Toc129160629"/>
      <w:bookmarkStart w:id="126" w:name="_Toc155173673"/>
      <w:r>
        <w:t>Setup</w:t>
      </w:r>
      <w:bookmarkEnd w:id="124"/>
      <w:bookmarkEnd w:id="125"/>
      <w:bookmarkEnd w:id="126"/>
    </w:p>
    <w:p w14:paraId="28AB3076" w14:textId="77777777" w:rsidR="00774023" w:rsidRDefault="00B338D1">
      <w:pPr>
        <w:pStyle w:val="Instructions"/>
      </w:pPr>
      <w:r>
        <w:t>Describe setup impact, including files that need to be installed, registry keys that require creation, special configuration information that must be written, and any other information required at setup time.</w:t>
      </w:r>
    </w:p>
    <w:p w14:paraId="28AB3077" w14:textId="77777777" w:rsidR="00774023" w:rsidRDefault="00B338D1">
      <w:pPr>
        <w:pStyle w:val="Heading2"/>
      </w:pPr>
      <w:bookmarkStart w:id="127" w:name="_Toc128197904"/>
      <w:bookmarkStart w:id="128" w:name="_Toc129160630"/>
      <w:bookmarkStart w:id="129" w:name="_Toc155173674"/>
      <w:r w:rsidRPr="00011A88">
        <w:t>Rationale</w:t>
      </w:r>
      <w:bookmarkEnd w:id="127"/>
      <w:bookmarkEnd w:id="128"/>
      <w:bookmarkEnd w:id="129"/>
    </w:p>
    <w:p w14:paraId="28AB3078" w14:textId="77777777" w:rsidR="00774023" w:rsidRDefault="00B338D1">
      <w:pPr>
        <w:pStyle w:val="Instructions"/>
      </w:pPr>
      <w:r>
        <w:t xml:space="preserve">Explain why this design was chosen. Consult Requirements section and functional spec when writing this section.  If an extended explanation is necessary for a particular goal or feature, split it into a separate section. Were different design decisions considered? List the most important alternatives, explain why they were not chosen. </w:t>
      </w:r>
    </w:p>
    <w:p w14:paraId="28AB3079" w14:textId="77777777" w:rsidR="00774023" w:rsidRDefault="00B338D1">
      <w:pPr>
        <w:pStyle w:val="Heading2"/>
      </w:pPr>
      <w:bookmarkStart w:id="130" w:name="_Toc128197903"/>
      <w:bookmarkStart w:id="131" w:name="_Toc129160631"/>
      <w:bookmarkStart w:id="132" w:name="_Toc155173675"/>
      <w:bookmarkStart w:id="133" w:name="_Toc128197905"/>
      <w:r>
        <w:t xml:space="preserve">Design </w:t>
      </w:r>
      <w:bookmarkEnd w:id="130"/>
      <w:r>
        <w:t>changes</w:t>
      </w:r>
      <w:bookmarkEnd w:id="131"/>
      <w:bookmarkEnd w:id="132"/>
    </w:p>
    <w:p w14:paraId="28AB307A" w14:textId="77777777" w:rsidR="00774023" w:rsidRDefault="00B338D1">
      <w:pPr>
        <w:pStyle w:val="Instructions"/>
      </w:pPr>
      <w:r>
        <w:t>This is a place to collect day-to-day design changes before incorporating them into the main design sections.</w:t>
      </w:r>
    </w:p>
    <w:tbl>
      <w:tblPr>
        <w:tblW w:w="0" w:type="auto"/>
        <w:tblBorders>
          <w:top w:val="single" w:sz="6" w:space="0" w:color="999999"/>
          <w:left w:val="single" w:sz="6" w:space="0" w:color="999999"/>
          <w:bottom w:val="single" w:sz="6" w:space="0" w:color="999999"/>
          <w:right w:val="single" w:sz="6" w:space="0" w:color="999999"/>
          <w:insideH w:val="single" w:sz="6" w:space="0" w:color="C0C0C0"/>
          <w:insideV w:val="single" w:sz="6" w:space="0" w:color="C0C0C0"/>
        </w:tblBorders>
        <w:tblLayout w:type="fixed"/>
        <w:tblLook w:val="01E0" w:firstRow="1" w:lastRow="1" w:firstColumn="1" w:lastColumn="1" w:noHBand="0" w:noVBand="0"/>
      </w:tblPr>
      <w:tblGrid>
        <w:gridCol w:w="1098"/>
        <w:gridCol w:w="4860"/>
        <w:gridCol w:w="4482"/>
      </w:tblGrid>
      <w:tr w:rsidR="00B338D1" w14:paraId="28AB307E" w14:textId="77777777" w:rsidTr="006640AC">
        <w:trPr>
          <w:cantSplit/>
        </w:trPr>
        <w:tc>
          <w:tcPr>
            <w:tcW w:w="1098" w:type="dxa"/>
            <w:tcBorders>
              <w:top w:val="single" w:sz="6" w:space="0" w:color="999999"/>
              <w:bottom w:val="single" w:sz="12" w:space="0" w:color="000000"/>
            </w:tcBorders>
            <w:shd w:val="solid" w:color="DDDDDD" w:fill="FFFFFF"/>
          </w:tcPr>
          <w:p w14:paraId="28AB307B" w14:textId="77777777" w:rsidR="00774023" w:rsidRDefault="00B338D1">
            <w:pPr>
              <w:rPr>
                <w:b/>
                <w:bCs/>
              </w:rPr>
            </w:pPr>
            <w:r w:rsidRPr="00D845F7">
              <w:rPr>
                <w:b/>
                <w:bCs/>
              </w:rPr>
              <w:t>Date</w:t>
            </w:r>
          </w:p>
        </w:tc>
        <w:tc>
          <w:tcPr>
            <w:tcW w:w="4860" w:type="dxa"/>
            <w:tcBorders>
              <w:top w:val="single" w:sz="6" w:space="0" w:color="999999"/>
              <w:bottom w:val="single" w:sz="12" w:space="0" w:color="000000"/>
            </w:tcBorders>
            <w:shd w:val="solid" w:color="DDDDDD" w:fill="FFFFFF"/>
          </w:tcPr>
          <w:p w14:paraId="28AB307C" w14:textId="77777777" w:rsidR="00774023" w:rsidRDefault="00B338D1">
            <w:pPr>
              <w:rPr>
                <w:b/>
                <w:bCs/>
              </w:rPr>
            </w:pPr>
            <w:r w:rsidRPr="00D845F7">
              <w:rPr>
                <w:b/>
                <w:bCs/>
              </w:rPr>
              <w:t>Design change</w:t>
            </w:r>
          </w:p>
        </w:tc>
        <w:tc>
          <w:tcPr>
            <w:tcW w:w="4482" w:type="dxa"/>
            <w:tcBorders>
              <w:top w:val="single" w:sz="6" w:space="0" w:color="999999"/>
              <w:bottom w:val="single" w:sz="12" w:space="0" w:color="000000"/>
            </w:tcBorders>
            <w:shd w:val="solid" w:color="DDDDDD" w:fill="FFFFFF"/>
          </w:tcPr>
          <w:p w14:paraId="28AB307D" w14:textId="77777777" w:rsidR="00774023" w:rsidRDefault="00B338D1">
            <w:pPr>
              <w:rPr>
                <w:b/>
                <w:bCs/>
              </w:rPr>
            </w:pPr>
            <w:r w:rsidRPr="00D845F7">
              <w:rPr>
                <w:b/>
                <w:bCs/>
              </w:rPr>
              <w:t>Reason</w:t>
            </w:r>
          </w:p>
        </w:tc>
      </w:tr>
      <w:tr w:rsidR="00B338D1" w14:paraId="28AB3082" w14:textId="77777777" w:rsidTr="006640AC">
        <w:trPr>
          <w:cantSplit/>
        </w:trPr>
        <w:tc>
          <w:tcPr>
            <w:tcW w:w="1098" w:type="dxa"/>
            <w:tcBorders>
              <w:bottom w:val="single" w:sz="6" w:space="0" w:color="999999"/>
            </w:tcBorders>
          </w:tcPr>
          <w:p w14:paraId="28AB307F" w14:textId="77777777" w:rsidR="00774023" w:rsidRDefault="00774023"/>
        </w:tc>
        <w:tc>
          <w:tcPr>
            <w:tcW w:w="4860" w:type="dxa"/>
            <w:tcBorders>
              <w:bottom w:val="single" w:sz="6" w:space="0" w:color="999999"/>
            </w:tcBorders>
          </w:tcPr>
          <w:p w14:paraId="28AB3080" w14:textId="77777777" w:rsidR="00774023" w:rsidRDefault="00774023"/>
        </w:tc>
        <w:tc>
          <w:tcPr>
            <w:tcW w:w="4482" w:type="dxa"/>
            <w:tcBorders>
              <w:bottom w:val="single" w:sz="6" w:space="0" w:color="999999"/>
            </w:tcBorders>
          </w:tcPr>
          <w:p w14:paraId="28AB3081" w14:textId="77777777" w:rsidR="00774023" w:rsidRDefault="00774023"/>
        </w:tc>
      </w:tr>
    </w:tbl>
    <w:p w14:paraId="28AB3083" w14:textId="77777777" w:rsidR="00774023" w:rsidRDefault="00B338D1">
      <w:pPr>
        <w:pStyle w:val="Heading1"/>
        <w:rPr>
          <w:lang w:eastAsia="ja-JP"/>
        </w:rPr>
      </w:pPr>
      <w:bookmarkStart w:id="134" w:name="_Toc129160632"/>
      <w:bookmarkStart w:id="135" w:name="_Toc155173676"/>
      <w:r>
        <w:rPr>
          <w:lang w:eastAsia="ja-JP"/>
        </w:rPr>
        <w:t>Test</w:t>
      </w:r>
      <w:bookmarkEnd w:id="133"/>
      <w:bookmarkEnd w:id="134"/>
      <w:bookmarkEnd w:id="135"/>
    </w:p>
    <w:p w14:paraId="28AB3084" w14:textId="77777777" w:rsidR="00774023" w:rsidRDefault="00B338D1">
      <w:pPr>
        <w:pStyle w:val="Instructions"/>
        <w:spacing w:after="0"/>
        <w:rPr>
          <w:lang w:eastAsia="ja-JP"/>
        </w:rPr>
      </w:pPr>
      <w:r>
        <w:rPr>
          <w:lang w:eastAsia="ja-JP"/>
        </w:rPr>
        <w:t>Provide any information you feel may benefit Test. This may include:</w:t>
      </w:r>
    </w:p>
    <w:p w14:paraId="28AB3085" w14:textId="77777777" w:rsidR="00774023" w:rsidRDefault="00B338D1" w:rsidP="00DA7A35">
      <w:pPr>
        <w:pStyle w:val="Instructions"/>
        <w:numPr>
          <w:ilvl w:val="0"/>
          <w:numId w:val="6"/>
        </w:numPr>
        <w:spacing w:after="0"/>
        <w:rPr>
          <w:rFonts w:eastAsia="Times New Roman" w:cs="Arial"/>
          <w:lang w:eastAsia="en-US"/>
        </w:rPr>
      </w:pPr>
      <w:r w:rsidRPr="00243D92">
        <w:rPr>
          <w:rFonts w:eastAsia="Times New Roman" w:cs="Arial"/>
          <w:lang w:eastAsia="en-US"/>
        </w:rPr>
        <w:t xml:space="preserve">Any special cases </w:t>
      </w:r>
      <w:r>
        <w:rPr>
          <w:rFonts w:eastAsia="Times New Roman" w:cs="Arial"/>
          <w:lang w:eastAsia="en-US"/>
        </w:rPr>
        <w:t xml:space="preserve">(which would force a different code path) </w:t>
      </w:r>
      <w:r w:rsidRPr="00243D92">
        <w:rPr>
          <w:rFonts w:eastAsia="Times New Roman" w:cs="Arial"/>
          <w:lang w:eastAsia="en-US"/>
        </w:rPr>
        <w:t xml:space="preserve">that </w:t>
      </w:r>
      <w:r>
        <w:rPr>
          <w:rFonts w:eastAsia="Times New Roman" w:cs="Arial"/>
          <w:lang w:eastAsia="en-US"/>
        </w:rPr>
        <w:t>are</w:t>
      </w:r>
      <w:r w:rsidRPr="00243D92">
        <w:rPr>
          <w:rFonts w:eastAsia="Times New Roman" w:cs="Arial"/>
          <w:lang w:eastAsia="en-US"/>
        </w:rPr>
        <w:t xml:space="preserve"> </w:t>
      </w:r>
      <w:r>
        <w:rPr>
          <w:rFonts w:eastAsia="Times New Roman" w:cs="Arial"/>
          <w:lang w:eastAsia="en-US"/>
        </w:rPr>
        <w:t xml:space="preserve">important </w:t>
      </w:r>
      <w:r w:rsidRPr="00243D92">
        <w:rPr>
          <w:rFonts w:eastAsia="Times New Roman" w:cs="Arial"/>
          <w:lang w:eastAsia="en-US"/>
        </w:rPr>
        <w:t>for Test to cover</w:t>
      </w:r>
      <w:r>
        <w:rPr>
          <w:rFonts w:eastAsia="Times New Roman" w:cs="Arial"/>
          <w:lang w:eastAsia="en-US"/>
        </w:rPr>
        <w:t>;</w:t>
      </w:r>
    </w:p>
    <w:p w14:paraId="28AB3086" w14:textId="77777777" w:rsidR="00774023" w:rsidRDefault="00B338D1" w:rsidP="00DA7A35">
      <w:pPr>
        <w:pStyle w:val="Instructions"/>
        <w:numPr>
          <w:ilvl w:val="0"/>
          <w:numId w:val="6"/>
        </w:numPr>
        <w:spacing w:after="0"/>
        <w:rPr>
          <w:rFonts w:eastAsia="Times New Roman" w:cs="Arial"/>
          <w:lang w:eastAsia="en-US"/>
        </w:rPr>
      </w:pPr>
      <w:r w:rsidRPr="00243D92">
        <w:rPr>
          <w:rFonts w:eastAsia="Times New Roman" w:cs="Arial"/>
          <w:lang w:eastAsia="en-US"/>
        </w:rPr>
        <w:t>Are there any special switches/registry keys/magic values</w:t>
      </w:r>
      <w:r>
        <w:rPr>
          <w:rFonts w:eastAsia="Times New Roman" w:cs="Arial"/>
          <w:lang w:eastAsia="en-US"/>
        </w:rPr>
        <w:t>/trace flags</w:t>
      </w:r>
      <w:r w:rsidRPr="00243D92">
        <w:rPr>
          <w:rFonts w:eastAsia="Times New Roman" w:cs="Arial"/>
          <w:lang w:eastAsia="en-US"/>
        </w:rPr>
        <w:t xml:space="preserve"> that cause different behavior of the product?</w:t>
      </w:r>
    </w:p>
    <w:p w14:paraId="28AB3087" w14:textId="77777777" w:rsidR="00774023" w:rsidRDefault="00B338D1" w:rsidP="00DA7A35">
      <w:pPr>
        <w:pStyle w:val="Instructions"/>
        <w:numPr>
          <w:ilvl w:val="0"/>
          <w:numId w:val="6"/>
        </w:numPr>
        <w:spacing w:after="0"/>
        <w:rPr>
          <w:rFonts w:eastAsia="Times New Roman" w:cs="Arial"/>
          <w:lang w:eastAsia="en-US"/>
        </w:rPr>
      </w:pPr>
      <w:r w:rsidRPr="00243D92">
        <w:rPr>
          <w:rFonts w:eastAsia="Times New Roman" w:cs="Arial"/>
          <w:lang w:eastAsia="en-US"/>
        </w:rPr>
        <w:t>Areas where the product does not/cannot match the spec</w:t>
      </w:r>
      <w:r>
        <w:rPr>
          <w:rFonts w:eastAsia="Times New Roman" w:cs="Arial"/>
          <w:lang w:eastAsia="en-US"/>
        </w:rPr>
        <w:t>;</w:t>
      </w:r>
    </w:p>
    <w:p w14:paraId="28AB3088" w14:textId="77777777" w:rsidR="00774023" w:rsidRDefault="00B338D1" w:rsidP="00DA7A35">
      <w:pPr>
        <w:pStyle w:val="Instructions"/>
        <w:numPr>
          <w:ilvl w:val="0"/>
          <w:numId w:val="6"/>
        </w:numPr>
        <w:spacing w:after="0"/>
        <w:rPr>
          <w:rFonts w:eastAsia="Times New Roman" w:cs="Arial"/>
          <w:lang w:eastAsia="en-US"/>
        </w:rPr>
      </w:pPr>
      <w:r>
        <w:rPr>
          <w:rFonts w:eastAsia="Times New Roman" w:cs="Arial"/>
          <w:lang w:eastAsia="en-US"/>
        </w:rPr>
        <w:t>Location and ownership of</w:t>
      </w:r>
      <w:r w:rsidRPr="00243D92">
        <w:rPr>
          <w:rFonts w:eastAsia="Times New Roman" w:cs="Arial"/>
          <w:lang w:eastAsia="en-US"/>
        </w:rPr>
        <w:t xml:space="preserve"> unit tests/Dev </w:t>
      </w:r>
      <w:proofErr w:type="spellStart"/>
      <w:r w:rsidRPr="00243D92">
        <w:rPr>
          <w:rFonts w:eastAsia="Times New Roman" w:cs="Arial"/>
          <w:lang w:eastAsia="en-US"/>
        </w:rPr>
        <w:t>checkin</w:t>
      </w:r>
      <w:proofErr w:type="spellEnd"/>
      <w:r w:rsidRPr="00243D92">
        <w:rPr>
          <w:rFonts w:eastAsia="Times New Roman" w:cs="Arial"/>
          <w:lang w:eastAsia="en-US"/>
        </w:rPr>
        <w:t xml:space="preserve"> tests</w:t>
      </w:r>
      <w:r>
        <w:rPr>
          <w:rFonts w:eastAsia="Times New Roman" w:cs="Arial"/>
          <w:lang w:eastAsia="en-US"/>
        </w:rPr>
        <w:t>;</w:t>
      </w:r>
    </w:p>
    <w:p w14:paraId="28AB3089" w14:textId="77777777" w:rsidR="00774023" w:rsidRDefault="00B338D1">
      <w:pPr>
        <w:pStyle w:val="Heading1"/>
        <w:rPr>
          <w:lang w:eastAsia="ja-JP"/>
        </w:rPr>
      </w:pPr>
      <w:bookmarkStart w:id="136" w:name="_Toc128197906"/>
      <w:bookmarkStart w:id="137" w:name="_Toc129160633"/>
      <w:bookmarkStart w:id="138" w:name="_Toc155173677"/>
      <w:r>
        <w:rPr>
          <w:lang w:eastAsia="ja-JP"/>
        </w:rPr>
        <w:t>References</w:t>
      </w:r>
      <w:bookmarkEnd w:id="136"/>
      <w:bookmarkEnd w:id="137"/>
      <w:bookmarkEnd w:id="138"/>
    </w:p>
    <w:p w14:paraId="28AB308A" w14:textId="77777777" w:rsidR="00774023" w:rsidRDefault="00B338D1">
      <w:pPr>
        <w:pStyle w:val="Instructions"/>
        <w:rPr>
          <w:lang w:eastAsia="ja-JP"/>
        </w:rPr>
      </w:pPr>
      <w:r>
        <w:rPr>
          <w:lang w:eastAsia="ja-JP"/>
        </w:rPr>
        <w:t>List any references used to contribute content to this document, such as requirements documents, design documents from other features or previous versions, web sites, industry literature, presentations, and any other materials. Use the numerical ID assigned below to refer to the reference throughout the document.</w:t>
      </w:r>
    </w:p>
    <w:p w14:paraId="28AB308B" w14:textId="77777777" w:rsidR="00774023" w:rsidRDefault="00B338D1">
      <w:pPr>
        <w:pStyle w:val="Instructions"/>
        <w:rPr>
          <w:lang w:eastAsia="ja-JP"/>
        </w:rPr>
      </w:pPr>
      <w:r>
        <w:rPr>
          <w:lang w:eastAsia="ja-JP"/>
        </w:rPr>
        <w:t>Use the “Reference” paragraph type to create the list:</w:t>
      </w:r>
    </w:p>
    <w:p w14:paraId="28AB308C" w14:textId="77777777" w:rsidR="00774023" w:rsidRDefault="00B338D1">
      <w:pPr>
        <w:pStyle w:val="Reference"/>
      </w:pPr>
      <w:r>
        <w:lastRenderedPageBreak/>
        <w:t>&lt;author name&gt;, &lt;title&gt;, &lt;</w:t>
      </w:r>
      <w:r w:rsidRPr="00E235CC">
        <w:t>publication</w:t>
      </w:r>
      <w:r>
        <w:t xml:space="preserve"> information&gt;, &lt;year&gt;</w:t>
      </w:r>
    </w:p>
    <w:p w14:paraId="28AB308D" w14:textId="77777777" w:rsidR="00774023" w:rsidRDefault="00774023"/>
    <w:p w14:paraId="28AB308E" w14:textId="77777777" w:rsidR="00774023" w:rsidRDefault="00B338D1">
      <w:pPr>
        <w:pStyle w:val="Heading1"/>
      </w:pPr>
      <w:bookmarkStart w:id="139" w:name="_Toc125170436"/>
      <w:bookmarkStart w:id="140" w:name="_Toc125172198"/>
      <w:bookmarkStart w:id="141" w:name="_Toc126749142"/>
      <w:bookmarkStart w:id="142" w:name="_Toc127334948"/>
      <w:bookmarkStart w:id="143" w:name="_Toc125170438"/>
      <w:bookmarkStart w:id="144" w:name="_Toc125172200"/>
      <w:bookmarkStart w:id="145" w:name="_Toc126749144"/>
      <w:bookmarkStart w:id="146" w:name="_Toc127334950"/>
      <w:bookmarkStart w:id="147" w:name="_Toc125170440"/>
      <w:bookmarkStart w:id="148" w:name="_Toc125172202"/>
      <w:bookmarkStart w:id="149" w:name="_Toc126749146"/>
      <w:bookmarkStart w:id="150" w:name="_Toc127334952"/>
      <w:bookmarkStart w:id="151" w:name="_Toc125170445"/>
      <w:bookmarkStart w:id="152" w:name="_Toc125172207"/>
      <w:bookmarkStart w:id="153" w:name="_Toc126749151"/>
      <w:bookmarkStart w:id="154" w:name="_Toc127334957"/>
      <w:bookmarkStart w:id="155" w:name="_Toc125170447"/>
      <w:bookmarkStart w:id="156" w:name="_Toc125172209"/>
      <w:bookmarkStart w:id="157" w:name="_Toc126749153"/>
      <w:bookmarkStart w:id="158" w:name="_Toc127334959"/>
      <w:bookmarkStart w:id="159" w:name="_Toc125170456"/>
      <w:bookmarkStart w:id="160" w:name="_Toc125172218"/>
      <w:bookmarkStart w:id="161" w:name="_Toc126749162"/>
      <w:bookmarkStart w:id="162" w:name="_Toc127334968"/>
      <w:bookmarkStart w:id="163" w:name="_Toc125170459"/>
      <w:bookmarkStart w:id="164" w:name="_Toc125172221"/>
      <w:bookmarkStart w:id="165" w:name="_Toc126749165"/>
      <w:bookmarkStart w:id="166" w:name="_Toc127334971"/>
      <w:bookmarkStart w:id="167" w:name="_Toc89678104"/>
      <w:bookmarkStart w:id="168" w:name="_Toc127354096"/>
      <w:bookmarkStart w:id="169" w:name="_Toc127354157"/>
      <w:bookmarkStart w:id="170" w:name="_Toc127692036"/>
      <w:bookmarkStart w:id="171" w:name="_Toc127354097"/>
      <w:bookmarkStart w:id="172" w:name="_Toc127354158"/>
      <w:bookmarkStart w:id="173" w:name="_Toc127692037"/>
      <w:bookmarkStart w:id="174" w:name="_Toc127354103"/>
      <w:bookmarkStart w:id="175" w:name="_Toc127354164"/>
      <w:bookmarkStart w:id="176" w:name="_Toc127692043"/>
      <w:bookmarkStart w:id="177" w:name="_Toc127354104"/>
      <w:bookmarkStart w:id="178" w:name="_Toc127354165"/>
      <w:bookmarkStart w:id="179" w:name="_Toc127692044"/>
      <w:bookmarkStart w:id="180" w:name="_Toc85466002"/>
      <w:bookmarkStart w:id="181" w:name="_Toc85466281"/>
      <w:bookmarkStart w:id="182" w:name="_Toc85466428"/>
      <w:bookmarkStart w:id="183" w:name="_Toc85466003"/>
      <w:bookmarkStart w:id="184" w:name="_Toc85466282"/>
      <w:bookmarkStart w:id="185" w:name="_Toc85466429"/>
      <w:bookmarkStart w:id="186" w:name="_Toc85466005"/>
      <w:bookmarkStart w:id="187" w:name="_Toc85466284"/>
      <w:bookmarkStart w:id="188" w:name="_Toc85466431"/>
      <w:bookmarkStart w:id="189" w:name="_Toc85466006"/>
      <w:bookmarkStart w:id="190" w:name="_Toc85466285"/>
      <w:bookmarkStart w:id="191" w:name="_Toc85466432"/>
      <w:bookmarkStart w:id="192" w:name="_Toc85466007"/>
      <w:bookmarkStart w:id="193" w:name="_Toc85466286"/>
      <w:bookmarkStart w:id="194" w:name="_Toc85466433"/>
      <w:bookmarkStart w:id="195" w:name="_Toc85466008"/>
      <w:bookmarkStart w:id="196" w:name="_Toc85466287"/>
      <w:bookmarkStart w:id="197" w:name="_Toc85466434"/>
      <w:bookmarkStart w:id="198" w:name="_Toc85466010"/>
      <w:bookmarkStart w:id="199" w:name="_Toc85466289"/>
      <w:bookmarkStart w:id="200" w:name="_Toc85466436"/>
      <w:bookmarkStart w:id="201" w:name="_Toc85466012"/>
      <w:bookmarkStart w:id="202" w:name="_Toc85466291"/>
      <w:bookmarkStart w:id="203" w:name="_Toc85466438"/>
      <w:bookmarkStart w:id="204" w:name="_Toc85466014"/>
      <w:bookmarkStart w:id="205" w:name="_Toc85466293"/>
      <w:bookmarkStart w:id="206" w:name="_Toc85466440"/>
      <w:bookmarkStart w:id="207" w:name="_Toc85466015"/>
      <w:bookmarkStart w:id="208" w:name="_Toc85466294"/>
      <w:bookmarkStart w:id="209" w:name="_Toc85466441"/>
      <w:bookmarkStart w:id="210" w:name="_Toc85466016"/>
      <w:bookmarkStart w:id="211" w:name="_Toc85466295"/>
      <w:bookmarkStart w:id="212" w:name="_Toc85466442"/>
      <w:bookmarkStart w:id="213" w:name="_Toc85466018"/>
      <w:bookmarkStart w:id="214" w:name="_Toc85466297"/>
      <w:bookmarkStart w:id="215" w:name="_Toc85466444"/>
      <w:bookmarkStart w:id="216" w:name="_Toc85466019"/>
      <w:bookmarkStart w:id="217" w:name="_Toc85466298"/>
      <w:bookmarkStart w:id="218" w:name="_Toc85466445"/>
      <w:bookmarkStart w:id="219" w:name="_Toc85466020"/>
      <w:bookmarkStart w:id="220" w:name="_Toc85466299"/>
      <w:bookmarkStart w:id="221" w:name="_Toc85466446"/>
      <w:bookmarkStart w:id="222" w:name="_Toc85466021"/>
      <w:bookmarkStart w:id="223" w:name="_Toc85466300"/>
      <w:bookmarkStart w:id="224" w:name="_Toc85466447"/>
      <w:bookmarkStart w:id="225" w:name="_Toc85466022"/>
      <w:bookmarkStart w:id="226" w:name="_Toc85466301"/>
      <w:bookmarkStart w:id="227" w:name="_Toc85466448"/>
      <w:bookmarkStart w:id="228" w:name="_Toc85466023"/>
      <w:bookmarkStart w:id="229" w:name="_Toc85466302"/>
      <w:bookmarkStart w:id="230" w:name="_Toc85466449"/>
      <w:bookmarkStart w:id="231" w:name="_Toc85466024"/>
      <w:bookmarkStart w:id="232" w:name="_Toc85466303"/>
      <w:bookmarkStart w:id="233" w:name="_Toc85466450"/>
      <w:bookmarkStart w:id="234" w:name="_Toc85466025"/>
      <w:bookmarkStart w:id="235" w:name="_Toc85466304"/>
      <w:bookmarkStart w:id="236" w:name="_Toc85466451"/>
      <w:bookmarkStart w:id="237" w:name="_Toc85466026"/>
      <w:bookmarkStart w:id="238" w:name="_Toc85466305"/>
      <w:bookmarkStart w:id="239" w:name="_Toc85466452"/>
      <w:bookmarkStart w:id="240" w:name="_Toc85466027"/>
      <w:bookmarkStart w:id="241" w:name="_Toc85466306"/>
      <w:bookmarkStart w:id="242" w:name="_Toc85466453"/>
      <w:bookmarkStart w:id="243" w:name="_Toc85466028"/>
      <w:bookmarkStart w:id="244" w:name="_Toc85466307"/>
      <w:bookmarkStart w:id="245" w:name="_Toc85466454"/>
      <w:bookmarkStart w:id="246" w:name="_Toc127354111"/>
      <w:bookmarkStart w:id="247" w:name="_Toc127354172"/>
      <w:bookmarkStart w:id="248" w:name="_Toc127692051"/>
      <w:bookmarkStart w:id="249" w:name="_Toc127354112"/>
      <w:bookmarkStart w:id="250" w:name="_Toc127354173"/>
      <w:bookmarkStart w:id="251" w:name="_Toc127692052"/>
      <w:bookmarkStart w:id="252" w:name="_Toc483293837"/>
      <w:bookmarkStart w:id="253" w:name="_Toc127354174"/>
      <w:bookmarkStart w:id="254" w:name="_Toc15517367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t>Revision History</w:t>
      </w:r>
      <w:bookmarkEnd w:id="252"/>
      <w:bookmarkEnd w:id="253"/>
      <w:bookmarkEnd w:id="254"/>
    </w:p>
    <w:p w14:paraId="28AB308F" w14:textId="77777777" w:rsidR="00774023" w:rsidRDefault="00B338D1">
      <w:pPr>
        <w:pStyle w:val="Instructions"/>
      </w:pPr>
      <w:r>
        <w:t>This section should be updated every time the document changes state, such as from draft to ready for review. All check-ins of the document should have an associated entry in this table. When the document is reviewed, be sure to include the review date and who reviewed the document.</w:t>
      </w:r>
    </w:p>
    <w:tbl>
      <w:tblPr>
        <w:tblW w:w="4966" w:type="pct"/>
        <w:tblBorders>
          <w:top w:val="single" w:sz="6" w:space="0" w:color="999999"/>
          <w:left w:val="single" w:sz="6" w:space="0" w:color="999999"/>
          <w:bottom w:val="single" w:sz="6" w:space="0" w:color="999999"/>
          <w:right w:val="single" w:sz="6" w:space="0" w:color="999999"/>
          <w:insideH w:val="single" w:sz="6" w:space="0" w:color="C0C0C0"/>
          <w:insideV w:val="single" w:sz="6" w:space="0" w:color="C0C0C0"/>
        </w:tblBorders>
        <w:tblLook w:val="01E0" w:firstRow="1" w:lastRow="1" w:firstColumn="1" w:lastColumn="1" w:noHBand="0" w:noVBand="0"/>
      </w:tblPr>
      <w:tblGrid>
        <w:gridCol w:w="1307"/>
        <w:gridCol w:w="1611"/>
        <w:gridCol w:w="6362"/>
      </w:tblGrid>
      <w:tr w:rsidR="00B338D1" w:rsidRPr="006640AC" w14:paraId="28AB3093" w14:textId="77777777" w:rsidTr="006640AC">
        <w:trPr>
          <w:cantSplit/>
          <w:trHeight w:val="233"/>
        </w:trPr>
        <w:tc>
          <w:tcPr>
            <w:tcW w:w="704" w:type="pct"/>
            <w:tcBorders>
              <w:top w:val="single" w:sz="6" w:space="0" w:color="999999"/>
              <w:bottom w:val="single" w:sz="12" w:space="0" w:color="000000"/>
            </w:tcBorders>
            <w:shd w:val="solid" w:color="DDDDDD" w:fill="FFFFFF"/>
          </w:tcPr>
          <w:p w14:paraId="28AB3090" w14:textId="77777777" w:rsidR="00774023" w:rsidRDefault="00B338D1">
            <w:pPr>
              <w:rPr>
                <w:b/>
                <w:bCs/>
              </w:rPr>
            </w:pPr>
            <w:r w:rsidRPr="00D845F7">
              <w:rPr>
                <w:b/>
                <w:bCs/>
              </w:rPr>
              <w:t>Date</w:t>
            </w:r>
          </w:p>
        </w:tc>
        <w:tc>
          <w:tcPr>
            <w:tcW w:w="868" w:type="pct"/>
            <w:tcBorders>
              <w:top w:val="single" w:sz="6" w:space="0" w:color="999999"/>
              <w:bottom w:val="single" w:sz="12" w:space="0" w:color="000000"/>
            </w:tcBorders>
            <w:shd w:val="solid" w:color="DDDDDD" w:fill="FFFFFF"/>
          </w:tcPr>
          <w:p w14:paraId="28AB3091" w14:textId="77777777" w:rsidR="00774023" w:rsidRDefault="00B338D1">
            <w:pPr>
              <w:rPr>
                <w:b/>
                <w:bCs/>
              </w:rPr>
            </w:pPr>
            <w:r w:rsidRPr="00D845F7">
              <w:rPr>
                <w:b/>
                <w:bCs/>
              </w:rPr>
              <w:t>Author</w:t>
            </w:r>
          </w:p>
        </w:tc>
        <w:tc>
          <w:tcPr>
            <w:tcW w:w="3428" w:type="pct"/>
            <w:tcBorders>
              <w:top w:val="single" w:sz="6" w:space="0" w:color="999999"/>
              <w:bottom w:val="single" w:sz="12" w:space="0" w:color="000000"/>
            </w:tcBorders>
            <w:shd w:val="solid" w:color="DDDDDD" w:fill="FFFFFF"/>
          </w:tcPr>
          <w:p w14:paraId="28AB3092" w14:textId="77777777" w:rsidR="00774023" w:rsidRDefault="00B338D1">
            <w:pPr>
              <w:rPr>
                <w:b/>
                <w:bCs/>
              </w:rPr>
            </w:pPr>
            <w:r w:rsidRPr="00D845F7">
              <w:rPr>
                <w:b/>
                <w:bCs/>
              </w:rPr>
              <w:t>Description (include reviews with reviewer lists)</w:t>
            </w:r>
          </w:p>
        </w:tc>
      </w:tr>
      <w:tr w:rsidR="00B338D1" w:rsidRPr="006640AC" w14:paraId="28AB3097" w14:textId="77777777" w:rsidTr="006640AC">
        <w:trPr>
          <w:cantSplit/>
          <w:trHeight w:val="242"/>
        </w:trPr>
        <w:tc>
          <w:tcPr>
            <w:tcW w:w="704" w:type="pct"/>
          </w:tcPr>
          <w:p w14:paraId="28AB3094" w14:textId="77777777" w:rsidR="00774023" w:rsidRDefault="00B338D1">
            <w:pPr>
              <w:rPr>
                <w:sz w:val="16"/>
                <w:szCs w:val="16"/>
              </w:rPr>
            </w:pPr>
            <w:r w:rsidRPr="006640AC">
              <w:rPr>
                <w:sz w:val="16"/>
                <w:szCs w:val="16"/>
              </w:rPr>
              <w:t> 11/27/06</w:t>
            </w:r>
          </w:p>
        </w:tc>
        <w:tc>
          <w:tcPr>
            <w:tcW w:w="868" w:type="pct"/>
          </w:tcPr>
          <w:p w14:paraId="28AB3095" w14:textId="77777777" w:rsidR="00774023" w:rsidRDefault="00B338D1">
            <w:pPr>
              <w:rPr>
                <w:sz w:val="16"/>
                <w:szCs w:val="16"/>
              </w:rPr>
            </w:pPr>
            <w:proofErr w:type="spellStart"/>
            <w:r w:rsidRPr="006640AC">
              <w:rPr>
                <w:sz w:val="16"/>
                <w:szCs w:val="16"/>
              </w:rPr>
              <w:t>Ruslano</w:t>
            </w:r>
            <w:proofErr w:type="spellEnd"/>
          </w:p>
        </w:tc>
        <w:tc>
          <w:tcPr>
            <w:tcW w:w="3428" w:type="pct"/>
          </w:tcPr>
          <w:p w14:paraId="28AB3096" w14:textId="77777777" w:rsidR="00774023" w:rsidRDefault="00B338D1">
            <w:pPr>
              <w:rPr>
                <w:sz w:val="16"/>
                <w:szCs w:val="16"/>
              </w:rPr>
            </w:pPr>
            <w:r w:rsidRPr="006640AC">
              <w:rPr>
                <w:sz w:val="16"/>
                <w:szCs w:val="16"/>
              </w:rPr>
              <w:t>Initial Draft</w:t>
            </w:r>
          </w:p>
        </w:tc>
      </w:tr>
      <w:tr w:rsidR="00B338D1" w:rsidRPr="006640AC" w14:paraId="28AB309B" w14:textId="77777777" w:rsidTr="006640AC">
        <w:trPr>
          <w:cantSplit/>
          <w:trHeight w:val="89"/>
        </w:trPr>
        <w:tc>
          <w:tcPr>
            <w:tcW w:w="704" w:type="pct"/>
          </w:tcPr>
          <w:p w14:paraId="28AB3098" w14:textId="77777777" w:rsidR="00774023" w:rsidRDefault="00B338D1">
            <w:pPr>
              <w:rPr>
                <w:rFonts w:eastAsia="MS Mincho"/>
                <w:sz w:val="16"/>
                <w:szCs w:val="16"/>
                <w:lang w:eastAsia="ja-JP"/>
              </w:rPr>
            </w:pPr>
            <w:r w:rsidRPr="006640AC">
              <w:rPr>
                <w:sz w:val="16"/>
                <w:szCs w:val="16"/>
              </w:rPr>
              <w:t> </w:t>
            </w:r>
            <w:r>
              <w:rPr>
                <w:sz w:val="16"/>
                <w:szCs w:val="16"/>
              </w:rPr>
              <w:t>12/05/06</w:t>
            </w:r>
          </w:p>
        </w:tc>
        <w:tc>
          <w:tcPr>
            <w:tcW w:w="868" w:type="pct"/>
          </w:tcPr>
          <w:p w14:paraId="28AB3099" w14:textId="77777777" w:rsidR="00774023" w:rsidRDefault="00B338D1">
            <w:pPr>
              <w:rPr>
                <w:sz w:val="16"/>
                <w:szCs w:val="16"/>
              </w:rPr>
            </w:pPr>
            <w:proofErr w:type="spellStart"/>
            <w:r>
              <w:rPr>
                <w:sz w:val="16"/>
                <w:szCs w:val="16"/>
              </w:rPr>
              <w:t>ruslano</w:t>
            </w:r>
            <w:proofErr w:type="spellEnd"/>
          </w:p>
        </w:tc>
        <w:tc>
          <w:tcPr>
            <w:tcW w:w="3428" w:type="pct"/>
          </w:tcPr>
          <w:p w14:paraId="28AB309A" w14:textId="77777777" w:rsidR="00774023" w:rsidRDefault="00B338D1">
            <w:pPr>
              <w:rPr>
                <w:rFonts w:eastAsia="MS Mincho"/>
                <w:sz w:val="16"/>
                <w:szCs w:val="16"/>
                <w:lang w:eastAsia="ja-JP"/>
              </w:rPr>
            </w:pPr>
            <w:r w:rsidRPr="006640AC">
              <w:rPr>
                <w:sz w:val="16"/>
                <w:szCs w:val="16"/>
              </w:rPr>
              <w:t> </w:t>
            </w:r>
            <w:r>
              <w:rPr>
                <w:sz w:val="16"/>
                <w:szCs w:val="16"/>
              </w:rPr>
              <w:t>Added section with SQLCP API, added section to enumerate keys in the provider (</w:t>
            </w:r>
            <w:proofErr w:type="spellStart"/>
            <w:r>
              <w:rPr>
                <w:sz w:val="16"/>
                <w:szCs w:val="16"/>
              </w:rPr>
              <w:t>sys.fn_provider_keys</w:t>
            </w:r>
            <w:proofErr w:type="spellEnd"/>
            <w:r>
              <w:rPr>
                <w:sz w:val="16"/>
                <w:szCs w:val="16"/>
              </w:rPr>
              <w:t>)</w:t>
            </w:r>
          </w:p>
        </w:tc>
      </w:tr>
      <w:tr w:rsidR="00B338D1" w:rsidRPr="006640AC" w14:paraId="28AB309F" w14:textId="77777777" w:rsidTr="00032C16">
        <w:trPr>
          <w:cantSplit/>
          <w:trHeight w:val="89"/>
        </w:trPr>
        <w:tc>
          <w:tcPr>
            <w:tcW w:w="704" w:type="pct"/>
          </w:tcPr>
          <w:p w14:paraId="28AB309C" w14:textId="77777777" w:rsidR="00774023" w:rsidRDefault="00B338D1">
            <w:pPr>
              <w:rPr>
                <w:rFonts w:eastAsia="MS Mincho"/>
                <w:sz w:val="16"/>
                <w:szCs w:val="16"/>
                <w:lang w:eastAsia="ja-JP"/>
              </w:rPr>
            </w:pPr>
            <w:r w:rsidRPr="006640AC">
              <w:rPr>
                <w:sz w:val="16"/>
                <w:szCs w:val="16"/>
              </w:rPr>
              <w:t> </w:t>
            </w:r>
            <w:r>
              <w:rPr>
                <w:sz w:val="16"/>
                <w:szCs w:val="16"/>
              </w:rPr>
              <w:t>12/06/06</w:t>
            </w:r>
          </w:p>
        </w:tc>
        <w:tc>
          <w:tcPr>
            <w:tcW w:w="868" w:type="pct"/>
          </w:tcPr>
          <w:p w14:paraId="28AB309D" w14:textId="77777777" w:rsidR="00774023" w:rsidRDefault="00B338D1">
            <w:pPr>
              <w:rPr>
                <w:sz w:val="16"/>
                <w:szCs w:val="16"/>
              </w:rPr>
            </w:pPr>
            <w:proofErr w:type="spellStart"/>
            <w:r>
              <w:rPr>
                <w:sz w:val="16"/>
                <w:szCs w:val="16"/>
              </w:rPr>
              <w:t>ruslano</w:t>
            </w:r>
            <w:proofErr w:type="spellEnd"/>
          </w:p>
        </w:tc>
        <w:tc>
          <w:tcPr>
            <w:tcW w:w="3428" w:type="pct"/>
          </w:tcPr>
          <w:p w14:paraId="28AB309E" w14:textId="77777777" w:rsidR="00774023" w:rsidRDefault="00B338D1">
            <w:pPr>
              <w:rPr>
                <w:rFonts w:eastAsia="MS Mincho"/>
                <w:sz w:val="16"/>
                <w:szCs w:val="16"/>
                <w:lang w:eastAsia="ja-JP"/>
              </w:rPr>
            </w:pPr>
            <w:r w:rsidRPr="006640AC">
              <w:rPr>
                <w:sz w:val="16"/>
                <w:szCs w:val="16"/>
              </w:rPr>
              <w:t> </w:t>
            </w:r>
            <w:r>
              <w:rPr>
                <w:sz w:val="16"/>
                <w:szCs w:val="16"/>
              </w:rPr>
              <w:t>Added error messages section</w:t>
            </w:r>
          </w:p>
        </w:tc>
      </w:tr>
      <w:tr w:rsidR="00B338D1" w:rsidRPr="006640AC" w14:paraId="28AB30A3" w14:textId="77777777" w:rsidTr="00092745">
        <w:trPr>
          <w:cantSplit/>
          <w:trHeight w:val="89"/>
        </w:trPr>
        <w:tc>
          <w:tcPr>
            <w:tcW w:w="704" w:type="pct"/>
          </w:tcPr>
          <w:p w14:paraId="28AB30A0" w14:textId="77777777" w:rsidR="00774023" w:rsidRDefault="00B338D1">
            <w:pPr>
              <w:rPr>
                <w:sz w:val="16"/>
                <w:szCs w:val="16"/>
              </w:rPr>
            </w:pPr>
            <w:r>
              <w:rPr>
                <w:sz w:val="16"/>
                <w:szCs w:val="16"/>
              </w:rPr>
              <w:t>12/07/06</w:t>
            </w:r>
          </w:p>
        </w:tc>
        <w:tc>
          <w:tcPr>
            <w:tcW w:w="868" w:type="pct"/>
          </w:tcPr>
          <w:p w14:paraId="28AB30A1" w14:textId="77777777" w:rsidR="00774023" w:rsidRDefault="00B338D1">
            <w:pPr>
              <w:rPr>
                <w:sz w:val="16"/>
                <w:szCs w:val="16"/>
              </w:rPr>
            </w:pPr>
            <w:proofErr w:type="spellStart"/>
            <w:r>
              <w:rPr>
                <w:sz w:val="16"/>
                <w:szCs w:val="16"/>
              </w:rPr>
              <w:t>ruslano</w:t>
            </w:r>
            <w:proofErr w:type="spellEnd"/>
          </w:p>
        </w:tc>
        <w:tc>
          <w:tcPr>
            <w:tcW w:w="3428" w:type="pct"/>
          </w:tcPr>
          <w:p w14:paraId="28AB30A2" w14:textId="77777777" w:rsidR="00774023" w:rsidRDefault="00B338D1">
            <w:pPr>
              <w:rPr>
                <w:sz w:val="16"/>
                <w:szCs w:val="16"/>
              </w:rPr>
            </w:pPr>
            <w:r>
              <w:rPr>
                <w:sz w:val="16"/>
                <w:szCs w:val="16"/>
              </w:rPr>
              <w:t>Minor modification to SQL Crypto API</w:t>
            </w:r>
          </w:p>
        </w:tc>
      </w:tr>
      <w:tr w:rsidR="00092745" w:rsidRPr="006640AC" w14:paraId="28AB30A7" w14:textId="77777777" w:rsidTr="0087627B">
        <w:trPr>
          <w:cantSplit/>
          <w:trHeight w:val="89"/>
        </w:trPr>
        <w:tc>
          <w:tcPr>
            <w:tcW w:w="704" w:type="pct"/>
          </w:tcPr>
          <w:p w14:paraId="28AB30A4" w14:textId="77777777" w:rsidR="00774023" w:rsidRDefault="00092745">
            <w:pPr>
              <w:rPr>
                <w:sz w:val="16"/>
                <w:szCs w:val="16"/>
              </w:rPr>
            </w:pPr>
            <w:r>
              <w:rPr>
                <w:sz w:val="16"/>
                <w:szCs w:val="16"/>
              </w:rPr>
              <w:t>12/14/06</w:t>
            </w:r>
          </w:p>
        </w:tc>
        <w:tc>
          <w:tcPr>
            <w:tcW w:w="868" w:type="pct"/>
          </w:tcPr>
          <w:p w14:paraId="28AB30A5" w14:textId="77777777" w:rsidR="00774023" w:rsidRDefault="00092745">
            <w:pPr>
              <w:rPr>
                <w:sz w:val="16"/>
                <w:szCs w:val="16"/>
              </w:rPr>
            </w:pPr>
            <w:proofErr w:type="spellStart"/>
            <w:r>
              <w:rPr>
                <w:sz w:val="16"/>
                <w:szCs w:val="16"/>
              </w:rPr>
              <w:t>ruslano</w:t>
            </w:r>
            <w:proofErr w:type="spellEnd"/>
          </w:p>
        </w:tc>
        <w:tc>
          <w:tcPr>
            <w:tcW w:w="3428" w:type="pct"/>
          </w:tcPr>
          <w:p w14:paraId="28AB30A6" w14:textId="77777777" w:rsidR="00774023" w:rsidRDefault="00092745">
            <w:pPr>
              <w:rPr>
                <w:sz w:val="16"/>
                <w:szCs w:val="16"/>
              </w:rPr>
            </w:pPr>
            <w:r>
              <w:rPr>
                <w:sz w:val="16"/>
                <w:szCs w:val="16"/>
              </w:rPr>
              <w:t>Further updates to SQL Crypto API</w:t>
            </w:r>
          </w:p>
        </w:tc>
      </w:tr>
      <w:tr w:rsidR="0087627B" w:rsidRPr="006640AC" w14:paraId="28AB30AB" w14:textId="77777777" w:rsidTr="00820C3B">
        <w:trPr>
          <w:cantSplit/>
          <w:trHeight w:val="89"/>
        </w:trPr>
        <w:tc>
          <w:tcPr>
            <w:tcW w:w="704" w:type="pct"/>
          </w:tcPr>
          <w:p w14:paraId="28AB30A8" w14:textId="77777777" w:rsidR="00774023" w:rsidRDefault="0087627B">
            <w:pPr>
              <w:rPr>
                <w:sz w:val="16"/>
                <w:szCs w:val="16"/>
              </w:rPr>
            </w:pPr>
            <w:r>
              <w:rPr>
                <w:sz w:val="16"/>
                <w:szCs w:val="16"/>
              </w:rPr>
              <w:t>12/21/06</w:t>
            </w:r>
          </w:p>
        </w:tc>
        <w:tc>
          <w:tcPr>
            <w:tcW w:w="868" w:type="pct"/>
          </w:tcPr>
          <w:p w14:paraId="28AB30A9" w14:textId="77777777" w:rsidR="00774023" w:rsidRDefault="0087627B">
            <w:pPr>
              <w:rPr>
                <w:sz w:val="16"/>
                <w:szCs w:val="16"/>
              </w:rPr>
            </w:pPr>
            <w:proofErr w:type="spellStart"/>
            <w:r>
              <w:rPr>
                <w:sz w:val="16"/>
                <w:szCs w:val="16"/>
              </w:rPr>
              <w:t>ruslano</w:t>
            </w:r>
            <w:proofErr w:type="spellEnd"/>
          </w:p>
        </w:tc>
        <w:tc>
          <w:tcPr>
            <w:tcW w:w="3428" w:type="pct"/>
          </w:tcPr>
          <w:p w14:paraId="28AB30AA" w14:textId="77777777" w:rsidR="00774023" w:rsidRDefault="00FC5056">
            <w:pPr>
              <w:rPr>
                <w:sz w:val="16"/>
                <w:szCs w:val="16"/>
              </w:rPr>
            </w:pPr>
            <w:r>
              <w:rPr>
                <w:sz w:val="16"/>
                <w:szCs w:val="16"/>
              </w:rPr>
              <w:t>Updates</w:t>
            </w:r>
            <w:r w:rsidR="0087627B">
              <w:rPr>
                <w:sz w:val="16"/>
                <w:szCs w:val="16"/>
              </w:rPr>
              <w:t xml:space="preserve"> to SQL Crypto API based on feedback from </w:t>
            </w:r>
            <w:proofErr w:type="spellStart"/>
            <w:r w:rsidR="0087627B">
              <w:rPr>
                <w:sz w:val="16"/>
                <w:szCs w:val="16"/>
              </w:rPr>
              <w:t>Tolga</w:t>
            </w:r>
            <w:proofErr w:type="spellEnd"/>
          </w:p>
        </w:tc>
      </w:tr>
      <w:tr w:rsidR="00820C3B" w:rsidRPr="006640AC" w14:paraId="28AB30AF" w14:textId="77777777" w:rsidTr="006640AC">
        <w:trPr>
          <w:cantSplit/>
          <w:trHeight w:val="89"/>
        </w:trPr>
        <w:tc>
          <w:tcPr>
            <w:tcW w:w="704" w:type="pct"/>
            <w:tcBorders>
              <w:bottom w:val="single" w:sz="6" w:space="0" w:color="999999"/>
            </w:tcBorders>
          </w:tcPr>
          <w:p w14:paraId="28AB30AC" w14:textId="77777777" w:rsidR="00820C3B" w:rsidRDefault="00820C3B">
            <w:pPr>
              <w:rPr>
                <w:sz w:val="16"/>
                <w:szCs w:val="16"/>
              </w:rPr>
            </w:pPr>
            <w:r>
              <w:rPr>
                <w:sz w:val="16"/>
                <w:szCs w:val="16"/>
              </w:rPr>
              <w:t>03/02/07</w:t>
            </w:r>
          </w:p>
        </w:tc>
        <w:tc>
          <w:tcPr>
            <w:tcW w:w="868" w:type="pct"/>
            <w:tcBorders>
              <w:bottom w:val="single" w:sz="6" w:space="0" w:color="999999"/>
            </w:tcBorders>
          </w:tcPr>
          <w:p w14:paraId="28AB30AD" w14:textId="77777777" w:rsidR="00820C3B" w:rsidRDefault="00820C3B">
            <w:pPr>
              <w:rPr>
                <w:sz w:val="16"/>
                <w:szCs w:val="16"/>
              </w:rPr>
            </w:pPr>
            <w:proofErr w:type="spellStart"/>
            <w:r>
              <w:rPr>
                <w:sz w:val="16"/>
                <w:szCs w:val="16"/>
              </w:rPr>
              <w:t>ruslano</w:t>
            </w:r>
            <w:proofErr w:type="spellEnd"/>
          </w:p>
        </w:tc>
        <w:tc>
          <w:tcPr>
            <w:tcW w:w="3428" w:type="pct"/>
            <w:tcBorders>
              <w:bottom w:val="single" w:sz="6" w:space="0" w:color="999999"/>
            </w:tcBorders>
          </w:tcPr>
          <w:p w14:paraId="28AB30AE" w14:textId="77777777" w:rsidR="00820C3B" w:rsidRDefault="00820C3B">
            <w:pPr>
              <w:rPr>
                <w:sz w:val="16"/>
                <w:szCs w:val="16"/>
              </w:rPr>
            </w:pPr>
            <w:r>
              <w:rPr>
                <w:sz w:val="16"/>
                <w:szCs w:val="16"/>
              </w:rPr>
              <w:t>Updates to SQL Crypto API, crypto provider catalog views according to checkpoint #2</w:t>
            </w:r>
          </w:p>
        </w:tc>
      </w:tr>
    </w:tbl>
    <w:p w14:paraId="28AB30B0" w14:textId="77777777" w:rsidR="00774023" w:rsidRDefault="00774023">
      <w:pPr>
        <w:pStyle w:val="Heading4"/>
        <w:numPr>
          <w:ilvl w:val="0"/>
          <w:numId w:val="0"/>
        </w:numPr>
        <w:rPr>
          <w:lang w:eastAsia="en-US"/>
        </w:rPr>
      </w:pPr>
    </w:p>
    <w:sectPr w:rsidR="00774023" w:rsidSect="00E40669">
      <w:headerReference w:type="default"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15C84" w14:textId="77777777" w:rsidR="004C3599" w:rsidRDefault="004C3599">
      <w:r>
        <w:separator/>
      </w:r>
    </w:p>
  </w:endnote>
  <w:endnote w:type="continuationSeparator" w:id="0">
    <w:p w14:paraId="5FFE0E45" w14:textId="77777777" w:rsidR="004C3599" w:rsidRDefault="004C3599">
      <w:r>
        <w:continuationSeparator/>
      </w:r>
    </w:p>
  </w:endnote>
  <w:endnote w:id="1">
    <w:p w14:paraId="28AB3109" w14:textId="77777777" w:rsidR="0015121C" w:rsidRDefault="0015121C">
      <w:pPr>
        <w:pStyle w:val="EndnoteText"/>
      </w:pPr>
      <w:r>
        <w:rPr>
          <w:rStyle w:val="EndnoteReference"/>
        </w:rPr>
        <w:endnoteRef/>
      </w:r>
      <w:r>
        <w:t xml:space="preserve"> In checkpoint 2 this column is integer and shows only major version of the provider, i.e. ‘aa.bb.ccc.dd’ willonly show ‘aa’</w:t>
      </w:r>
    </w:p>
  </w:endnote>
  <w:endnote w:id="2">
    <w:p w14:paraId="28AB310A" w14:textId="77777777" w:rsidR="002902A0" w:rsidRDefault="002902A0">
      <w:pPr>
        <w:pStyle w:val="EndnoteText"/>
      </w:pPr>
      <w:r>
        <w:rPr>
          <w:rStyle w:val="EndnoteReference"/>
        </w:rPr>
        <w:endnoteRef/>
      </w:r>
      <w:r>
        <w:t xml:space="preserve"> This column is missing in checkpoint 2</w:t>
      </w:r>
    </w:p>
  </w:endnote>
  <w:endnote w:id="3">
    <w:p w14:paraId="28AB310B" w14:textId="77777777" w:rsidR="00582A17" w:rsidRDefault="00582A17">
      <w:pPr>
        <w:pStyle w:val="EndnoteText"/>
      </w:pPr>
      <w:r>
        <w:rPr>
          <w:rStyle w:val="EndnoteReference"/>
        </w:rPr>
        <w:endnoteRef/>
      </w:r>
      <w:r>
        <w:t xml:space="preserve"> This column is missing in checkpoint 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Segoe UI">
    <w:altName w:val="Times New Roman"/>
    <w:panose1 w:val="020B0502040204020203"/>
    <w:charset w:val="00"/>
    <w:family w:val="swiss"/>
    <w:pitch w:val="variable"/>
    <w:sig w:usb0="E5002EFF" w:usb1="C000E47F" w:usb2="00000029" w:usb3="00000000" w:csb0="000001FF" w:csb1="00000000"/>
  </w:font>
  <w:font w:name="PMingLiU">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3107" w14:textId="77777777" w:rsidR="00042077" w:rsidRDefault="00E124CC">
    <w:pPr>
      <w:pStyle w:val="Footer"/>
      <w:pBdr>
        <w:top w:val="single" w:sz="4" w:space="1" w:color="auto"/>
      </w:pBdr>
      <w:tabs>
        <w:tab w:val="clear" w:pos="7200"/>
        <w:tab w:val="center" w:pos="6480"/>
      </w:tabs>
      <w:rPr>
        <w:color w:val="000000"/>
        <w:sz w:val="16"/>
        <w:szCs w:val="16"/>
      </w:rPr>
    </w:pPr>
    <w:r>
      <w:rPr>
        <w:rFonts w:ascii="Segoe UI" w:hAnsi="Segoe UI" w:cs="Segoe UI"/>
        <w:b/>
        <w:bCs/>
        <w:color w:val="333333"/>
        <w:sz w:val="16"/>
        <w:szCs w:val="16"/>
      </w:rPr>
      <w:t>Microsoft Confidential. ©</w:t>
    </w:r>
    <w:r>
      <w:rPr>
        <w:rFonts w:ascii="Segoe UI" w:hAnsi="Segoe UI" w:cs="Segoe UI"/>
        <w:color w:val="333333"/>
        <w:sz w:val="16"/>
        <w:szCs w:val="16"/>
      </w:rPr>
      <w:t xml:space="preserve"> 2011 Microsoft Corporation. All rights reserved. By using or providing feedback on these materials, you agree to the attached license agreement.</w:t>
    </w:r>
  </w:p>
  <w:p w14:paraId="28AB3108" w14:textId="77777777" w:rsidR="00954B72" w:rsidRDefault="00042077" w:rsidP="00042077">
    <w:pPr>
      <w:pStyle w:val="Footer"/>
      <w:pBdr>
        <w:top w:val="single" w:sz="4" w:space="1" w:color="auto"/>
      </w:pBdr>
      <w:tabs>
        <w:tab w:val="clear" w:pos="7200"/>
        <w:tab w:val="center" w:pos="6480"/>
      </w:tabs>
      <w:jc w:val="center"/>
    </w:pPr>
    <w:r w:rsidRPr="00E83A7D">
      <w:rPr>
        <w:sz w:val="16"/>
        <w:szCs w:val="16"/>
      </w:rPr>
      <w:t xml:space="preserve">Page </w:t>
    </w:r>
    <w:r w:rsidR="0028180D">
      <w:fldChar w:fldCharType="begin"/>
    </w:r>
    <w:r w:rsidR="0028180D">
      <w:instrText xml:space="preserve"> PAGE </w:instrText>
    </w:r>
    <w:r w:rsidR="0028180D">
      <w:fldChar w:fldCharType="separate"/>
    </w:r>
    <w:r w:rsidR="00360D49">
      <w:rPr>
        <w:noProof/>
      </w:rPr>
      <w:t>1</w:t>
    </w:r>
    <w:r w:rsidR="0028180D">
      <w:rPr>
        <w:noProof/>
      </w:rPr>
      <w:fldChar w:fldCharType="end"/>
    </w:r>
    <w:r w:rsidRPr="00E83A7D">
      <w:rPr>
        <w:rStyle w:val="PageNumber"/>
        <w:sz w:val="16"/>
        <w:szCs w:val="16"/>
      </w:rPr>
      <w:t xml:space="preserve"> of </w:t>
    </w:r>
    <w:fldSimple w:instr=" NUMPAGES ">
      <w:r w:rsidR="00360D49">
        <w:rPr>
          <w:noProof/>
        </w:rPr>
        <w:t>52</w:t>
      </w:r>
    </w:fldSimple>
    <w:r w:rsidR="00954B72">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6154" w14:textId="77777777" w:rsidR="004C3599" w:rsidRDefault="004C3599">
      <w:r>
        <w:separator/>
      </w:r>
    </w:p>
  </w:footnote>
  <w:footnote w:type="continuationSeparator" w:id="0">
    <w:p w14:paraId="0367CB34" w14:textId="77777777" w:rsidR="004C3599" w:rsidRDefault="004C3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3106" w14:textId="77777777" w:rsidR="00954B72" w:rsidRDefault="0028180D">
    <w:pPr>
      <w:pStyle w:val="Header"/>
      <w:pBdr>
        <w:bottom w:val="single" w:sz="4" w:space="1" w:color="auto"/>
      </w:pBdr>
      <w:tabs>
        <w:tab w:val="clear" w:pos="4320"/>
        <w:tab w:val="clear" w:pos="8640"/>
      </w:tabs>
      <w:rPr>
        <w:sz w:val="16"/>
        <w:szCs w:val="16"/>
      </w:rPr>
    </w:pPr>
    <w:fldSimple w:instr=" DOCPROPERTY  Category  \* MERGEFORMAT ">
      <w:r w:rsidR="00954B72" w:rsidRPr="003D71F4">
        <w:rPr>
          <w:sz w:val="16"/>
          <w:szCs w:val="16"/>
        </w:rPr>
        <w:t>Design Document</w:t>
      </w:r>
    </w:fldSimple>
    <w:r w:rsidR="00954B72">
      <w:rPr>
        <w:sz w:val="16"/>
        <w:szCs w:val="16"/>
      </w:rPr>
      <w:t xml:space="preserve"> - </w:t>
    </w:r>
    <w:fldSimple w:instr=" TITLE   \* MERGEFORMAT ">
      <w:r w:rsidR="00954B72" w:rsidRPr="003D71F4">
        <w:rPr>
          <w:sz w:val="16"/>
          <w:szCs w:val="16"/>
        </w:rPr>
        <w:t xml:space="preserve">Design spec: </w:t>
      </w:r>
      <w:r w:rsidR="00F67980">
        <w:rPr>
          <w:sz w:val="16"/>
          <w:szCs w:val="16"/>
        </w:rPr>
        <w:t>Extensible Key Management for SQL Server 2008</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B58"/>
    <w:multiLevelType w:val="hybridMultilevel"/>
    <w:tmpl w:val="F6246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25959"/>
    <w:multiLevelType w:val="hybridMultilevel"/>
    <w:tmpl w:val="BC6637FC"/>
    <w:lvl w:ilvl="0" w:tplc="9F0C3B34">
      <w:start w:val="1"/>
      <w:numFmt w:val="decimal"/>
      <w:lvlText w:val="%1."/>
      <w:lvlJc w:val="left"/>
      <w:pPr>
        <w:ind w:left="1005" w:hanging="360"/>
      </w:pPr>
      <w:rPr>
        <w:rFonts w:cs="Times New Roman" w:hint="default"/>
      </w:rPr>
    </w:lvl>
    <w:lvl w:ilvl="1" w:tplc="04090019" w:tentative="1">
      <w:start w:val="1"/>
      <w:numFmt w:val="lowerLetter"/>
      <w:lvlText w:val="%2."/>
      <w:lvlJc w:val="left"/>
      <w:pPr>
        <w:ind w:left="1725" w:hanging="360"/>
      </w:pPr>
      <w:rPr>
        <w:rFonts w:cs="Times New Roman"/>
      </w:rPr>
    </w:lvl>
    <w:lvl w:ilvl="2" w:tplc="0409001B" w:tentative="1">
      <w:start w:val="1"/>
      <w:numFmt w:val="lowerRoman"/>
      <w:lvlText w:val="%3."/>
      <w:lvlJc w:val="right"/>
      <w:pPr>
        <w:ind w:left="2445" w:hanging="180"/>
      </w:pPr>
      <w:rPr>
        <w:rFonts w:cs="Times New Roman"/>
      </w:rPr>
    </w:lvl>
    <w:lvl w:ilvl="3" w:tplc="0409000F" w:tentative="1">
      <w:start w:val="1"/>
      <w:numFmt w:val="decimal"/>
      <w:lvlText w:val="%4."/>
      <w:lvlJc w:val="left"/>
      <w:pPr>
        <w:ind w:left="3165" w:hanging="360"/>
      </w:pPr>
      <w:rPr>
        <w:rFonts w:cs="Times New Roman"/>
      </w:rPr>
    </w:lvl>
    <w:lvl w:ilvl="4" w:tplc="04090019" w:tentative="1">
      <w:start w:val="1"/>
      <w:numFmt w:val="lowerLetter"/>
      <w:lvlText w:val="%5."/>
      <w:lvlJc w:val="left"/>
      <w:pPr>
        <w:ind w:left="3885" w:hanging="360"/>
      </w:pPr>
      <w:rPr>
        <w:rFonts w:cs="Times New Roman"/>
      </w:rPr>
    </w:lvl>
    <w:lvl w:ilvl="5" w:tplc="0409001B" w:tentative="1">
      <w:start w:val="1"/>
      <w:numFmt w:val="lowerRoman"/>
      <w:lvlText w:val="%6."/>
      <w:lvlJc w:val="right"/>
      <w:pPr>
        <w:ind w:left="4605" w:hanging="180"/>
      </w:pPr>
      <w:rPr>
        <w:rFonts w:cs="Times New Roman"/>
      </w:rPr>
    </w:lvl>
    <w:lvl w:ilvl="6" w:tplc="0409000F" w:tentative="1">
      <w:start w:val="1"/>
      <w:numFmt w:val="decimal"/>
      <w:lvlText w:val="%7."/>
      <w:lvlJc w:val="left"/>
      <w:pPr>
        <w:ind w:left="5325" w:hanging="360"/>
      </w:pPr>
      <w:rPr>
        <w:rFonts w:cs="Times New Roman"/>
      </w:rPr>
    </w:lvl>
    <w:lvl w:ilvl="7" w:tplc="04090019" w:tentative="1">
      <w:start w:val="1"/>
      <w:numFmt w:val="lowerLetter"/>
      <w:lvlText w:val="%8."/>
      <w:lvlJc w:val="left"/>
      <w:pPr>
        <w:ind w:left="6045" w:hanging="360"/>
      </w:pPr>
      <w:rPr>
        <w:rFonts w:cs="Times New Roman"/>
      </w:rPr>
    </w:lvl>
    <w:lvl w:ilvl="8" w:tplc="0409001B" w:tentative="1">
      <w:start w:val="1"/>
      <w:numFmt w:val="lowerRoman"/>
      <w:lvlText w:val="%9."/>
      <w:lvlJc w:val="right"/>
      <w:pPr>
        <w:ind w:left="6765" w:hanging="180"/>
      </w:pPr>
      <w:rPr>
        <w:rFonts w:cs="Times New Roman"/>
      </w:rPr>
    </w:lvl>
  </w:abstractNum>
  <w:abstractNum w:abstractNumId="2" w15:restartNumberingAfterBreak="0">
    <w:nsid w:val="098F75F0"/>
    <w:multiLevelType w:val="hybridMultilevel"/>
    <w:tmpl w:val="7960CB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E62AAE"/>
    <w:multiLevelType w:val="hybridMultilevel"/>
    <w:tmpl w:val="411C1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A87DAB"/>
    <w:multiLevelType w:val="hybridMultilevel"/>
    <w:tmpl w:val="F6246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D733B"/>
    <w:multiLevelType w:val="hybridMultilevel"/>
    <w:tmpl w:val="F9C22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DA017B"/>
    <w:multiLevelType w:val="hybridMultilevel"/>
    <w:tmpl w:val="34D2AC5E"/>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51E4EFA"/>
    <w:multiLevelType w:val="hybridMultilevel"/>
    <w:tmpl w:val="01D0D3A2"/>
    <w:lvl w:ilvl="0" w:tplc="9DE005EA">
      <w:start w:val="1"/>
      <w:numFmt w:val="decimal"/>
      <w:pStyle w:val="Reference"/>
      <w:lvlText w:val="[%1]"/>
      <w:lvlJc w:val="left"/>
      <w:pPr>
        <w:tabs>
          <w:tab w:val="num" w:pos="1296"/>
        </w:tabs>
        <w:ind w:left="1296" w:hanging="576"/>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8" w15:restartNumberingAfterBreak="0">
    <w:nsid w:val="16C708A5"/>
    <w:multiLevelType w:val="hybridMultilevel"/>
    <w:tmpl w:val="B9BE2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014E4"/>
    <w:multiLevelType w:val="hybridMultilevel"/>
    <w:tmpl w:val="48683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053D55"/>
    <w:multiLevelType w:val="hybridMultilevel"/>
    <w:tmpl w:val="4FF62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47B54"/>
    <w:multiLevelType w:val="hybridMultilevel"/>
    <w:tmpl w:val="34D2AC5E"/>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2DC0E8F"/>
    <w:multiLevelType w:val="hybridMultilevel"/>
    <w:tmpl w:val="5364A7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9D0E98"/>
    <w:multiLevelType w:val="hybridMultilevel"/>
    <w:tmpl w:val="062AD6CC"/>
    <w:lvl w:ilvl="0" w:tplc="EB1408EE">
      <w:start w:val="1"/>
      <w:numFmt w:val="decimal"/>
      <w:lvlText w:val="%1."/>
      <w:lvlJc w:val="left"/>
      <w:pPr>
        <w:ind w:left="720" w:hanging="360"/>
      </w:pPr>
      <w:rPr>
        <w:rFonts w:cs="Times New Roman" w:hint="default"/>
      </w:rPr>
    </w:lvl>
    <w:lvl w:ilvl="1" w:tplc="E5BCFB7A">
      <w:numFmt w:val="none"/>
      <w:lvlText w:val=""/>
      <w:lvlJc w:val="left"/>
      <w:pPr>
        <w:tabs>
          <w:tab w:val="num" w:pos="360"/>
        </w:tabs>
      </w:pPr>
      <w:rPr>
        <w:rFonts w:cs="Times New Roman"/>
      </w:rPr>
    </w:lvl>
    <w:lvl w:ilvl="2" w:tplc="0608ACDC">
      <w:numFmt w:val="none"/>
      <w:lvlText w:val=""/>
      <w:lvlJc w:val="left"/>
      <w:pPr>
        <w:tabs>
          <w:tab w:val="num" w:pos="360"/>
        </w:tabs>
      </w:pPr>
      <w:rPr>
        <w:rFonts w:cs="Times New Roman"/>
      </w:rPr>
    </w:lvl>
    <w:lvl w:ilvl="3" w:tplc="14184238">
      <w:numFmt w:val="none"/>
      <w:lvlText w:val=""/>
      <w:lvlJc w:val="left"/>
      <w:pPr>
        <w:tabs>
          <w:tab w:val="num" w:pos="360"/>
        </w:tabs>
      </w:pPr>
      <w:rPr>
        <w:rFonts w:cs="Times New Roman"/>
      </w:rPr>
    </w:lvl>
    <w:lvl w:ilvl="4" w:tplc="B4E44312">
      <w:numFmt w:val="none"/>
      <w:lvlText w:val=""/>
      <w:lvlJc w:val="left"/>
      <w:pPr>
        <w:tabs>
          <w:tab w:val="num" w:pos="360"/>
        </w:tabs>
      </w:pPr>
      <w:rPr>
        <w:rFonts w:cs="Times New Roman"/>
      </w:rPr>
    </w:lvl>
    <w:lvl w:ilvl="5" w:tplc="9CFA8FFC">
      <w:numFmt w:val="none"/>
      <w:lvlText w:val=""/>
      <w:lvlJc w:val="left"/>
      <w:pPr>
        <w:tabs>
          <w:tab w:val="num" w:pos="360"/>
        </w:tabs>
      </w:pPr>
      <w:rPr>
        <w:rFonts w:cs="Times New Roman"/>
      </w:rPr>
    </w:lvl>
    <w:lvl w:ilvl="6" w:tplc="457E5C9A">
      <w:numFmt w:val="none"/>
      <w:lvlText w:val=""/>
      <w:lvlJc w:val="left"/>
      <w:pPr>
        <w:tabs>
          <w:tab w:val="num" w:pos="360"/>
        </w:tabs>
      </w:pPr>
      <w:rPr>
        <w:rFonts w:cs="Times New Roman"/>
      </w:rPr>
    </w:lvl>
    <w:lvl w:ilvl="7" w:tplc="D71037CE">
      <w:numFmt w:val="none"/>
      <w:lvlText w:val=""/>
      <w:lvlJc w:val="left"/>
      <w:pPr>
        <w:tabs>
          <w:tab w:val="num" w:pos="360"/>
        </w:tabs>
      </w:pPr>
      <w:rPr>
        <w:rFonts w:cs="Times New Roman"/>
      </w:rPr>
    </w:lvl>
    <w:lvl w:ilvl="8" w:tplc="2F2C1F92">
      <w:numFmt w:val="none"/>
      <w:lvlText w:val=""/>
      <w:lvlJc w:val="left"/>
      <w:pPr>
        <w:tabs>
          <w:tab w:val="num" w:pos="360"/>
        </w:tabs>
      </w:pPr>
      <w:rPr>
        <w:rFonts w:cs="Times New Roman"/>
      </w:rPr>
    </w:lvl>
  </w:abstractNum>
  <w:abstractNum w:abstractNumId="14" w15:restartNumberingAfterBreak="0">
    <w:nsid w:val="33E75605"/>
    <w:multiLevelType w:val="multilevel"/>
    <w:tmpl w:val="A710ABCC"/>
    <w:lvl w:ilvl="0">
      <w:start w:val="1"/>
      <w:numFmt w:val="decimal"/>
      <w:lvlText w:val="%1."/>
      <w:lvlJc w:val="left"/>
      <w:pPr>
        <w:ind w:left="570" w:hanging="570"/>
      </w:pPr>
      <w:rPr>
        <w:rFonts w:ascii="Calibri" w:eastAsia="Times New Roman" w:hAnsi="Calibri" w:cs="Times New Roman"/>
      </w:rPr>
    </w:lvl>
    <w:lvl w:ilvl="1">
      <w:start w:val="3"/>
      <w:numFmt w:val="decimal"/>
      <w:lvlText w:val="%1.%2"/>
      <w:lvlJc w:val="left"/>
      <w:pPr>
        <w:ind w:left="750" w:hanging="570"/>
      </w:pPr>
      <w:rPr>
        <w:rFonts w:cs="Times New Roman" w:hint="default"/>
      </w:rPr>
    </w:lvl>
    <w:lvl w:ilvl="2">
      <w:start w:val="2"/>
      <w:numFmt w:val="decimal"/>
      <w:lvlText w:val="%1.%2.%3"/>
      <w:lvlJc w:val="left"/>
      <w:pPr>
        <w:ind w:left="1080" w:hanging="720"/>
      </w:pPr>
      <w:rPr>
        <w:rFonts w:cs="Times New Roman" w:hint="default"/>
      </w:rPr>
    </w:lvl>
    <w:lvl w:ilvl="3">
      <w:start w:val="1"/>
      <w:numFmt w:val="decimal"/>
      <w:lvlText w:val="%1.%2.%3.%4"/>
      <w:lvlJc w:val="left"/>
      <w:pPr>
        <w:ind w:left="1620" w:hanging="1080"/>
      </w:pPr>
      <w:rPr>
        <w:rFonts w:cs="Times New Roman" w:hint="default"/>
      </w:rPr>
    </w:lvl>
    <w:lvl w:ilvl="4">
      <w:start w:val="1"/>
      <w:numFmt w:val="decimal"/>
      <w:lvlText w:val="%1.%2.%3.%4.%5"/>
      <w:lvlJc w:val="left"/>
      <w:pPr>
        <w:ind w:left="1800" w:hanging="1080"/>
      </w:pPr>
      <w:rPr>
        <w:rFonts w:cs="Times New Roman" w:hint="default"/>
      </w:rPr>
    </w:lvl>
    <w:lvl w:ilvl="5">
      <w:start w:val="1"/>
      <w:numFmt w:val="decimal"/>
      <w:lvlText w:val="%1.%2.%3.%4.%5.%6"/>
      <w:lvlJc w:val="left"/>
      <w:pPr>
        <w:ind w:left="2340" w:hanging="1440"/>
      </w:pPr>
      <w:rPr>
        <w:rFonts w:cs="Times New Roman" w:hint="default"/>
      </w:rPr>
    </w:lvl>
    <w:lvl w:ilvl="6">
      <w:start w:val="1"/>
      <w:numFmt w:val="decimal"/>
      <w:lvlText w:val="%1.%2.%3.%4.%5.%6.%7"/>
      <w:lvlJc w:val="left"/>
      <w:pPr>
        <w:ind w:left="2520" w:hanging="1440"/>
      </w:pPr>
      <w:rPr>
        <w:rFonts w:cs="Times New Roman" w:hint="default"/>
      </w:rPr>
    </w:lvl>
    <w:lvl w:ilvl="7">
      <w:start w:val="1"/>
      <w:numFmt w:val="decimal"/>
      <w:lvlText w:val="%1.%2.%3.%4.%5.%6.%7.%8"/>
      <w:lvlJc w:val="left"/>
      <w:pPr>
        <w:ind w:left="3060" w:hanging="1800"/>
      </w:pPr>
      <w:rPr>
        <w:rFonts w:cs="Times New Roman" w:hint="default"/>
      </w:rPr>
    </w:lvl>
    <w:lvl w:ilvl="8">
      <w:start w:val="1"/>
      <w:numFmt w:val="decimal"/>
      <w:lvlText w:val="%1.%2.%3.%4.%5.%6.%7.%8.%9"/>
      <w:lvlJc w:val="left"/>
      <w:pPr>
        <w:ind w:left="3600" w:hanging="2160"/>
      </w:pPr>
      <w:rPr>
        <w:rFonts w:cs="Times New Roman" w:hint="default"/>
      </w:rPr>
    </w:lvl>
  </w:abstractNum>
  <w:abstractNum w:abstractNumId="15" w15:restartNumberingAfterBreak="0">
    <w:nsid w:val="343766C2"/>
    <w:multiLevelType w:val="hybridMultilevel"/>
    <w:tmpl w:val="69AC4190"/>
    <w:lvl w:ilvl="0" w:tplc="0409000F">
      <w:start w:val="1"/>
      <w:numFmt w:val="decimal"/>
      <w:lvlText w:val="%1."/>
      <w:lvlJc w:val="left"/>
      <w:pPr>
        <w:ind w:left="720" w:hanging="360"/>
      </w:pPr>
      <w:rPr>
        <w:rFonts w:cs="Times New Roman" w:hint="default"/>
        <w:i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51359AA"/>
    <w:multiLevelType w:val="hybridMultilevel"/>
    <w:tmpl w:val="324E3CD6"/>
    <w:lvl w:ilvl="0" w:tplc="9F0C3B34">
      <w:start w:val="1"/>
      <w:numFmt w:val="decimal"/>
      <w:lvlText w:val="%1."/>
      <w:lvlJc w:val="left"/>
      <w:pPr>
        <w:ind w:left="1005"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441C6F"/>
    <w:multiLevelType w:val="hybridMultilevel"/>
    <w:tmpl w:val="E9F4E0EE"/>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8" w15:restartNumberingAfterBreak="0">
    <w:nsid w:val="40D159C4"/>
    <w:multiLevelType w:val="hybridMultilevel"/>
    <w:tmpl w:val="FE0E2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A4733C"/>
    <w:multiLevelType w:val="hybridMultilevel"/>
    <w:tmpl w:val="0CE4F73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5C13AE7"/>
    <w:multiLevelType w:val="hybridMultilevel"/>
    <w:tmpl w:val="26725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8519CE"/>
    <w:multiLevelType w:val="hybridMultilevel"/>
    <w:tmpl w:val="62C204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8EF38AD"/>
    <w:multiLevelType w:val="multilevel"/>
    <w:tmpl w:val="1CAEA334"/>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3" w15:restartNumberingAfterBreak="0">
    <w:nsid w:val="4B5F4542"/>
    <w:multiLevelType w:val="hybridMultilevel"/>
    <w:tmpl w:val="9054633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5671A"/>
    <w:multiLevelType w:val="hybridMultilevel"/>
    <w:tmpl w:val="5A04E3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1130C99"/>
    <w:multiLevelType w:val="hybridMultilevel"/>
    <w:tmpl w:val="E354A20A"/>
    <w:lvl w:ilvl="0" w:tplc="BA7CB090">
      <w:start w:val="1"/>
      <w:numFmt w:val="bullet"/>
      <w:lvlText w:val=""/>
      <w:lvlJc w:val="left"/>
      <w:pPr>
        <w:tabs>
          <w:tab w:val="num" w:pos="720"/>
        </w:tabs>
        <w:ind w:left="720" w:hanging="360"/>
      </w:pPr>
      <w:rPr>
        <w:rFonts w:ascii="Symbol" w:hAnsi="Symbol" w:hint="default"/>
      </w:rPr>
    </w:lvl>
    <w:lvl w:ilvl="1" w:tplc="F028F0C6" w:tentative="1">
      <w:start w:val="1"/>
      <w:numFmt w:val="bullet"/>
      <w:lvlText w:val="o"/>
      <w:lvlJc w:val="left"/>
      <w:pPr>
        <w:tabs>
          <w:tab w:val="num" w:pos="1440"/>
        </w:tabs>
        <w:ind w:left="1440" w:hanging="360"/>
      </w:pPr>
      <w:rPr>
        <w:rFonts w:ascii="Courier New" w:hAnsi="Courier New" w:hint="default"/>
      </w:rPr>
    </w:lvl>
    <w:lvl w:ilvl="2" w:tplc="78B662D2" w:tentative="1">
      <w:start w:val="1"/>
      <w:numFmt w:val="bullet"/>
      <w:lvlText w:val=""/>
      <w:lvlJc w:val="left"/>
      <w:pPr>
        <w:tabs>
          <w:tab w:val="num" w:pos="2160"/>
        </w:tabs>
        <w:ind w:left="2160" w:hanging="360"/>
      </w:pPr>
      <w:rPr>
        <w:rFonts w:ascii="Wingdings" w:hAnsi="Wingdings" w:hint="default"/>
      </w:rPr>
    </w:lvl>
    <w:lvl w:ilvl="3" w:tplc="758880B8" w:tentative="1">
      <w:start w:val="1"/>
      <w:numFmt w:val="bullet"/>
      <w:lvlText w:val=""/>
      <w:lvlJc w:val="left"/>
      <w:pPr>
        <w:tabs>
          <w:tab w:val="num" w:pos="2880"/>
        </w:tabs>
        <w:ind w:left="2880" w:hanging="360"/>
      </w:pPr>
      <w:rPr>
        <w:rFonts w:ascii="Symbol" w:hAnsi="Symbol" w:hint="default"/>
      </w:rPr>
    </w:lvl>
    <w:lvl w:ilvl="4" w:tplc="9CC261F6" w:tentative="1">
      <w:start w:val="1"/>
      <w:numFmt w:val="bullet"/>
      <w:lvlText w:val="o"/>
      <w:lvlJc w:val="left"/>
      <w:pPr>
        <w:tabs>
          <w:tab w:val="num" w:pos="3600"/>
        </w:tabs>
        <w:ind w:left="3600" w:hanging="360"/>
      </w:pPr>
      <w:rPr>
        <w:rFonts w:ascii="Courier New" w:hAnsi="Courier New" w:hint="default"/>
      </w:rPr>
    </w:lvl>
    <w:lvl w:ilvl="5" w:tplc="A0FAFE1E" w:tentative="1">
      <w:start w:val="1"/>
      <w:numFmt w:val="bullet"/>
      <w:lvlText w:val=""/>
      <w:lvlJc w:val="left"/>
      <w:pPr>
        <w:tabs>
          <w:tab w:val="num" w:pos="4320"/>
        </w:tabs>
        <w:ind w:left="4320" w:hanging="360"/>
      </w:pPr>
      <w:rPr>
        <w:rFonts w:ascii="Wingdings" w:hAnsi="Wingdings" w:hint="default"/>
      </w:rPr>
    </w:lvl>
    <w:lvl w:ilvl="6" w:tplc="5AD89C0C" w:tentative="1">
      <w:start w:val="1"/>
      <w:numFmt w:val="bullet"/>
      <w:lvlText w:val=""/>
      <w:lvlJc w:val="left"/>
      <w:pPr>
        <w:tabs>
          <w:tab w:val="num" w:pos="5040"/>
        </w:tabs>
        <w:ind w:left="5040" w:hanging="360"/>
      </w:pPr>
      <w:rPr>
        <w:rFonts w:ascii="Symbol" w:hAnsi="Symbol" w:hint="default"/>
      </w:rPr>
    </w:lvl>
    <w:lvl w:ilvl="7" w:tplc="FF5889D6" w:tentative="1">
      <w:start w:val="1"/>
      <w:numFmt w:val="bullet"/>
      <w:lvlText w:val="o"/>
      <w:lvlJc w:val="left"/>
      <w:pPr>
        <w:tabs>
          <w:tab w:val="num" w:pos="5760"/>
        </w:tabs>
        <w:ind w:left="5760" w:hanging="360"/>
      </w:pPr>
      <w:rPr>
        <w:rFonts w:ascii="Courier New" w:hAnsi="Courier New" w:hint="default"/>
      </w:rPr>
    </w:lvl>
    <w:lvl w:ilvl="8" w:tplc="6220C8F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0A1B98"/>
    <w:multiLevelType w:val="hybridMultilevel"/>
    <w:tmpl w:val="A72255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57E361F6"/>
    <w:multiLevelType w:val="hybridMultilevel"/>
    <w:tmpl w:val="DEEA4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8C1341"/>
    <w:multiLevelType w:val="hybridMultilevel"/>
    <w:tmpl w:val="C98C81CC"/>
    <w:lvl w:ilvl="0" w:tplc="42C85B34">
      <w:start w:val="1"/>
      <w:numFmt w:val="bullet"/>
      <w:lvlText w:val=""/>
      <w:lvlJc w:val="left"/>
      <w:pPr>
        <w:tabs>
          <w:tab w:val="num" w:pos="720"/>
        </w:tabs>
        <w:ind w:left="720" w:hanging="360"/>
      </w:pPr>
      <w:rPr>
        <w:rFonts w:ascii="Symbol" w:hAnsi="Symbol" w:hint="default"/>
      </w:rPr>
    </w:lvl>
    <w:lvl w:ilvl="1" w:tplc="65D2A6C2" w:tentative="1">
      <w:start w:val="1"/>
      <w:numFmt w:val="bullet"/>
      <w:lvlText w:val="o"/>
      <w:lvlJc w:val="left"/>
      <w:pPr>
        <w:tabs>
          <w:tab w:val="num" w:pos="1440"/>
        </w:tabs>
        <w:ind w:left="1440" w:hanging="360"/>
      </w:pPr>
      <w:rPr>
        <w:rFonts w:ascii="Courier New" w:hAnsi="Courier New" w:hint="default"/>
      </w:rPr>
    </w:lvl>
    <w:lvl w:ilvl="2" w:tplc="D79E460A" w:tentative="1">
      <w:start w:val="1"/>
      <w:numFmt w:val="bullet"/>
      <w:lvlText w:val=""/>
      <w:lvlJc w:val="left"/>
      <w:pPr>
        <w:tabs>
          <w:tab w:val="num" w:pos="2160"/>
        </w:tabs>
        <w:ind w:left="2160" w:hanging="360"/>
      </w:pPr>
      <w:rPr>
        <w:rFonts w:ascii="Wingdings" w:hAnsi="Wingdings" w:hint="default"/>
      </w:rPr>
    </w:lvl>
    <w:lvl w:ilvl="3" w:tplc="479A3136" w:tentative="1">
      <w:start w:val="1"/>
      <w:numFmt w:val="bullet"/>
      <w:lvlText w:val=""/>
      <w:lvlJc w:val="left"/>
      <w:pPr>
        <w:tabs>
          <w:tab w:val="num" w:pos="2880"/>
        </w:tabs>
        <w:ind w:left="2880" w:hanging="360"/>
      </w:pPr>
      <w:rPr>
        <w:rFonts w:ascii="Symbol" w:hAnsi="Symbol" w:hint="default"/>
      </w:rPr>
    </w:lvl>
    <w:lvl w:ilvl="4" w:tplc="626E6BA2" w:tentative="1">
      <w:start w:val="1"/>
      <w:numFmt w:val="bullet"/>
      <w:lvlText w:val="o"/>
      <w:lvlJc w:val="left"/>
      <w:pPr>
        <w:tabs>
          <w:tab w:val="num" w:pos="3600"/>
        </w:tabs>
        <w:ind w:left="3600" w:hanging="360"/>
      </w:pPr>
      <w:rPr>
        <w:rFonts w:ascii="Courier New" w:hAnsi="Courier New" w:hint="default"/>
      </w:rPr>
    </w:lvl>
    <w:lvl w:ilvl="5" w:tplc="94D8A24A" w:tentative="1">
      <w:start w:val="1"/>
      <w:numFmt w:val="bullet"/>
      <w:lvlText w:val=""/>
      <w:lvlJc w:val="left"/>
      <w:pPr>
        <w:tabs>
          <w:tab w:val="num" w:pos="4320"/>
        </w:tabs>
        <w:ind w:left="4320" w:hanging="360"/>
      </w:pPr>
      <w:rPr>
        <w:rFonts w:ascii="Wingdings" w:hAnsi="Wingdings" w:hint="default"/>
      </w:rPr>
    </w:lvl>
    <w:lvl w:ilvl="6" w:tplc="6106A16C" w:tentative="1">
      <w:start w:val="1"/>
      <w:numFmt w:val="bullet"/>
      <w:lvlText w:val=""/>
      <w:lvlJc w:val="left"/>
      <w:pPr>
        <w:tabs>
          <w:tab w:val="num" w:pos="5040"/>
        </w:tabs>
        <w:ind w:left="5040" w:hanging="360"/>
      </w:pPr>
      <w:rPr>
        <w:rFonts w:ascii="Symbol" w:hAnsi="Symbol" w:hint="default"/>
      </w:rPr>
    </w:lvl>
    <w:lvl w:ilvl="7" w:tplc="214EF51E" w:tentative="1">
      <w:start w:val="1"/>
      <w:numFmt w:val="bullet"/>
      <w:lvlText w:val="o"/>
      <w:lvlJc w:val="left"/>
      <w:pPr>
        <w:tabs>
          <w:tab w:val="num" w:pos="5760"/>
        </w:tabs>
        <w:ind w:left="5760" w:hanging="360"/>
      </w:pPr>
      <w:rPr>
        <w:rFonts w:ascii="Courier New" w:hAnsi="Courier New" w:hint="default"/>
      </w:rPr>
    </w:lvl>
    <w:lvl w:ilvl="8" w:tplc="37DE939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9A95FC1"/>
    <w:multiLevelType w:val="hybridMultilevel"/>
    <w:tmpl w:val="5AB8B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C75289"/>
    <w:multiLevelType w:val="hybridMultilevel"/>
    <w:tmpl w:val="3BA8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A15F51"/>
    <w:multiLevelType w:val="hybridMultilevel"/>
    <w:tmpl w:val="D6AE4B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5B79F5"/>
    <w:multiLevelType w:val="hybridMultilevel"/>
    <w:tmpl w:val="0BF41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C513389"/>
    <w:multiLevelType w:val="hybridMultilevel"/>
    <w:tmpl w:val="90466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597555"/>
    <w:multiLevelType w:val="hybridMultilevel"/>
    <w:tmpl w:val="1DF8385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75BB5665"/>
    <w:multiLevelType w:val="hybridMultilevel"/>
    <w:tmpl w:val="4CE45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F97560"/>
    <w:multiLevelType w:val="hybridMultilevel"/>
    <w:tmpl w:val="7054A078"/>
    <w:lvl w:ilvl="0" w:tplc="21ECC3FE">
      <w:start w:val="1"/>
      <w:numFmt w:val="decimal"/>
      <w:lvlText w:val="%1."/>
      <w:lvlJc w:val="left"/>
      <w:pPr>
        <w:ind w:left="720" w:hanging="360"/>
      </w:pPr>
      <w:rPr>
        <w:rFonts w:cs="Times New Roman" w:hint="default"/>
      </w:rPr>
    </w:lvl>
    <w:lvl w:ilvl="1" w:tplc="92E02048">
      <w:numFmt w:val="none"/>
      <w:lvlText w:val=""/>
      <w:lvlJc w:val="left"/>
      <w:pPr>
        <w:tabs>
          <w:tab w:val="num" w:pos="360"/>
        </w:tabs>
      </w:pPr>
      <w:rPr>
        <w:rFonts w:cs="Times New Roman"/>
      </w:rPr>
    </w:lvl>
    <w:lvl w:ilvl="2" w:tplc="E3085C5C">
      <w:numFmt w:val="none"/>
      <w:lvlText w:val=""/>
      <w:lvlJc w:val="left"/>
      <w:pPr>
        <w:tabs>
          <w:tab w:val="num" w:pos="360"/>
        </w:tabs>
      </w:pPr>
      <w:rPr>
        <w:rFonts w:cs="Times New Roman"/>
      </w:rPr>
    </w:lvl>
    <w:lvl w:ilvl="3" w:tplc="909C58C6">
      <w:numFmt w:val="none"/>
      <w:lvlText w:val=""/>
      <w:lvlJc w:val="left"/>
      <w:pPr>
        <w:tabs>
          <w:tab w:val="num" w:pos="360"/>
        </w:tabs>
      </w:pPr>
      <w:rPr>
        <w:rFonts w:cs="Times New Roman"/>
      </w:rPr>
    </w:lvl>
    <w:lvl w:ilvl="4" w:tplc="39D0589A">
      <w:numFmt w:val="none"/>
      <w:lvlText w:val=""/>
      <w:lvlJc w:val="left"/>
      <w:pPr>
        <w:tabs>
          <w:tab w:val="num" w:pos="360"/>
        </w:tabs>
      </w:pPr>
      <w:rPr>
        <w:rFonts w:cs="Times New Roman"/>
      </w:rPr>
    </w:lvl>
    <w:lvl w:ilvl="5" w:tplc="75FA746E">
      <w:numFmt w:val="none"/>
      <w:lvlText w:val=""/>
      <w:lvlJc w:val="left"/>
      <w:pPr>
        <w:tabs>
          <w:tab w:val="num" w:pos="360"/>
        </w:tabs>
      </w:pPr>
      <w:rPr>
        <w:rFonts w:cs="Times New Roman"/>
      </w:rPr>
    </w:lvl>
    <w:lvl w:ilvl="6" w:tplc="3C8AEF82">
      <w:numFmt w:val="none"/>
      <w:lvlText w:val=""/>
      <w:lvlJc w:val="left"/>
      <w:pPr>
        <w:tabs>
          <w:tab w:val="num" w:pos="360"/>
        </w:tabs>
      </w:pPr>
      <w:rPr>
        <w:rFonts w:cs="Times New Roman"/>
      </w:rPr>
    </w:lvl>
    <w:lvl w:ilvl="7" w:tplc="D58E444C">
      <w:numFmt w:val="none"/>
      <w:lvlText w:val=""/>
      <w:lvlJc w:val="left"/>
      <w:pPr>
        <w:tabs>
          <w:tab w:val="num" w:pos="360"/>
        </w:tabs>
      </w:pPr>
      <w:rPr>
        <w:rFonts w:cs="Times New Roman"/>
      </w:rPr>
    </w:lvl>
    <w:lvl w:ilvl="8" w:tplc="7FE29272">
      <w:numFmt w:val="none"/>
      <w:lvlText w:val=""/>
      <w:lvlJc w:val="left"/>
      <w:pPr>
        <w:tabs>
          <w:tab w:val="num" w:pos="360"/>
        </w:tabs>
      </w:pPr>
      <w:rPr>
        <w:rFonts w:cs="Times New Roman"/>
      </w:rPr>
    </w:lvl>
  </w:abstractNum>
  <w:abstractNum w:abstractNumId="37" w15:restartNumberingAfterBreak="0">
    <w:nsid w:val="778C09B5"/>
    <w:multiLevelType w:val="hybridMultilevel"/>
    <w:tmpl w:val="4B30C8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C952B8A"/>
    <w:multiLevelType w:val="hybridMultilevel"/>
    <w:tmpl w:val="649AD822"/>
    <w:lvl w:ilvl="0" w:tplc="BBAAF4B2">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9" w15:restartNumberingAfterBreak="0">
    <w:nsid w:val="7CC1420C"/>
    <w:multiLevelType w:val="hybridMultilevel"/>
    <w:tmpl w:val="BD3A078E"/>
    <w:lvl w:ilvl="0" w:tplc="F78A0F5E">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CCA34E1"/>
    <w:multiLevelType w:val="hybridMultilevel"/>
    <w:tmpl w:val="C4D48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BF516F"/>
    <w:multiLevelType w:val="hybridMultilevel"/>
    <w:tmpl w:val="2FC61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635128"/>
    <w:multiLevelType w:val="hybridMultilevel"/>
    <w:tmpl w:val="574C85F0"/>
    <w:lvl w:ilvl="0" w:tplc="EA78C3FC">
      <w:start w:val="1"/>
      <w:numFmt w:val="decimal"/>
      <w:lvlText w:val="%1."/>
      <w:lvlJc w:val="left"/>
      <w:pPr>
        <w:ind w:left="720" w:hanging="360"/>
      </w:pPr>
      <w:rPr>
        <w:rFonts w:cs="Times New Roman"/>
      </w:rPr>
    </w:lvl>
    <w:lvl w:ilvl="1" w:tplc="447843B4">
      <w:numFmt w:val="none"/>
      <w:lvlText w:val=""/>
      <w:lvlJc w:val="left"/>
      <w:pPr>
        <w:tabs>
          <w:tab w:val="num" w:pos="360"/>
        </w:tabs>
      </w:pPr>
      <w:rPr>
        <w:rFonts w:cs="Times New Roman"/>
      </w:rPr>
    </w:lvl>
    <w:lvl w:ilvl="2" w:tplc="DC38CC14">
      <w:numFmt w:val="none"/>
      <w:lvlText w:val=""/>
      <w:lvlJc w:val="left"/>
      <w:pPr>
        <w:tabs>
          <w:tab w:val="num" w:pos="360"/>
        </w:tabs>
      </w:pPr>
      <w:rPr>
        <w:rFonts w:cs="Times New Roman"/>
      </w:rPr>
    </w:lvl>
    <w:lvl w:ilvl="3" w:tplc="9A3A29EC">
      <w:numFmt w:val="none"/>
      <w:lvlText w:val=""/>
      <w:lvlJc w:val="left"/>
      <w:pPr>
        <w:tabs>
          <w:tab w:val="num" w:pos="360"/>
        </w:tabs>
      </w:pPr>
      <w:rPr>
        <w:rFonts w:cs="Times New Roman"/>
      </w:rPr>
    </w:lvl>
    <w:lvl w:ilvl="4" w:tplc="856ABB7A">
      <w:numFmt w:val="none"/>
      <w:lvlText w:val=""/>
      <w:lvlJc w:val="left"/>
      <w:pPr>
        <w:tabs>
          <w:tab w:val="num" w:pos="360"/>
        </w:tabs>
      </w:pPr>
      <w:rPr>
        <w:rFonts w:cs="Times New Roman"/>
      </w:rPr>
    </w:lvl>
    <w:lvl w:ilvl="5" w:tplc="ED6E36B8">
      <w:numFmt w:val="none"/>
      <w:lvlText w:val=""/>
      <w:lvlJc w:val="left"/>
      <w:pPr>
        <w:tabs>
          <w:tab w:val="num" w:pos="360"/>
        </w:tabs>
      </w:pPr>
      <w:rPr>
        <w:rFonts w:cs="Times New Roman"/>
      </w:rPr>
    </w:lvl>
    <w:lvl w:ilvl="6" w:tplc="7AB86DA6">
      <w:numFmt w:val="none"/>
      <w:lvlText w:val=""/>
      <w:lvlJc w:val="left"/>
      <w:pPr>
        <w:tabs>
          <w:tab w:val="num" w:pos="360"/>
        </w:tabs>
      </w:pPr>
      <w:rPr>
        <w:rFonts w:cs="Times New Roman"/>
      </w:rPr>
    </w:lvl>
    <w:lvl w:ilvl="7" w:tplc="0FEE87BA">
      <w:numFmt w:val="none"/>
      <w:lvlText w:val=""/>
      <w:lvlJc w:val="left"/>
      <w:pPr>
        <w:tabs>
          <w:tab w:val="num" w:pos="360"/>
        </w:tabs>
      </w:pPr>
      <w:rPr>
        <w:rFonts w:cs="Times New Roman"/>
      </w:rPr>
    </w:lvl>
    <w:lvl w:ilvl="8" w:tplc="951001DE">
      <w:numFmt w:val="none"/>
      <w:lvlText w:val=""/>
      <w:lvlJc w:val="left"/>
      <w:pPr>
        <w:tabs>
          <w:tab w:val="num" w:pos="360"/>
        </w:tabs>
      </w:pPr>
      <w:rPr>
        <w:rFonts w:cs="Times New Roman"/>
      </w:rPr>
    </w:lvl>
  </w:abstractNum>
  <w:num w:numId="1" w16cid:durableId="1221668941">
    <w:abstractNumId w:val="22"/>
  </w:num>
  <w:num w:numId="2" w16cid:durableId="1817838753">
    <w:abstractNumId w:val="7"/>
  </w:num>
  <w:num w:numId="3" w16cid:durableId="1904564147">
    <w:abstractNumId w:val="25"/>
  </w:num>
  <w:num w:numId="4" w16cid:durableId="2118983797">
    <w:abstractNumId w:val="28"/>
  </w:num>
  <w:num w:numId="5" w16cid:durableId="797647373">
    <w:abstractNumId w:val="33"/>
  </w:num>
  <w:num w:numId="6" w16cid:durableId="1175462409">
    <w:abstractNumId w:val="2"/>
  </w:num>
  <w:num w:numId="7" w16cid:durableId="192035088">
    <w:abstractNumId w:val="36"/>
  </w:num>
  <w:num w:numId="8" w16cid:durableId="1414157784">
    <w:abstractNumId w:val="37"/>
  </w:num>
  <w:num w:numId="9" w16cid:durableId="1083798086">
    <w:abstractNumId w:val="12"/>
  </w:num>
  <w:num w:numId="10" w16cid:durableId="1822775045">
    <w:abstractNumId w:val="31"/>
  </w:num>
  <w:num w:numId="11" w16cid:durableId="1063795994">
    <w:abstractNumId w:val="3"/>
  </w:num>
  <w:num w:numId="12" w16cid:durableId="893270728">
    <w:abstractNumId w:val="26"/>
  </w:num>
  <w:num w:numId="13" w16cid:durableId="373193672">
    <w:abstractNumId w:val="16"/>
  </w:num>
  <w:num w:numId="14" w16cid:durableId="329408525">
    <w:abstractNumId w:val="42"/>
  </w:num>
  <w:num w:numId="15" w16cid:durableId="847865096">
    <w:abstractNumId w:val="19"/>
  </w:num>
  <w:num w:numId="16" w16cid:durableId="535122111">
    <w:abstractNumId w:val="15"/>
  </w:num>
  <w:num w:numId="17" w16cid:durableId="1790052064">
    <w:abstractNumId w:val="38"/>
  </w:num>
  <w:num w:numId="18" w16cid:durableId="904877378">
    <w:abstractNumId w:val="11"/>
  </w:num>
  <w:num w:numId="19" w16cid:durableId="84038074">
    <w:abstractNumId w:val="6"/>
  </w:num>
  <w:num w:numId="20" w16cid:durableId="1796945750">
    <w:abstractNumId w:val="13"/>
  </w:num>
  <w:num w:numId="21" w16cid:durableId="451629859">
    <w:abstractNumId w:val="17"/>
  </w:num>
  <w:num w:numId="22" w16cid:durableId="344866125">
    <w:abstractNumId w:val="1"/>
  </w:num>
  <w:num w:numId="23" w16cid:durableId="1741171590">
    <w:abstractNumId w:val="34"/>
  </w:num>
  <w:num w:numId="24" w16cid:durableId="1589733422">
    <w:abstractNumId w:val="24"/>
  </w:num>
  <w:num w:numId="25" w16cid:durableId="1101071603">
    <w:abstractNumId w:val="14"/>
  </w:num>
  <w:num w:numId="26" w16cid:durableId="1905530808">
    <w:abstractNumId w:val="30"/>
  </w:num>
  <w:num w:numId="27" w16cid:durableId="771703051">
    <w:abstractNumId w:val="9"/>
  </w:num>
  <w:num w:numId="28" w16cid:durableId="864056496">
    <w:abstractNumId w:val="8"/>
  </w:num>
  <w:num w:numId="29" w16cid:durableId="66344531">
    <w:abstractNumId w:val="32"/>
  </w:num>
  <w:num w:numId="30" w16cid:durableId="1397973514">
    <w:abstractNumId w:val="10"/>
  </w:num>
  <w:num w:numId="31" w16cid:durableId="2118062046">
    <w:abstractNumId w:val="27"/>
  </w:num>
  <w:num w:numId="32" w16cid:durableId="1573731983">
    <w:abstractNumId w:val="41"/>
  </w:num>
  <w:num w:numId="33" w16cid:durableId="115295597">
    <w:abstractNumId w:val="39"/>
  </w:num>
  <w:num w:numId="34" w16cid:durableId="1686244096">
    <w:abstractNumId w:val="5"/>
  </w:num>
  <w:num w:numId="35" w16cid:durableId="429667272">
    <w:abstractNumId w:val="21"/>
  </w:num>
  <w:num w:numId="36" w16cid:durableId="1100219786">
    <w:abstractNumId w:val="40"/>
  </w:num>
  <w:num w:numId="37" w16cid:durableId="372970333">
    <w:abstractNumId w:val="29"/>
  </w:num>
  <w:num w:numId="38" w16cid:durableId="133840235">
    <w:abstractNumId w:val="20"/>
  </w:num>
  <w:num w:numId="39" w16cid:durableId="744036671">
    <w:abstractNumId w:val="18"/>
  </w:num>
  <w:num w:numId="40" w16cid:durableId="38864141">
    <w:abstractNumId w:val="0"/>
  </w:num>
  <w:num w:numId="41" w16cid:durableId="114448272">
    <w:abstractNumId w:val="35"/>
  </w:num>
  <w:num w:numId="42" w16cid:durableId="1608079485">
    <w:abstractNumId w:val="4"/>
  </w:num>
  <w:num w:numId="43" w16cid:durableId="1894193452">
    <w:abstractNumId w:val="2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7EC"/>
    <w:rsid w:val="000022C4"/>
    <w:rsid w:val="0000279A"/>
    <w:rsid w:val="00004B8A"/>
    <w:rsid w:val="00011A88"/>
    <w:rsid w:val="000150E4"/>
    <w:rsid w:val="000155C2"/>
    <w:rsid w:val="00016AC5"/>
    <w:rsid w:val="00016B36"/>
    <w:rsid w:val="00016C8C"/>
    <w:rsid w:val="0001701A"/>
    <w:rsid w:val="00017310"/>
    <w:rsid w:val="0001767B"/>
    <w:rsid w:val="00020073"/>
    <w:rsid w:val="0002011B"/>
    <w:rsid w:val="0002575F"/>
    <w:rsid w:val="00032C16"/>
    <w:rsid w:val="0003605A"/>
    <w:rsid w:val="00037860"/>
    <w:rsid w:val="00042077"/>
    <w:rsid w:val="00042B8D"/>
    <w:rsid w:val="00043B44"/>
    <w:rsid w:val="00045720"/>
    <w:rsid w:val="00047CF8"/>
    <w:rsid w:val="000507D4"/>
    <w:rsid w:val="00052617"/>
    <w:rsid w:val="00052684"/>
    <w:rsid w:val="000539C4"/>
    <w:rsid w:val="0005551B"/>
    <w:rsid w:val="00057B47"/>
    <w:rsid w:val="000620F2"/>
    <w:rsid w:val="0006346A"/>
    <w:rsid w:val="00070855"/>
    <w:rsid w:val="00070D56"/>
    <w:rsid w:val="000711C7"/>
    <w:rsid w:val="00073631"/>
    <w:rsid w:val="00075253"/>
    <w:rsid w:val="00081E94"/>
    <w:rsid w:val="00084192"/>
    <w:rsid w:val="00085846"/>
    <w:rsid w:val="00086BA7"/>
    <w:rsid w:val="00092745"/>
    <w:rsid w:val="000947B6"/>
    <w:rsid w:val="00096348"/>
    <w:rsid w:val="000A0811"/>
    <w:rsid w:val="000A69BF"/>
    <w:rsid w:val="000A69D0"/>
    <w:rsid w:val="000C1142"/>
    <w:rsid w:val="000C1548"/>
    <w:rsid w:val="000C3997"/>
    <w:rsid w:val="000C3D81"/>
    <w:rsid w:val="000C3EFB"/>
    <w:rsid w:val="000C47BB"/>
    <w:rsid w:val="000D1816"/>
    <w:rsid w:val="000D4D20"/>
    <w:rsid w:val="000D5617"/>
    <w:rsid w:val="000D608E"/>
    <w:rsid w:val="000D7544"/>
    <w:rsid w:val="000E1AD5"/>
    <w:rsid w:val="000E1AF2"/>
    <w:rsid w:val="000E3237"/>
    <w:rsid w:val="000E70D9"/>
    <w:rsid w:val="000F2D85"/>
    <w:rsid w:val="00100E9B"/>
    <w:rsid w:val="0010758A"/>
    <w:rsid w:val="001102FB"/>
    <w:rsid w:val="0011056E"/>
    <w:rsid w:val="001107C6"/>
    <w:rsid w:val="00111A1C"/>
    <w:rsid w:val="00112E5E"/>
    <w:rsid w:val="0011489A"/>
    <w:rsid w:val="00117372"/>
    <w:rsid w:val="00124571"/>
    <w:rsid w:val="00125E10"/>
    <w:rsid w:val="001275D5"/>
    <w:rsid w:val="00133576"/>
    <w:rsid w:val="001340DD"/>
    <w:rsid w:val="001367D7"/>
    <w:rsid w:val="00141068"/>
    <w:rsid w:val="00143244"/>
    <w:rsid w:val="001445BD"/>
    <w:rsid w:val="001452FF"/>
    <w:rsid w:val="00145304"/>
    <w:rsid w:val="00145E1D"/>
    <w:rsid w:val="0014737C"/>
    <w:rsid w:val="00150CCC"/>
    <w:rsid w:val="0015121C"/>
    <w:rsid w:val="0015308F"/>
    <w:rsid w:val="00155F6C"/>
    <w:rsid w:val="001602A1"/>
    <w:rsid w:val="0016076D"/>
    <w:rsid w:val="0016095B"/>
    <w:rsid w:val="0016216A"/>
    <w:rsid w:val="00165A8C"/>
    <w:rsid w:val="0017567E"/>
    <w:rsid w:val="00175ED6"/>
    <w:rsid w:val="001775BD"/>
    <w:rsid w:val="001807C8"/>
    <w:rsid w:val="0018183B"/>
    <w:rsid w:val="00182423"/>
    <w:rsid w:val="0018568F"/>
    <w:rsid w:val="00190207"/>
    <w:rsid w:val="0019041A"/>
    <w:rsid w:val="00192273"/>
    <w:rsid w:val="001927CC"/>
    <w:rsid w:val="00193027"/>
    <w:rsid w:val="00193624"/>
    <w:rsid w:val="001A1FA1"/>
    <w:rsid w:val="001A5242"/>
    <w:rsid w:val="001A716A"/>
    <w:rsid w:val="001B0421"/>
    <w:rsid w:val="001B135C"/>
    <w:rsid w:val="001B5572"/>
    <w:rsid w:val="001B5902"/>
    <w:rsid w:val="001B6057"/>
    <w:rsid w:val="001B6D68"/>
    <w:rsid w:val="001C0949"/>
    <w:rsid w:val="001C3759"/>
    <w:rsid w:val="001C7C17"/>
    <w:rsid w:val="001D118F"/>
    <w:rsid w:val="001D20CC"/>
    <w:rsid w:val="001D2693"/>
    <w:rsid w:val="001E1051"/>
    <w:rsid w:val="001E14F1"/>
    <w:rsid w:val="001E26B8"/>
    <w:rsid w:val="001E455E"/>
    <w:rsid w:val="001E4622"/>
    <w:rsid w:val="001E4E25"/>
    <w:rsid w:val="001E520B"/>
    <w:rsid w:val="001E5503"/>
    <w:rsid w:val="001E6D14"/>
    <w:rsid w:val="001E7693"/>
    <w:rsid w:val="001F535B"/>
    <w:rsid w:val="001F5F33"/>
    <w:rsid w:val="001F6953"/>
    <w:rsid w:val="00202A1C"/>
    <w:rsid w:val="00203D9A"/>
    <w:rsid w:val="00204A50"/>
    <w:rsid w:val="00204EF6"/>
    <w:rsid w:val="0020721D"/>
    <w:rsid w:val="002078C6"/>
    <w:rsid w:val="00210A26"/>
    <w:rsid w:val="00210AB6"/>
    <w:rsid w:val="00211227"/>
    <w:rsid w:val="002176E1"/>
    <w:rsid w:val="00217D00"/>
    <w:rsid w:val="002222B0"/>
    <w:rsid w:val="00226A28"/>
    <w:rsid w:val="002303D2"/>
    <w:rsid w:val="0023469C"/>
    <w:rsid w:val="002362DC"/>
    <w:rsid w:val="00237428"/>
    <w:rsid w:val="002377E7"/>
    <w:rsid w:val="0024050C"/>
    <w:rsid w:val="00240F9C"/>
    <w:rsid w:val="0024193C"/>
    <w:rsid w:val="00242B85"/>
    <w:rsid w:val="00243D92"/>
    <w:rsid w:val="002446CA"/>
    <w:rsid w:val="00244B88"/>
    <w:rsid w:val="0024576D"/>
    <w:rsid w:val="00246CF6"/>
    <w:rsid w:val="00253048"/>
    <w:rsid w:val="00253279"/>
    <w:rsid w:val="00253E63"/>
    <w:rsid w:val="002569FA"/>
    <w:rsid w:val="002574E8"/>
    <w:rsid w:val="00266D16"/>
    <w:rsid w:val="002670CD"/>
    <w:rsid w:val="002713BA"/>
    <w:rsid w:val="00271A1A"/>
    <w:rsid w:val="0027206C"/>
    <w:rsid w:val="00273DF2"/>
    <w:rsid w:val="002759E3"/>
    <w:rsid w:val="00281768"/>
    <w:rsid w:val="0028180C"/>
    <w:rsid w:val="0028180D"/>
    <w:rsid w:val="00281A6C"/>
    <w:rsid w:val="00283159"/>
    <w:rsid w:val="00283E1D"/>
    <w:rsid w:val="002847FC"/>
    <w:rsid w:val="00286FBA"/>
    <w:rsid w:val="002902A0"/>
    <w:rsid w:val="00294FD0"/>
    <w:rsid w:val="00295E19"/>
    <w:rsid w:val="002963D1"/>
    <w:rsid w:val="002A25AD"/>
    <w:rsid w:val="002A2A04"/>
    <w:rsid w:val="002A625F"/>
    <w:rsid w:val="002A6FCD"/>
    <w:rsid w:val="002A717A"/>
    <w:rsid w:val="002B09ED"/>
    <w:rsid w:val="002B74F2"/>
    <w:rsid w:val="002C0578"/>
    <w:rsid w:val="002C30B2"/>
    <w:rsid w:val="002C321A"/>
    <w:rsid w:val="002C56A1"/>
    <w:rsid w:val="002C683C"/>
    <w:rsid w:val="002C6E8A"/>
    <w:rsid w:val="002D10E8"/>
    <w:rsid w:val="002D1233"/>
    <w:rsid w:val="002D5F8E"/>
    <w:rsid w:val="002D6677"/>
    <w:rsid w:val="002D7AB5"/>
    <w:rsid w:val="002E0D34"/>
    <w:rsid w:val="002E4362"/>
    <w:rsid w:val="002E54A4"/>
    <w:rsid w:val="002E6703"/>
    <w:rsid w:val="002E78EC"/>
    <w:rsid w:val="002F45FD"/>
    <w:rsid w:val="002F5EA0"/>
    <w:rsid w:val="002F7E13"/>
    <w:rsid w:val="00304DED"/>
    <w:rsid w:val="003054EF"/>
    <w:rsid w:val="00305E7D"/>
    <w:rsid w:val="00306570"/>
    <w:rsid w:val="00310802"/>
    <w:rsid w:val="00310D4D"/>
    <w:rsid w:val="00312B85"/>
    <w:rsid w:val="00313445"/>
    <w:rsid w:val="00316B43"/>
    <w:rsid w:val="00316DA4"/>
    <w:rsid w:val="00317365"/>
    <w:rsid w:val="00317702"/>
    <w:rsid w:val="003177E0"/>
    <w:rsid w:val="003213CD"/>
    <w:rsid w:val="00322907"/>
    <w:rsid w:val="0032546C"/>
    <w:rsid w:val="0032591F"/>
    <w:rsid w:val="00326B7E"/>
    <w:rsid w:val="00330966"/>
    <w:rsid w:val="003312DC"/>
    <w:rsid w:val="003317D5"/>
    <w:rsid w:val="00332D3D"/>
    <w:rsid w:val="0033429B"/>
    <w:rsid w:val="00335B71"/>
    <w:rsid w:val="00342A9E"/>
    <w:rsid w:val="00343B57"/>
    <w:rsid w:val="00347193"/>
    <w:rsid w:val="00347973"/>
    <w:rsid w:val="00347CAC"/>
    <w:rsid w:val="00350BCB"/>
    <w:rsid w:val="003532AF"/>
    <w:rsid w:val="00357386"/>
    <w:rsid w:val="00357B4A"/>
    <w:rsid w:val="00360D49"/>
    <w:rsid w:val="00362CCB"/>
    <w:rsid w:val="003667B8"/>
    <w:rsid w:val="00366A8C"/>
    <w:rsid w:val="00367071"/>
    <w:rsid w:val="00370012"/>
    <w:rsid w:val="003702FA"/>
    <w:rsid w:val="003721E3"/>
    <w:rsid w:val="00372BE6"/>
    <w:rsid w:val="00373DCA"/>
    <w:rsid w:val="003757F6"/>
    <w:rsid w:val="0037622E"/>
    <w:rsid w:val="003812BD"/>
    <w:rsid w:val="0038400B"/>
    <w:rsid w:val="00391B19"/>
    <w:rsid w:val="00392299"/>
    <w:rsid w:val="00393418"/>
    <w:rsid w:val="00394C0E"/>
    <w:rsid w:val="00395F3B"/>
    <w:rsid w:val="003960A1"/>
    <w:rsid w:val="00396563"/>
    <w:rsid w:val="0039693E"/>
    <w:rsid w:val="003A3B73"/>
    <w:rsid w:val="003A3F4F"/>
    <w:rsid w:val="003A69D8"/>
    <w:rsid w:val="003A729F"/>
    <w:rsid w:val="003B0E9C"/>
    <w:rsid w:val="003B17CE"/>
    <w:rsid w:val="003B610C"/>
    <w:rsid w:val="003B636A"/>
    <w:rsid w:val="003B7E7F"/>
    <w:rsid w:val="003C1809"/>
    <w:rsid w:val="003C3F45"/>
    <w:rsid w:val="003C6D9E"/>
    <w:rsid w:val="003D0A22"/>
    <w:rsid w:val="003D4E7C"/>
    <w:rsid w:val="003D71F4"/>
    <w:rsid w:val="003D72AE"/>
    <w:rsid w:val="003E0F0F"/>
    <w:rsid w:val="003E11C6"/>
    <w:rsid w:val="003E12BC"/>
    <w:rsid w:val="003E2ABB"/>
    <w:rsid w:val="003E2C68"/>
    <w:rsid w:val="003E5336"/>
    <w:rsid w:val="003F00C2"/>
    <w:rsid w:val="003F0751"/>
    <w:rsid w:val="003F4495"/>
    <w:rsid w:val="003F73AA"/>
    <w:rsid w:val="003F75CB"/>
    <w:rsid w:val="004015D2"/>
    <w:rsid w:val="00405001"/>
    <w:rsid w:val="00405D70"/>
    <w:rsid w:val="0040638F"/>
    <w:rsid w:val="004115C9"/>
    <w:rsid w:val="00411DCE"/>
    <w:rsid w:val="00412BE3"/>
    <w:rsid w:val="00413D4B"/>
    <w:rsid w:val="00414CCC"/>
    <w:rsid w:val="00420303"/>
    <w:rsid w:val="004211BD"/>
    <w:rsid w:val="0042180B"/>
    <w:rsid w:val="00422C6A"/>
    <w:rsid w:val="00423420"/>
    <w:rsid w:val="00424A6A"/>
    <w:rsid w:val="00426B72"/>
    <w:rsid w:val="00427162"/>
    <w:rsid w:val="00430728"/>
    <w:rsid w:val="004310B7"/>
    <w:rsid w:val="00432928"/>
    <w:rsid w:val="004338E0"/>
    <w:rsid w:val="00437D15"/>
    <w:rsid w:val="004424ED"/>
    <w:rsid w:val="00442E2E"/>
    <w:rsid w:val="00444308"/>
    <w:rsid w:val="004448CE"/>
    <w:rsid w:val="0044532B"/>
    <w:rsid w:val="00446AC0"/>
    <w:rsid w:val="00450CA8"/>
    <w:rsid w:val="004517F3"/>
    <w:rsid w:val="00452C79"/>
    <w:rsid w:val="00454A38"/>
    <w:rsid w:val="004579C1"/>
    <w:rsid w:val="00460452"/>
    <w:rsid w:val="00460D94"/>
    <w:rsid w:val="004643F2"/>
    <w:rsid w:val="004667DF"/>
    <w:rsid w:val="00467857"/>
    <w:rsid w:val="00470B8D"/>
    <w:rsid w:val="0047125E"/>
    <w:rsid w:val="004712B4"/>
    <w:rsid w:val="004716D6"/>
    <w:rsid w:val="004815CE"/>
    <w:rsid w:val="00482A53"/>
    <w:rsid w:val="00482A7F"/>
    <w:rsid w:val="00485A00"/>
    <w:rsid w:val="004869F2"/>
    <w:rsid w:val="00487AD9"/>
    <w:rsid w:val="00487D9F"/>
    <w:rsid w:val="00491290"/>
    <w:rsid w:val="00492CC4"/>
    <w:rsid w:val="004944AF"/>
    <w:rsid w:val="004979D5"/>
    <w:rsid w:val="00497DF6"/>
    <w:rsid w:val="00497FEA"/>
    <w:rsid w:val="004A07AB"/>
    <w:rsid w:val="004A11EB"/>
    <w:rsid w:val="004A233F"/>
    <w:rsid w:val="004A344E"/>
    <w:rsid w:val="004A45FA"/>
    <w:rsid w:val="004A5602"/>
    <w:rsid w:val="004B12EF"/>
    <w:rsid w:val="004B155A"/>
    <w:rsid w:val="004B3040"/>
    <w:rsid w:val="004B3AA5"/>
    <w:rsid w:val="004C197C"/>
    <w:rsid w:val="004C3599"/>
    <w:rsid w:val="004C57DE"/>
    <w:rsid w:val="004C5D81"/>
    <w:rsid w:val="004C61FF"/>
    <w:rsid w:val="004D0691"/>
    <w:rsid w:val="004D44B9"/>
    <w:rsid w:val="004D64A6"/>
    <w:rsid w:val="004D6EE4"/>
    <w:rsid w:val="004D7D93"/>
    <w:rsid w:val="004E0A62"/>
    <w:rsid w:val="004E0D16"/>
    <w:rsid w:val="004E3D00"/>
    <w:rsid w:val="004E5078"/>
    <w:rsid w:val="004E549F"/>
    <w:rsid w:val="004E5C86"/>
    <w:rsid w:val="004F1567"/>
    <w:rsid w:val="004F38D2"/>
    <w:rsid w:val="004F69E7"/>
    <w:rsid w:val="004F7009"/>
    <w:rsid w:val="005022C0"/>
    <w:rsid w:val="00502DED"/>
    <w:rsid w:val="00503DD1"/>
    <w:rsid w:val="005047B2"/>
    <w:rsid w:val="005058ED"/>
    <w:rsid w:val="00505D8F"/>
    <w:rsid w:val="005060DD"/>
    <w:rsid w:val="00507AEB"/>
    <w:rsid w:val="005151DB"/>
    <w:rsid w:val="00517F95"/>
    <w:rsid w:val="00521026"/>
    <w:rsid w:val="00521D34"/>
    <w:rsid w:val="00522588"/>
    <w:rsid w:val="005228C1"/>
    <w:rsid w:val="00527192"/>
    <w:rsid w:val="005274A0"/>
    <w:rsid w:val="0053016A"/>
    <w:rsid w:val="00531C93"/>
    <w:rsid w:val="00532896"/>
    <w:rsid w:val="005336E8"/>
    <w:rsid w:val="00542943"/>
    <w:rsid w:val="00542D9F"/>
    <w:rsid w:val="0054386E"/>
    <w:rsid w:val="00545D0C"/>
    <w:rsid w:val="00547F70"/>
    <w:rsid w:val="0055410A"/>
    <w:rsid w:val="005547A3"/>
    <w:rsid w:val="00555142"/>
    <w:rsid w:val="00555704"/>
    <w:rsid w:val="0055708D"/>
    <w:rsid w:val="00557407"/>
    <w:rsid w:val="005578B7"/>
    <w:rsid w:val="005614EF"/>
    <w:rsid w:val="00566E17"/>
    <w:rsid w:val="0057221A"/>
    <w:rsid w:val="00576580"/>
    <w:rsid w:val="00581587"/>
    <w:rsid w:val="00582A17"/>
    <w:rsid w:val="00584702"/>
    <w:rsid w:val="0058562E"/>
    <w:rsid w:val="005875B5"/>
    <w:rsid w:val="00594575"/>
    <w:rsid w:val="00597511"/>
    <w:rsid w:val="00597B54"/>
    <w:rsid w:val="005A1AF1"/>
    <w:rsid w:val="005A2B77"/>
    <w:rsid w:val="005A2D50"/>
    <w:rsid w:val="005A3C19"/>
    <w:rsid w:val="005A55B7"/>
    <w:rsid w:val="005A6686"/>
    <w:rsid w:val="005B05E8"/>
    <w:rsid w:val="005B5241"/>
    <w:rsid w:val="005B67EC"/>
    <w:rsid w:val="005B7056"/>
    <w:rsid w:val="005C1F4C"/>
    <w:rsid w:val="005C3C47"/>
    <w:rsid w:val="005C7BA3"/>
    <w:rsid w:val="005D3D84"/>
    <w:rsid w:val="005D3F76"/>
    <w:rsid w:val="005E2F56"/>
    <w:rsid w:val="005E400B"/>
    <w:rsid w:val="005F004D"/>
    <w:rsid w:val="005F0752"/>
    <w:rsid w:val="005F2BD8"/>
    <w:rsid w:val="005F5AB2"/>
    <w:rsid w:val="005F7050"/>
    <w:rsid w:val="00602B18"/>
    <w:rsid w:val="00603509"/>
    <w:rsid w:val="00605096"/>
    <w:rsid w:val="00606156"/>
    <w:rsid w:val="0060637B"/>
    <w:rsid w:val="00606882"/>
    <w:rsid w:val="00606A15"/>
    <w:rsid w:val="00610F4E"/>
    <w:rsid w:val="00611AA5"/>
    <w:rsid w:val="00616E6C"/>
    <w:rsid w:val="0061754B"/>
    <w:rsid w:val="00626E47"/>
    <w:rsid w:val="0062760E"/>
    <w:rsid w:val="00630501"/>
    <w:rsid w:val="006334FB"/>
    <w:rsid w:val="00633F87"/>
    <w:rsid w:val="006356C8"/>
    <w:rsid w:val="00640D76"/>
    <w:rsid w:val="00641708"/>
    <w:rsid w:val="00641915"/>
    <w:rsid w:val="00646136"/>
    <w:rsid w:val="00646AEA"/>
    <w:rsid w:val="006471D8"/>
    <w:rsid w:val="0065167E"/>
    <w:rsid w:val="00651EF4"/>
    <w:rsid w:val="006530BF"/>
    <w:rsid w:val="006537BF"/>
    <w:rsid w:val="00655192"/>
    <w:rsid w:val="00657CA5"/>
    <w:rsid w:val="00660CB4"/>
    <w:rsid w:val="00661C11"/>
    <w:rsid w:val="00662220"/>
    <w:rsid w:val="006640AC"/>
    <w:rsid w:val="00665662"/>
    <w:rsid w:val="00667A0A"/>
    <w:rsid w:val="00667D4B"/>
    <w:rsid w:val="006731F4"/>
    <w:rsid w:val="006742AB"/>
    <w:rsid w:val="00675C19"/>
    <w:rsid w:val="00676097"/>
    <w:rsid w:val="006804E8"/>
    <w:rsid w:val="0068373B"/>
    <w:rsid w:val="006876B2"/>
    <w:rsid w:val="006918D7"/>
    <w:rsid w:val="00693C7C"/>
    <w:rsid w:val="006958BE"/>
    <w:rsid w:val="006972A2"/>
    <w:rsid w:val="006A62BB"/>
    <w:rsid w:val="006B20E4"/>
    <w:rsid w:val="006B239D"/>
    <w:rsid w:val="006B5308"/>
    <w:rsid w:val="006B7384"/>
    <w:rsid w:val="006C773C"/>
    <w:rsid w:val="006C7E72"/>
    <w:rsid w:val="006C7F6F"/>
    <w:rsid w:val="006D12D4"/>
    <w:rsid w:val="006E050C"/>
    <w:rsid w:val="006E14AF"/>
    <w:rsid w:val="006E1A4D"/>
    <w:rsid w:val="006E20EB"/>
    <w:rsid w:val="006E296E"/>
    <w:rsid w:val="006E2E70"/>
    <w:rsid w:val="006E3DEC"/>
    <w:rsid w:val="006E44FC"/>
    <w:rsid w:val="006E6A74"/>
    <w:rsid w:val="006E6E1B"/>
    <w:rsid w:val="006E72F3"/>
    <w:rsid w:val="006E7EBE"/>
    <w:rsid w:val="006F345A"/>
    <w:rsid w:val="006F5D52"/>
    <w:rsid w:val="006F6991"/>
    <w:rsid w:val="006F6CAD"/>
    <w:rsid w:val="00700086"/>
    <w:rsid w:val="007008F5"/>
    <w:rsid w:val="00703BE3"/>
    <w:rsid w:val="00704F60"/>
    <w:rsid w:val="00707688"/>
    <w:rsid w:val="00711164"/>
    <w:rsid w:val="00713828"/>
    <w:rsid w:val="00714773"/>
    <w:rsid w:val="007155CE"/>
    <w:rsid w:val="0072123F"/>
    <w:rsid w:val="007223CE"/>
    <w:rsid w:val="0072789F"/>
    <w:rsid w:val="007307C4"/>
    <w:rsid w:val="00730FFB"/>
    <w:rsid w:val="00733F68"/>
    <w:rsid w:val="00743ED3"/>
    <w:rsid w:val="00744701"/>
    <w:rsid w:val="00745977"/>
    <w:rsid w:val="007465E7"/>
    <w:rsid w:val="007530D4"/>
    <w:rsid w:val="007558E1"/>
    <w:rsid w:val="00756A55"/>
    <w:rsid w:val="0076103A"/>
    <w:rsid w:val="00764A45"/>
    <w:rsid w:val="00767B51"/>
    <w:rsid w:val="007706F6"/>
    <w:rsid w:val="00772952"/>
    <w:rsid w:val="00774023"/>
    <w:rsid w:val="00776FEC"/>
    <w:rsid w:val="00783EA7"/>
    <w:rsid w:val="00784E64"/>
    <w:rsid w:val="00790C17"/>
    <w:rsid w:val="007912D6"/>
    <w:rsid w:val="00792B34"/>
    <w:rsid w:val="00794CB0"/>
    <w:rsid w:val="00794D60"/>
    <w:rsid w:val="00795399"/>
    <w:rsid w:val="00796EDE"/>
    <w:rsid w:val="007A070F"/>
    <w:rsid w:val="007A3428"/>
    <w:rsid w:val="007A7A1E"/>
    <w:rsid w:val="007B02D2"/>
    <w:rsid w:val="007B1EC0"/>
    <w:rsid w:val="007B2611"/>
    <w:rsid w:val="007B5748"/>
    <w:rsid w:val="007B643F"/>
    <w:rsid w:val="007B6A94"/>
    <w:rsid w:val="007C07E7"/>
    <w:rsid w:val="007C16E4"/>
    <w:rsid w:val="007C25F2"/>
    <w:rsid w:val="007C28ED"/>
    <w:rsid w:val="007C3F77"/>
    <w:rsid w:val="007C7144"/>
    <w:rsid w:val="007D0904"/>
    <w:rsid w:val="007D3CBB"/>
    <w:rsid w:val="007E0409"/>
    <w:rsid w:val="007E231C"/>
    <w:rsid w:val="007E37CA"/>
    <w:rsid w:val="007E458D"/>
    <w:rsid w:val="007F21D0"/>
    <w:rsid w:val="007F369B"/>
    <w:rsid w:val="00800CF0"/>
    <w:rsid w:val="0080259C"/>
    <w:rsid w:val="0080368F"/>
    <w:rsid w:val="00803BE3"/>
    <w:rsid w:val="00803EDC"/>
    <w:rsid w:val="008048B5"/>
    <w:rsid w:val="00804F93"/>
    <w:rsid w:val="00811BFE"/>
    <w:rsid w:val="008176EA"/>
    <w:rsid w:val="00820826"/>
    <w:rsid w:val="00820C3B"/>
    <w:rsid w:val="00821389"/>
    <w:rsid w:val="00821D4C"/>
    <w:rsid w:val="00823165"/>
    <w:rsid w:val="0082376E"/>
    <w:rsid w:val="0082452D"/>
    <w:rsid w:val="00827DC0"/>
    <w:rsid w:val="00830EE8"/>
    <w:rsid w:val="00832180"/>
    <w:rsid w:val="008350DF"/>
    <w:rsid w:val="008424DA"/>
    <w:rsid w:val="008427BF"/>
    <w:rsid w:val="00844996"/>
    <w:rsid w:val="00847D63"/>
    <w:rsid w:val="00850B5F"/>
    <w:rsid w:val="0085228D"/>
    <w:rsid w:val="00852E6A"/>
    <w:rsid w:val="00855FEE"/>
    <w:rsid w:val="00856003"/>
    <w:rsid w:val="00861FE9"/>
    <w:rsid w:val="00862CA7"/>
    <w:rsid w:val="00864503"/>
    <w:rsid w:val="00864BA9"/>
    <w:rsid w:val="008652C0"/>
    <w:rsid w:val="0087028E"/>
    <w:rsid w:val="0087627B"/>
    <w:rsid w:val="00876E7F"/>
    <w:rsid w:val="008800AB"/>
    <w:rsid w:val="00881BD3"/>
    <w:rsid w:val="00883B8D"/>
    <w:rsid w:val="0088556B"/>
    <w:rsid w:val="00886719"/>
    <w:rsid w:val="008877EC"/>
    <w:rsid w:val="00891D41"/>
    <w:rsid w:val="00894D1D"/>
    <w:rsid w:val="00896930"/>
    <w:rsid w:val="008A0886"/>
    <w:rsid w:val="008A36A9"/>
    <w:rsid w:val="008A4AB4"/>
    <w:rsid w:val="008A4B49"/>
    <w:rsid w:val="008A573D"/>
    <w:rsid w:val="008A5C71"/>
    <w:rsid w:val="008A70C4"/>
    <w:rsid w:val="008A7473"/>
    <w:rsid w:val="008B0EB3"/>
    <w:rsid w:val="008B1EE1"/>
    <w:rsid w:val="008B36B8"/>
    <w:rsid w:val="008B3CAA"/>
    <w:rsid w:val="008C32E1"/>
    <w:rsid w:val="008C4F7E"/>
    <w:rsid w:val="008D5713"/>
    <w:rsid w:val="008D61FF"/>
    <w:rsid w:val="008E0120"/>
    <w:rsid w:val="008E3A77"/>
    <w:rsid w:val="008F01F5"/>
    <w:rsid w:val="008F1C08"/>
    <w:rsid w:val="008F5BD6"/>
    <w:rsid w:val="008F61AA"/>
    <w:rsid w:val="008F65C2"/>
    <w:rsid w:val="00902F96"/>
    <w:rsid w:val="009037A4"/>
    <w:rsid w:val="00906396"/>
    <w:rsid w:val="0091004A"/>
    <w:rsid w:val="00910899"/>
    <w:rsid w:val="00911892"/>
    <w:rsid w:val="00915676"/>
    <w:rsid w:val="009170A1"/>
    <w:rsid w:val="00920607"/>
    <w:rsid w:val="00921658"/>
    <w:rsid w:val="00922448"/>
    <w:rsid w:val="009227C8"/>
    <w:rsid w:val="00922926"/>
    <w:rsid w:val="00925ED2"/>
    <w:rsid w:val="00926927"/>
    <w:rsid w:val="00926B97"/>
    <w:rsid w:val="009317C9"/>
    <w:rsid w:val="0093191E"/>
    <w:rsid w:val="00931CF3"/>
    <w:rsid w:val="009359C3"/>
    <w:rsid w:val="00941B95"/>
    <w:rsid w:val="00943F1A"/>
    <w:rsid w:val="009440E7"/>
    <w:rsid w:val="00944709"/>
    <w:rsid w:val="009457F4"/>
    <w:rsid w:val="00947F7E"/>
    <w:rsid w:val="00951E3A"/>
    <w:rsid w:val="00953447"/>
    <w:rsid w:val="00954B72"/>
    <w:rsid w:val="009602A2"/>
    <w:rsid w:val="00960577"/>
    <w:rsid w:val="009605B5"/>
    <w:rsid w:val="00961A83"/>
    <w:rsid w:val="00961E5A"/>
    <w:rsid w:val="0096442D"/>
    <w:rsid w:val="009673B5"/>
    <w:rsid w:val="00972C16"/>
    <w:rsid w:val="00972F4F"/>
    <w:rsid w:val="0097306E"/>
    <w:rsid w:val="00973F32"/>
    <w:rsid w:val="0097727C"/>
    <w:rsid w:val="00977A8D"/>
    <w:rsid w:val="00980DAF"/>
    <w:rsid w:val="00980E39"/>
    <w:rsid w:val="00981D4D"/>
    <w:rsid w:val="00981F5A"/>
    <w:rsid w:val="00986685"/>
    <w:rsid w:val="00991AE0"/>
    <w:rsid w:val="00993500"/>
    <w:rsid w:val="009963F1"/>
    <w:rsid w:val="009977A4"/>
    <w:rsid w:val="009A078D"/>
    <w:rsid w:val="009A0BB1"/>
    <w:rsid w:val="009A15F0"/>
    <w:rsid w:val="009A4063"/>
    <w:rsid w:val="009A4449"/>
    <w:rsid w:val="009B106F"/>
    <w:rsid w:val="009B1C60"/>
    <w:rsid w:val="009B3A91"/>
    <w:rsid w:val="009B3F9D"/>
    <w:rsid w:val="009B4EE1"/>
    <w:rsid w:val="009B7123"/>
    <w:rsid w:val="009C03EC"/>
    <w:rsid w:val="009C0B5E"/>
    <w:rsid w:val="009C463B"/>
    <w:rsid w:val="009C69DB"/>
    <w:rsid w:val="009D3065"/>
    <w:rsid w:val="009D3C4E"/>
    <w:rsid w:val="009D4C1F"/>
    <w:rsid w:val="009D52EB"/>
    <w:rsid w:val="009D76CB"/>
    <w:rsid w:val="009D7990"/>
    <w:rsid w:val="009E075F"/>
    <w:rsid w:val="009E47AF"/>
    <w:rsid w:val="009F0D44"/>
    <w:rsid w:val="009F14B2"/>
    <w:rsid w:val="009F2E1D"/>
    <w:rsid w:val="009F52BF"/>
    <w:rsid w:val="009F54C5"/>
    <w:rsid w:val="00A03DAB"/>
    <w:rsid w:val="00A05B36"/>
    <w:rsid w:val="00A07D3C"/>
    <w:rsid w:val="00A1173B"/>
    <w:rsid w:val="00A16E78"/>
    <w:rsid w:val="00A1757E"/>
    <w:rsid w:val="00A17B50"/>
    <w:rsid w:val="00A201C4"/>
    <w:rsid w:val="00A217FA"/>
    <w:rsid w:val="00A21965"/>
    <w:rsid w:val="00A21FC6"/>
    <w:rsid w:val="00A252E3"/>
    <w:rsid w:val="00A35115"/>
    <w:rsid w:val="00A35123"/>
    <w:rsid w:val="00A415DE"/>
    <w:rsid w:val="00A41D97"/>
    <w:rsid w:val="00A44292"/>
    <w:rsid w:val="00A44C6E"/>
    <w:rsid w:val="00A47952"/>
    <w:rsid w:val="00A52167"/>
    <w:rsid w:val="00A53072"/>
    <w:rsid w:val="00A538C2"/>
    <w:rsid w:val="00A55C86"/>
    <w:rsid w:val="00A607FF"/>
    <w:rsid w:val="00A61608"/>
    <w:rsid w:val="00A66335"/>
    <w:rsid w:val="00A730B4"/>
    <w:rsid w:val="00A74427"/>
    <w:rsid w:val="00A75957"/>
    <w:rsid w:val="00A776FE"/>
    <w:rsid w:val="00A82DF2"/>
    <w:rsid w:val="00A850F0"/>
    <w:rsid w:val="00A8610D"/>
    <w:rsid w:val="00A871EC"/>
    <w:rsid w:val="00A87F49"/>
    <w:rsid w:val="00A9019A"/>
    <w:rsid w:val="00A9059E"/>
    <w:rsid w:val="00A93946"/>
    <w:rsid w:val="00A94DAB"/>
    <w:rsid w:val="00A97E2B"/>
    <w:rsid w:val="00AA33DC"/>
    <w:rsid w:val="00AA61F0"/>
    <w:rsid w:val="00AB2135"/>
    <w:rsid w:val="00AB27E7"/>
    <w:rsid w:val="00AB2C51"/>
    <w:rsid w:val="00AB2CD8"/>
    <w:rsid w:val="00AB30CB"/>
    <w:rsid w:val="00AB440C"/>
    <w:rsid w:val="00AB5505"/>
    <w:rsid w:val="00AC0186"/>
    <w:rsid w:val="00AC1A3F"/>
    <w:rsid w:val="00AC212B"/>
    <w:rsid w:val="00AC5A1C"/>
    <w:rsid w:val="00AC7622"/>
    <w:rsid w:val="00AD0596"/>
    <w:rsid w:val="00AD51B2"/>
    <w:rsid w:val="00AD5298"/>
    <w:rsid w:val="00AD6347"/>
    <w:rsid w:val="00AD675F"/>
    <w:rsid w:val="00AD6FF1"/>
    <w:rsid w:val="00AE09D4"/>
    <w:rsid w:val="00AE1BEE"/>
    <w:rsid w:val="00AE2ECA"/>
    <w:rsid w:val="00AE3D06"/>
    <w:rsid w:val="00AE3F85"/>
    <w:rsid w:val="00AE43DD"/>
    <w:rsid w:val="00AE5556"/>
    <w:rsid w:val="00AE6F8A"/>
    <w:rsid w:val="00AE7DFA"/>
    <w:rsid w:val="00AF1F0B"/>
    <w:rsid w:val="00AF2FEF"/>
    <w:rsid w:val="00AF6550"/>
    <w:rsid w:val="00AF65BA"/>
    <w:rsid w:val="00AF6F86"/>
    <w:rsid w:val="00AF7A09"/>
    <w:rsid w:val="00B000FE"/>
    <w:rsid w:val="00B022FC"/>
    <w:rsid w:val="00B0423E"/>
    <w:rsid w:val="00B05800"/>
    <w:rsid w:val="00B112DA"/>
    <w:rsid w:val="00B11917"/>
    <w:rsid w:val="00B11B98"/>
    <w:rsid w:val="00B16177"/>
    <w:rsid w:val="00B16CFD"/>
    <w:rsid w:val="00B24460"/>
    <w:rsid w:val="00B338D1"/>
    <w:rsid w:val="00B365C4"/>
    <w:rsid w:val="00B368A9"/>
    <w:rsid w:val="00B368E4"/>
    <w:rsid w:val="00B37C56"/>
    <w:rsid w:val="00B40B17"/>
    <w:rsid w:val="00B4120B"/>
    <w:rsid w:val="00B41AD1"/>
    <w:rsid w:val="00B42A33"/>
    <w:rsid w:val="00B43A3A"/>
    <w:rsid w:val="00B45411"/>
    <w:rsid w:val="00B468CC"/>
    <w:rsid w:val="00B510E9"/>
    <w:rsid w:val="00B52BC8"/>
    <w:rsid w:val="00B546F5"/>
    <w:rsid w:val="00B55D91"/>
    <w:rsid w:val="00B6080C"/>
    <w:rsid w:val="00B635CC"/>
    <w:rsid w:val="00B643AB"/>
    <w:rsid w:val="00B67086"/>
    <w:rsid w:val="00B67C81"/>
    <w:rsid w:val="00B67D77"/>
    <w:rsid w:val="00B70CED"/>
    <w:rsid w:val="00B71457"/>
    <w:rsid w:val="00B71F4B"/>
    <w:rsid w:val="00B72B9E"/>
    <w:rsid w:val="00B7302E"/>
    <w:rsid w:val="00B73E48"/>
    <w:rsid w:val="00B821D0"/>
    <w:rsid w:val="00B84F4C"/>
    <w:rsid w:val="00B85679"/>
    <w:rsid w:val="00B85E1C"/>
    <w:rsid w:val="00B910F2"/>
    <w:rsid w:val="00B911C7"/>
    <w:rsid w:val="00B92D97"/>
    <w:rsid w:val="00B92F6F"/>
    <w:rsid w:val="00B942F5"/>
    <w:rsid w:val="00B961F2"/>
    <w:rsid w:val="00B97815"/>
    <w:rsid w:val="00BA065C"/>
    <w:rsid w:val="00BA07C1"/>
    <w:rsid w:val="00BA17AB"/>
    <w:rsid w:val="00BA22F8"/>
    <w:rsid w:val="00BA2741"/>
    <w:rsid w:val="00BA5F7E"/>
    <w:rsid w:val="00BA605B"/>
    <w:rsid w:val="00BB1426"/>
    <w:rsid w:val="00BB1ED9"/>
    <w:rsid w:val="00BB6DAC"/>
    <w:rsid w:val="00BC1B38"/>
    <w:rsid w:val="00BC2C31"/>
    <w:rsid w:val="00BC49C7"/>
    <w:rsid w:val="00BC5300"/>
    <w:rsid w:val="00BC570B"/>
    <w:rsid w:val="00BD0A70"/>
    <w:rsid w:val="00BD291E"/>
    <w:rsid w:val="00BD7934"/>
    <w:rsid w:val="00BE1C90"/>
    <w:rsid w:val="00BE28C2"/>
    <w:rsid w:val="00BE3202"/>
    <w:rsid w:val="00BE38A9"/>
    <w:rsid w:val="00BE3FDB"/>
    <w:rsid w:val="00BE4D9E"/>
    <w:rsid w:val="00BE7E23"/>
    <w:rsid w:val="00BF36D1"/>
    <w:rsid w:val="00BF576C"/>
    <w:rsid w:val="00C004A3"/>
    <w:rsid w:val="00C04337"/>
    <w:rsid w:val="00C06108"/>
    <w:rsid w:val="00C06301"/>
    <w:rsid w:val="00C06DB9"/>
    <w:rsid w:val="00C11821"/>
    <w:rsid w:val="00C130A8"/>
    <w:rsid w:val="00C14D12"/>
    <w:rsid w:val="00C15917"/>
    <w:rsid w:val="00C200B8"/>
    <w:rsid w:val="00C206AE"/>
    <w:rsid w:val="00C24C3F"/>
    <w:rsid w:val="00C266AA"/>
    <w:rsid w:val="00C34B25"/>
    <w:rsid w:val="00C376C8"/>
    <w:rsid w:val="00C4121C"/>
    <w:rsid w:val="00C43449"/>
    <w:rsid w:val="00C453AB"/>
    <w:rsid w:val="00C45692"/>
    <w:rsid w:val="00C471CF"/>
    <w:rsid w:val="00C5123C"/>
    <w:rsid w:val="00C5193C"/>
    <w:rsid w:val="00C5269E"/>
    <w:rsid w:val="00C52F7E"/>
    <w:rsid w:val="00C54A2B"/>
    <w:rsid w:val="00C61AF9"/>
    <w:rsid w:val="00C63572"/>
    <w:rsid w:val="00C6472E"/>
    <w:rsid w:val="00C64E87"/>
    <w:rsid w:val="00C651A6"/>
    <w:rsid w:val="00C65C4A"/>
    <w:rsid w:val="00C83051"/>
    <w:rsid w:val="00C86407"/>
    <w:rsid w:val="00C87789"/>
    <w:rsid w:val="00C93906"/>
    <w:rsid w:val="00C939A0"/>
    <w:rsid w:val="00C9689A"/>
    <w:rsid w:val="00C977BB"/>
    <w:rsid w:val="00CA0659"/>
    <w:rsid w:val="00CA32C5"/>
    <w:rsid w:val="00CA3790"/>
    <w:rsid w:val="00CA5684"/>
    <w:rsid w:val="00CA5761"/>
    <w:rsid w:val="00CA73E7"/>
    <w:rsid w:val="00CA7544"/>
    <w:rsid w:val="00CB0201"/>
    <w:rsid w:val="00CB112C"/>
    <w:rsid w:val="00CB13DA"/>
    <w:rsid w:val="00CB5601"/>
    <w:rsid w:val="00CB6036"/>
    <w:rsid w:val="00CB6C54"/>
    <w:rsid w:val="00CC28BC"/>
    <w:rsid w:val="00CC3328"/>
    <w:rsid w:val="00CC6589"/>
    <w:rsid w:val="00CC7D53"/>
    <w:rsid w:val="00CD1548"/>
    <w:rsid w:val="00CD3757"/>
    <w:rsid w:val="00CD40C3"/>
    <w:rsid w:val="00CD4DB1"/>
    <w:rsid w:val="00CD6855"/>
    <w:rsid w:val="00CE1C28"/>
    <w:rsid w:val="00CE484C"/>
    <w:rsid w:val="00CE48A4"/>
    <w:rsid w:val="00CE7775"/>
    <w:rsid w:val="00CF0486"/>
    <w:rsid w:val="00CF509B"/>
    <w:rsid w:val="00CF61EE"/>
    <w:rsid w:val="00D006D2"/>
    <w:rsid w:val="00D05396"/>
    <w:rsid w:val="00D06D66"/>
    <w:rsid w:val="00D11342"/>
    <w:rsid w:val="00D1163A"/>
    <w:rsid w:val="00D11790"/>
    <w:rsid w:val="00D1246B"/>
    <w:rsid w:val="00D12AF6"/>
    <w:rsid w:val="00D12C9A"/>
    <w:rsid w:val="00D16387"/>
    <w:rsid w:val="00D16ADD"/>
    <w:rsid w:val="00D17CD3"/>
    <w:rsid w:val="00D17CF5"/>
    <w:rsid w:val="00D30349"/>
    <w:rsid w:val="00D30A51"/>
    <w:rsid w:val="00D31456"/>
    <w:rsid w:val="00D31503"/>
    <w:rsid w:val="00D31BF9"/>
    <w:rsid w:val="00D327B3"/>
    <w:rsid w:val="00D34ACB"/>
    <w:rsid w:val="00D42BE5"/>
    <w:rsid w:val="00D43673"/>
    <w:rsid w:val="00D46C69"/>
    <w:rsid w:val="00D47630"/>
    <w:rsid w:val="00D51669"/>
    <w:rsid w:val="00D525A6"/>
    <w:rsid w:val="00D525F3"/>
    <w:rsid w:val="00D5298D"/>
    <w:rsid w:val="00D546B7"/>
    <w:rsid w:val="00D563E7"/>
    <w:rsid w:val="00D6094B"/>
    <w:rsid w:val="00D627E3"/>
    <w:rsid w:val="00D65F3E"/>
    <w:rsid w:val="00D678E5"/>
    <w:rsid w:val="00D71E58"/>
    <w:rsid w:val="00D76541"/>
    <w:rsid w:val="00D845F7"/>
    <w:rsid w:val="00D86CD7"/>
    <w:rsid w:val="00D87EA7"/>
    <w:rsid w:val="00D9332C"/>
    <w:rsid w:val="00D940F9"/>
    <w:rsid w:val="00D97503"/>
    <w:rsid w:val="00DA09A0"/>
    <w:rsid w:val="00DA0AFA"/>
    <w:rsid w:val="00DA14B2"/>
    <w:rsid w:val="00DA16CB"/>
    <w:rsid w:val="00DA363E"/>
    <w:rsid w:val="00DA3C79"/>
    <w:rsid w:val="00DA7A35"/>
    <w:rsid w:val="00DB0EA7"/>
    <w:rsid w:val="00DB1885"/>
    <w:rsid w:val="00DB3FD6"/>
    <w:rsid w:val="00DB48F8"/>
    <w:rsid w:val="00DB70C9"/>
    <w:rsid w:val="00DB7329"/>
    <w:rsid w:val="00DC1226"/>
    <w:rsid w:val="00DC151B"/>
    <w:rsid w:val="00DC1A64"/>
    <w:rsid w:val="00DC2036"/>
    <w:rsid w:val="00DC7C0C"/>
    <w:rsid w:val="00DD379F"/>
    <w:rsid w:val="00DD4504"/>
    <w:rsid w:val="00DD5AD9"/>
    <w:rsid w:val="00DD66A1"/>
    <w:rsid w:val="00DD71D2"/>
    <w:rsid w:val="00DD7974"/>
    <w:rsid w:val="00DD7F3C"/>
    <w:rsid w:val="00DE0865"/>
    <w:rsid w:val="00DE4DBA"/>
    <w:rsid w:val="00DE6F2A"/>
    <w:rsid w:val="00DE7E9F"/>
    <w:rsid w:val="00DF0742"/>
    <w:rsid w:val="00DF4754"/>
    <w:rsid w:val="00DF4DB1"/>
    <w:rsid w:val="00DF5DC3"/>
    <w:rsid w:val="00DF7E42"/>
    <w:rsid w:val="00E0047E"/>
    <w:rsid w:val="00E025F5"/>
    <w:rsid w:val="00E046C7"/>
    <w:rsid w:val="00E04A9B"/>
    <w:rsid w:val="00E06EE2"/>
    <w:rsid w:val="00E103B6"/>
    <w:rsid w:val="00E124CC"/>
    <w:rsid w:val="00E13E7D"/>
    <w:rsid w:val="00E178BC"/>
    <w:rsid w:val="00E17A73"/>
    <w:rsid w:val="00E235CC"/>
    <w:rsid w:val="00E24E21"/>
    <w:rsid w:val="00E24EB8"/>
    <w:rsid w:val="00E25233"/>
    <w:rsid w:val="00E2719F"/>
    <w:rsid w:val="00E33A9D"/>
    <w:rsid w:val="00E40669"/>
    <w:rsid w:val="00E43E13"/>
    <w:rsid w:val="00E44312"/>
    <w:rsid w:val="00E470EB"/>
    <w:rsid w:val="00E5334B"/>
    <w:rsid w:val="00E55802"/>
    <w:rsid w:val="00E561E0"/>
    <w:rsid w:val="00E56DA8"/>
    <w:rsid w:val="00E61E38"/>
    <w:rsid w:val="00E662FA"/>
    <w:rsid w:val="00E678AC"/>
    <w:rsid w:val="00E71816"/>
    <w:rsid w:val="00E72023"/>
    <w:rsid w:val="00E72EBE"/>
    <w:rsid w:val="00E75A53"/>
    <w:rsid w:val="00E807C8"/>
    <w:rsid w:val="00E8179A"/>
    <w:rsid w:val="00E83A7D"/>
    <w:rsid w:val="00E853D4"/>
    <w:rsid w:val="00E877FC"/>
    <w:rsid w:val="00E91033"/>
    <w:rsid w:val="00E911EC"/>
    <w:rsid w:val="00E94081"/>
    <w:rsid w:val="00E9635A"/>
    <w:rsid w:val="00EA1319"/>
    <w:rsid w:val="00EA28AF"/>
    <w:rsid w:val="00EA320A"/>
    <w:rsid w:val="00EA63F2"/>
    <w:rsid w:val="00EA7FF5"/>
    <w:rsid w:val="00EB294B"/>
    <w:rsid w:val="00EB3DF6"/>
    <w:rsid w:val="00EB5A43"/>
    <w:rsid w:val="00EC15C8"/>
    <w:rsid w:val="00EC2FC5"/>
    <w:rsid w:val="00EC5667"/>
    <w:rsid w:val="00EC7117"/>
    <w:rsid w:val="00ED2063"/>
    <w:rsid w:val="00ED2833"/>
    <w:rsid w:val="00ED439E"/>
    <w:rsid w:val="00ED5473"/>
    <w:rsid w:val="00ED634D"/>
    <w:rsid w:val="00EE3191"/>
    <w:rsid w:val="00EE37CE"/>
    <w:rsid w:val="00EE5416"/>
    <w:rsid w:val="00EF13AB"/>
    <w:rsid w:val="00EF1F24"/>
    <w:rsid w:val="00EF392F"/>
    <w:rsid w:val="00EF6702"/>
    <w:rsid w:val="00F06D83"/>
    <w:rsid w:val="00F11958"/>
    <w:rsid w:val="00F11B5A"/>
    <w:rsid w:val="00F1236A"/>
    <w:rsid w:val="00F17CFC"/>
    <w:rsid w:val="00F20183"/>
    <w:rsid w:val="00F225AE"/>
    <w:rsid w:val="00F2405E"/>
    <w:rsid w:val="00F2450D"/>
    <w:rsid w:val="00F30898"/>
    <w:rsid w:val="00F34586"/>
    <w:rsid w:val="00F4260D"/>
    <w:rsid w:val="00F433AC"/>
    <w:rsid w:val="00F465C2"/>
    <w:rsid w:val="00F47060"/>
    <w:rsid w:val="00F47DAD"/>
    <w:rsid w:val="00F52886"/>
    <w:rsid w:val="00F53720"/>
    <w:rsid w:val="00F56104"/>
    <w:rsid w:val="00F5676D"/>
    <w:rsid w:val="00F5787F"/>
    <w:rsid w:val="00F57D47"/>
    <w:rsid w:val="00F636FC"/>
    <w:rsid w:val="00F651C8"/>
    <w:rsid w:val="00F65C97"/>
    <w:rsid w:val="00F67980"/>
    <w:rsid w:val="00F702D8"/>
    <w:rsid w:val="00F71E00"/>
    <w:rsid w:val="00F77267"/>
    <w:rsid w:val="00F8085B"/>
    <w:rsid w:val="00F83196"/>
    <w:rsid w:val="00F85ADB"/>
    <w:rsid w:val="00F90E2B"/>
    <w:rsid w:val="00F920EA"/>
    <w:rsid w:val="00FA2892"/>
    <w:rsid w:val="00FA4045"/>
    <w:rsid w:val="00FA5FB6"/>
    <w:rsid w:val="00FA68A9"/>
    <w:rsid w:val="00FA68EB"/>
    <w:rsid w:val="00FA7AE1"/>
    <w:rsid w:val="00FB0C97"/>
    <w:rsid w:val="00FB33D3"/>
    <w:rsid w:val="00FB61EE"/>
    <w:rsid w:val="00FB72DD"/>
    <w:rsid w:val="00FB7EA3"/>
    <w:rsid w:val="00FC26EA"/>
    <w:rsid w:val="00FC2DB1"/>
    <w:rsid w:val="00FC5056"/>
    <w:rsid w:val="00FC697F"/>
    <w:rsid w:val="00FC6DCE"/>
    <w:rsid w:val="00FD008C"/>
    <w:rsid w:val="00FD1A94"/>
    <w:rsid w:val="00FD5D6B"/>
    <w:rsid w:val="00FD757C"/>
    <w:rsid w:val="00FE072D"/>
    <w:rsid w:val="00FE11AB"/>
    <w:rsid w:val="00FE212B"/>
    <w:rsid w:val="00FE5501"/>
    <w:rsid w:val="00FF1EE7"/>
    <w:rsid w:val="00FF252F"/>
    <w:rsid w:val="00FF26EA"/>
    <w:rsid w:val="00FF3719"/>
    <w:rsid w:val="00FF43B6"/>
    <w:rsid w:val="00FF471A"/>
    <w:rsid w:val="00FF48BF"/>
    <w:rsid w:val="00FF510C"/>
    <w:rsid w:val="00FF58C8"/>
    <w:rsid w:val="00FF6D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AB2B21"/>
  <w15:docId w15:val="{649DFA9B-AE36-4342-992B-3A3EB646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8D"/>
    <w:pPr>
      <w:spacing w:after="60"/>
    </w:pPr>
    <w:rPr>
      <w:rFonts w:ascii="Verdana" w:eastAsia="SimSun" w:hAnsi="Verdana"/>
      <w:sz w:val="18"/>
      <w:lang w:eastAsia="zh-CN"/>
    </w:rPr>
  </w:style>
  <w:style w:type="paragraph" w:styleId="Heading1">
    <w:name w:val="heading 1"/>
    <w:basedOn w:val="Normal"/>
    <w:next w:val="Normal"/>
    <w:link w:val="Heading1Char"/>
    <w:uiPriority w:val="99"/>
    <w:qFormat/>
    <w:rsid w:val="00BE4D9E"/>
    <w:pPr>
      <w:keepNext/>
      <w:numPr>
        <w:numId w:val="1"/>
      </w:numPr>
      <w:pBdr>
        <w:bottom w:val="single" w:sz="2" w:space="1" w:color="333399"/>
      </w:pBdr>
      <w:spacing w:before="300" w:after="180"/>
      <w:outlineLvl w:val="0"/>
    </w:pPr>
    <w:rPr>
      <w:rFonts w:eastAsia="Times New Roman" w:cs="Arial"/>
      <w:b/>
      <w:bCs/>
      <w:color w:val="333399"/>
      <w:kern w:val="32"/>
      <w:sz w:val="28"/>
      <w:szCs w:val="32"/>
    </w:rPr>
  </w:style>
  <w:style w:type="paragraph" w:styleId="Heading2">
    <w:name w:val="heading 2"/>
    <w:basedOn w:val="Normal"/>
    <w:next w:val="Normal"/>
    <w:link w:val="Heading2Char"/>
    <w:uiPriority w:val="99"/>
    <w:qFormat/>
    <w:rsid w:val="00BE4D9E"/>
    <w:pPr>
      <w:keepNext/>
      <w:numPr>
        <w:ilvl w:val="1"/>
        <w:numId w:val="1"/>
      </w:numPr>
      <w:spacing w:before="240"/>
      <w:outlineLvl w:val="1"/>
    </w:pPr>
    <w:rPr>
      <w:rFonts w:eastAsia="Times New Roman" w:cs="Arial"/>
      <w:b/>
      <w:bCs/>
      <w:iCs/>
      <w:color w:val="000080"/>
      <w:sz w:val="24"/>
      <w:szCs w:val="24"/>
    </w:rPr>
  </w:style>
  <w:style w:type="paragraph" w:styleId="Heading3">
    <w:name w:val="heading 3"/>
    <w:basedOn w:val="Normal"/>
    <w:next w:val="Normal"/>
    <w:link w:val="Heading3Char"/>
    <w:uiPriority w:val="99"/>
    <w:qFormat/>
    <w:rsid w:val="004D44B9"/>
    <w:pPr>
      <w:keepNext/>
      <w:numPr>
        <w:ilvl w:val="2"/>
        <w:numId w:val="1"/>
      </w:numPr>
      <w:spacing w:before="240"/>
      <w:outlineLvl w:val="2"/>
    </w:pPr>
    <w:rPr>
      <w:rFonts w:eastAsia="Times New Roman" w:cs="Arial"/>
      <w:b/>
      <w:bCs/>
      <w:color w:val="000080"/>
      <w:sz w:val="22"/>
      <w:szCs w:val="22"/>
    </w:rPr>
  </w:style>
  <w:style w:type="paragraph" w:styleId="Heading4">
    <w:name w:val="heading 4"/>
    <w:basedOn w:val="Normal"/>
    <w:next w:val="Normal"/>
    <w:link w:val="Heading4Char"/>
    <w:uiPriority w:val="99"/>
    <w:qFormat/>
    <w:rsid w:val="002A25AD"/>
    <w:pPr>
      <w:keepNext/>
      <w:numPr>
        <w:ilvl w:val="3"/>
        <w:numId w:val="1"/>
      </w:numPr>
      <w:spacing w:before="240"/>
      <w:outlineLvl w:val="3"/>
    </w:pPr>
    <w:rPr>
      <w:rFonts w:eastAsia="Times New Roman"/>
      <w:b/>
      <w:bCs/>
      <w:color w:val="000080"/>
      <w:sz w:val="20"/>
    </w:rPr>
  </w:style>
  <w:style w:type="paragraph" w:styleId="Heading5">
    <w:name w:val="heading 5"/>
    <w:basedOn w:val="Normal"/>
    <w:next w:val="Normal"/>
    <w:link w:val="Heading5Char"/>
    <w:uiPriority w:val="99"/>
    <w:qFormat/>
    <w:rsid w:val="0011489A"/>
    <w:pPr>
      <w:numPr>
        <w:ilvl w:val="4"/>
        <w:numId w:val="1"/>
      </w:numPr>
      <w:spacing w:before="240"/>
      <w:outlineLvl w:val="4"/>
    </w:pPr>
    <w:rPr>
      <w:rFonts w:eastAsia="Times New Roman"/>
      <w:bCs/>
      <w:iCs/>
      <w:color w:val="333399"/>
      <w:sz w:val="24"/>
      <w:szCs w:val="24"/>
    </w:rPr>
  </w:style>
  <w:style w:type="paragraph" w:styleId="Heading6">
    <w:name w:val="heading 6"/>
    <w:basedOn w:val="Normal"/>
    <w:next w:val="Normal"/>
    <w:link w:val="Heading6Char"/>
    <w:uiPriority w:val="99"/>
    <w:qFormat/>
    <w:rsid w:val="0011489A"/>
    <w:pPr>
      <w:numPr>
        <w:ilvl w:val="5"/>
        <w:numId w:val="1"/>
      </w:numPr>
      <w:spacing w:before="240"/>
      <w:outlineLvl w:val="5"/>
    </w:pPr>
    <w:rPr>
      <w:rFonts w:eastAsia="Times New Roman"/>
      <w:b/>
      <w:bCs/>
      <w:color w:val="333399"/>
      <w:szCs w:val="18"/>
    </w:rPr>
  </w:style>
  <w:style w:type="paragraph" w:styleId="Heading7">
    <w:name w:val="heading 7"/>
    <w:basedOn w:val="Normal"/>
    <w:next w:val="Normal"/>
    <w:link w:val="Heading7Char"/>
    <w:uiPriority w:val="99"/>
    <w:qFormat/>
    <w:rsid w:val="0011489A"/>
    <w:pPr>
      <w:numPr>
        <w:ilvl w:val="6"/>
        <w:numId w:val="1"/>
      </w:numPr>
      <w:spacing w:before="240"/>
      <w:outlineLvl w:val="6"/>
    </w:pPr>
    <w:rPr>
      <w:i/>
      <w:color w:val="333399"/>
      <w:szCs w:val="18"/>
    </w:rPr>
  </w:style>
  <w:style w:type="paragraph" w:styleId="Heading8">
    <w:name w:val="heading 8"/>
    <w:basedOn w:val="Normal"/>
    <w:next w:val="Normal"/>
    <w:link w:val="Heading8Char"/>
    <w:uiPriority w:val="99"/>
    <w:qFormat/>
    <w:rsid w:val="0011489A"/>
    <w:pPr>
      <w:numPr>
        <w:ilvl w:val="7"/>
        <w:numId w:val="1"/>
      </w:numPr>
      <w:spacing w:before="240"/>
      <w:outlineLvl w:val="7"/>
    </w:pPr>
    <w:rPr>
      <w:iCs/>
      <w:color w:val="333399"/>
      <w:szCs w:val="18"/>
    </w:rPr>
  </w:style>
  <w:style w:type="paragraph" w:styleId="Heading9">
    <w:name w:val="heading 9"/>
    <w:basedOn w:val="Normal"/>
    <w:next w:val="Normal"/>
    <w:link w:val="Heading9Char"/>
    <w:uiPriority w:val="99"/>
    <w:qFormat/>
    <w:rsid w:val="0011489A"/>
    <w:pPr>
      <w:numPr>
        <w:ilvl w:val="8"/>
        <w:numId w:val="1"/>
      </w:numPr>
      <w:spacing w:before="240"/>
      <w:outlineLvl w:val="8"/>
    </w:pPr>
    <w:rPr>
      <w:rFonts w:cs="Arial"/>
      <w:color w:val="333399"/>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227C8"/>
    <w:rPr>
      <w:rFonts w:ascii="Verdana" w:hAnsi="Verdana" w:cs="Arial"/>
      <w:b/>
      <w:bCs/>
      <w:color w:val="333399"/>
      <w:kern w:val="32"/>
      <w:sz w:val="28"/>
      <w:szCs w:val="32"/>
      <w:lang w:eastAsia="zh-CN"/>
    </w:rPr>
  </w:style>
  <w:style w:type="character" w:customStyle="1" w:styleId="Heading2Char">
    <w:name w:val="Heading 2 Char"/>
    <w:link w:val="Heading2"/>
    <w:uiPriority w:val="99"/>
    <w:locked/>
    <w:rsid w:val="009227C8"/>
    <w:rPr>
      <w:rFonts w:ascii="Verdana" w:hAnsi="Verdana" w:cs="Arial"/>
      <w:b/>
      <w:bCs/>
      <w:iCs/>
      <w:color w:val="000080"/>
      <w:sz w:val="24"/>
      <w:szCs w:val="24"/>
      <w:lang w:eastAsia="zh-CN"/>
    </w:rPr>
  </w:style>
  <w:style w:type="character" w:customStyle="1" w:styleId="Heading3Char">
    <w:name w:val="Heading 3 Char"/>
    <w:link w:val="Heading3"/>
    <w:uiPriority w:val="99"/>
    <w:locked/>
    <w:rsid w:val="009227C8"/>
    <w:rPr>
      <w:rFonts w:ascii="Verdana" w:hAnsi="Verdana" w:cs="Arial"/>
      <w:b/>
      <w:bCs/>
      <w:color w:val="000080"/>
      <w:sz w:val="22"/>
      <w:szCs w:val="22"/>
      <w:lang w:eastAsia="zh-CN"/>
    </w:rPr>
  </w:style>
  <w:style w:type="character" w:customStyle="1" w:styleId="Heading4Char">
    <w:name w:val="Heading 4 Char"/>
    <w:link w:val="Heading4"/>
    <w:uiPriority w:val="99"/>
    <w:locked/>
    <w:rsid w:val="002A25AD"/>
    <w:rPr>
      <w:rFonts w:ascii="Verdana" w:hAnsi="Verdana"/>
      <w:b/>
      <w:bCs/>
      <w:color w:val="000080"/>
      <w:lang w:eastAsia="zh-CN"/>
    </w:rPr>
  </w:style>
  <w:style w:type="character" w:customStyle="1" w:styleId="Heading5Char">
    <w:name w:val="Heading 5 Char"/>
    <w:link w:val="Heading5"/>
    <w:uiPriority w:val="99"/>
    <w:locked/>
    <w:rsid w:val="009227C8"/>
    <w:rPr>
      <w:rFonts w:ascii="Verdana" w:hAnsi="Verdana"/>
      <w:bCs/>
      <w:iCs/>
      <w:color w:val="333399"/>
      <w:sz w:val="24"/>
      <w:szCs w:val="24"/>
      <w:lang w:eastAsia="zh-CN"/>
    </w:rPr>
  </w:style>
  <w:style w:type="character" w:customStyle="1" w:styleId="Heading6Char">
    <w:name w:val="Heading 6 Char"/>
    <w:link w:val="Heading6"/>
    <w:uiPriority w:val="99"/>
    <w:locked/>
    <w:rsid w:val="009227C8"/>
    <w:rPr>
      <w:rFonts w:ascii="Verdana" w:hAnsi="Verdana"/>
      <w:b/>
      <w:bCs/>
      <w:color w:val="333399"/>
      <w:sz w:val="18"/>
      <w:szCs w:val="18"/>
      <w:lang w:eastAsia="zh-CN"/>
    </w:rPr>
  </w:style>
  <w:style w:type="character" w:customStyle="1" w:styleId="Heading7Char">
    <w:name w:val="Heading 7 Char"/>
    <w:link w:val="Heading7"/>
    <w:uiPriority w:val="99"/>
    <w:locked/>
    <w:rsid w:val="009227C8"/>
    <w:rPr>
      <w:rFonts w:ascii="Verdana" w:eastAsia="SimSun" w:hAnsi="Verdana"/>
      <w:i/>
      <w:color w:val="333399"/>
      <w:sz w:val="18"/>
      <w:szCs w:val="18"/>
      <w:lang w:eastAsia="zh-CN"/>
    </w:rPr>
  </w:style>
  <w:style w:type="character" w:customStyle="1" w:styleId="Heading8Char">
    <w:name w:val="Heading 8 Char"/>
    <w:link w:val="Heading8"/>
    <w:uiPriority w:val="99"/>
    <w:locked/>
    <w:rsid w:val="009227C8"/>
    <w:rPr>
      <w:rFonts w:ascii="Verdana" w:eastAsia="SimSun" w:hAnsi="Verdana"/>
      <w:iCs/>
      <w:color w:val="333399"/>
      <w:sz w:val="18"/>
      <w:szCs w:val="18"/>
      <w:lang w:eastAsia="zh-CN"/>
    </w:rPr>
  </w:style>
  <w:style w:type="character" w:customStyle="1" w:styleId="Heading9Char">
    <w:name w:val="Heading 9 Char"/>
    <w:link w:val="Heading9"/>
    <w:uiPriority w:val="99"/>
    <w:locked/>
    <w:rsid w:val="009227C8"/>
    <w:rPr>
      <w:rFonts w:ascii="Verdana" w:eastAsia="SimSun" w:hAnsi="Verdana" w:cs="Arial"/>
      <w:color w:val="333399"/>
      <w:sz w:val="18"/>
      <w:szCs w:val="18"/>
      <w:lang w:eastAsia="zh-CN"/>
    </w:rPr>
  </w:style>
  <w:style w:type="character" w:styleId="Hyperlink">
    <w:name w:val="Hyperlink"/>
    <w:uiPriority w:val="99"/>
    <w:rsid w:val="00155F6C"/>
    <w:rPr>
      <w:rFonts w:cs="Times New Roman"/>
      <w:color w:val="333399"/>
      <w:u w:val="single"/>
    </w:rPr>
  </w:style>
  <w:style w:type="character" w:styleId="FollowedHyperlink">
    <w:name w:val="FollowedHyperlink"/>
    <w:uiPriority w:val="99"/>
    <w:rsid w:val="00155F6C"/>
    <w:rPr>
      <w:rFonts w:cs="Times New Roman"/>
      <w:color w:val="800080"/>
      <w:u w:val="single"/>
    </w:rPr>
  </w:style>
  <w:style w:type="paragraph" w:styleId="TOC1">
    <w:name w:val="toc 1"/>
    <w:basedOn w:val="Normal"/>
    <w:next w:val="Normal"/>
    <w:autoRedefine/>
    <w:uiPriority w:val="39"/>
    <w:rsid w:val="004D44B9"/>
    <w:pPr>
      <w:spacing w:after="0"/>
    </w:pPr>
    <w:rPr>
      <w:sz w:val="16"/>
      <w:szCs w:val="18"/>
    </w:rPr>
  </w:style>
  <w:style w:type="paragraph" w:styleId="TOC2">
    <w:name w:val="toc 2"/>
    <w:basedOn w:val="Normal"/>
    <w:next w:val="Normal"/>
    <w:autoRedefine/>
    <w:uiPriority w:val="39"/>
    <w:rsid w:val="003E2C68"/>
    <w:pPr>
      <w:spacing w:after="0"/>
      <w:ind w:left="202"/>
    </w:pPr>
    <w:rPr>
      <w:sz w:val="16"/>
      <w:szCs w:val="16"/>
    </w:rPr>
  </w:style>
  <w:style w:type="paragraph" w:styleId="TOC3">
    <w:name w:val="toc 3"/>
    <w:basedOn w:val="Normal"/>
    <w:next w:val="Normal"/>
    <w:autoRedefine/>
    <w:uiPriority w:val="39"/>
    <w:rsid w:val="003E2C68"/>
    <w:pPr>
      <w:spacing w:after="0"/>
      <w:ind w:left="403"/>
    </w:pPr>
    <w:rPr>
      <w:sz w:val="16"/>
      <w:szCs w:val="16"/>
    </w:rPr>
  </w:style>
  <w:style w:type="paragraph" w:styleId="TOC4">
    <w:name w:val="toc 4"/>
    <w:basedOn w:val="Normal"/>
    <w:next w:val="Normal"/>
    <w:autoRedefine/>
    <w:uiPriority w:val="99"/>
    <w:rsid w:val="003E2C68"/>
    <w:pPr>
      <w:spacing w:after="0"/>
      <w:ind w:left="605"/>
    </w:pPr>
    <w:rPr>
      <w:sz w:val="16"/>
      <w:szCs w:val="16"/>
    </w:rPr>
  </w:style>
  <w:style w:type="paragraph" w:styleId="TOC5">
    <w:name w:val="toc 5"/>
    <w:basedOn w:val="Normal"/>
    <w:next w:val="Normal"/>
    <w:autoRedefine/>
    <w:uiPriority w:val="99"/>
    <w:rsid w:val="003E2C68"/>
    <w:pPr>
      <w:spacing w:after="0"/>
      <w:ind w:left="806"/>
    </w:pPr>
    <w:rPr>
      <w:sz w:val="16"/>
      <w:szCs w:val="16"/>
    </w:rPr>
  </w:style>
  <w:style w:type="paragraph" w:styleId="TOC6">
    <w:name w:val="toc 6"/>
    <w:basedOn w:val="Normal"/>
    <w:next w:val="Normal"/>
    <w:autoRedefine/>
    <w:uiPriority w:val="99"/>
    <w:rsid w:val="003E2C68"/>
    <w:pPr>
      <w:spacing w:after="0"/>
      <w:ind w:left="994"/>
    </w:pPr>
    <w:rPr>
      <w:sz w:val="16"/>
      <w:szCs w:val="16"/>
    </w:rPr>
  </w:style>
  <w:style w:type="paragraph" w:styleId="TOC7">
    <w:name w:val="toc 7"/>
    <w:basedOn w:val="TOC6"/>
    <w:next w:val="Normal"/>
    <w:autoRedefine/>
    <w:uiPriority w:val="99"/>
    <w:rsid w:val="00155F6C"/>
    <w:pPr>
      <w:ind w:left="1200"/>
    </w:pPr>
  </w:style>
  <w:style w:type="paragraph" w:styleId="TOC8">
    <w:name w:val="toc 8"/>
    <w:basedOn w:val="TOC7"/>
    <w:next w:val="Normal"/>
    <w:autoRedefine/>
    <w:uiPriority w:val="99"/>
    <w:rsid w:val="00155F6C"/>
    <w:pPr>
      <w:ind w:left="1400"/>
    </w:pPr>
  </w:style>
  <w:style w:type="paragraph" w:styleId="TOC9">
    <w:name w:val="toc 9"/>
    <w:basedOn w:val="TOC8"/>
    <w:next w:val="Normal"/>
    <w:autoRedefine/>
    <w:uiPriority w:val="99"/>
    <w:rsid w:val="00155F6C"/>
    <w:pPr>
      <w:ind w:left="1600"/>
    </w:pPr>
  </w:style>
  <w:style w:type="paragraph" w:styleId="CommentText">
    <w:name w:val="annotation text"/>
    <w:basedOn w:val="Normal"/>
    <w:link w:val="CommentTextChar"/>
    <w:uiPriority w:val="99"/>
    <w:rsid w:val="00155F6C"/>
  </w:style>
  <w:style w:type="character" w:customStyle="1" w:styleId="CommentTextChar">
    <w:name w:val="Comment Text Char"/>
    <w:link w:val="CommentText"/>
    <w:uiPriority w:val="99"/>
    <w:locked/>
    <w:rsid w:val="007223CE"/>
    <w:rPr>
      <w:rFonts w:ascii="Verdana" w:eastAsia="SimSun" w:hAnsi="Verdana" w:cs="Times New Roman"/>
      <w:sz w:val="18"/>
      <w:lang w:eastAsia="zh-CN"/>
    </w:rPr>
  </w:style>
  <w:style w:type="paragraph" w:styleId="BlockText">
    <w:name w:val="Block Text"/>
    <w:basedOn w:val="Normal"/>
    <w:uiPriority w:val="99"/>
    <w:rsid w:val="00155F6C"/>
    <w:rPr>
      <w:color w:val="FF6600"/>
    </w:rPr>
  </w:style>
  <w:style w:type="paragraph" w:customStyle="1" w:styleId="CODE">
    <w:name w:val="CODE"/>
    <w:basedOn w:val="Normal"/>
    <w:uiPriority w:val="99"/>
    <w:rsid w:val="00B4120B"/>
    <w:pPr>
      <w:ind w:left="1440"/>
    </w:pPr>
    <w:rPr>
      <w:rFonts w:ascii="Courier New" w:hAnsi="Courier New"/>
      <w:color w:val="333399"/>
      <w:lang w:eastAsia="ja-JP"/>
    </w:rPr>
  </w:style>
  <w:style w:type="paragraph" w:customStyle="1" w:styleId="Issue">
    <w:name w:val="Issue"/>
    <w:basedOn w:val="Normal"/>
    <w:next w:val="Normal"/>
    <w:uiPriority w:val="99"/>
    <w:rsid w:val="0028180C"/>
    <w:pPr>
      <w:shd w:val="clear" w:color="auto" w:fill="FFFF99"/>
    </w:pPr>
    <w:rPr>
      <w:szCs w:val="16"/>
      <w:lang w:eastAsia="ja-JP"/>
    </w:rPr>
  </w:style>
  <w:style w:type="paragraph" w:customStyle="1" w:styleId="Example">
    <w:name w:val="Example"/>
    <w:basedOn w:val="Normal"/>
    <w:uiPriority w:val="99"/>
    <w:rsid w:val="00B4120B"/>
    <w:pPr>
      <w:pBdr>
        <w:top w:val="single" w:sz="12" w:space="1" w:color="669999"/>
        <w:left w:val="single" w:sz="12" w:space="4" w:color="669999"/>
        <w:bottom w:val="single" w:sz="12" w:space="1" w:color="669999"/>
        <w:right w:val="single" w:sz="12" w:space="4" w:color="669999"/>
      </w:pBdr>
    </w:pPr>
    <w:rPr>
      <w:lang w:eastAsia="ja-JP"/>
    </w:rPr>
  </w:style>
  <w:style w:type="paragraph" w:customStyle="1" w:styleId="TestIssues">
    <w:name w:val="Test Issues"/>
    <w:basedOn w:val="Normal"/>
    <w:next w:val="Normal"/>
    <w:uiPriority w:val="99"/>
    <w:rsid w:val="00B4120B"/>
    <w:pPr>
      <w:pBdr>
        <w:top w:val="single" w:sz="4" w:space="1" w:color="008080"/>
        <w:left w:val="single" w:sz="4" w:space="4" w:color="008080"/>
        <w:bottom w:val="single" w:sz="4" w:space="1" w:color="008080"/>
        <w:right w:val="single" w:sz="4" w:space="4" w:color="008080"/>
      </w:pBdr>
      <w:shd w:val="clear" w:color="auto" w:fill="DCE6DC"/>
    </w:pPr>
    <w:rPr>
      <w:lang w:eastAsia="ja-JP"/>
    </w:rPr>
  </w:style>
  <w:style w:type="paragraph" w:customStyle="1" w:styleId="SourceCode">
    <w:name w:val="SourceCode"/>
    <w:basedOn w:val="Normal"/>
    <w:uiPriority w:val="99"/>
    <w:rsid w:val="00155F6C"/>
    <w:rPr>
      <w:rFonts w:ascii="Courier New" w:eastAsia="Times New Roman" w:hAnsi="Courier New" w:cs="Courier New"/>
      <w:color w:val="333399"/>
      <w:szCs w:val="24"/>
      <w:lang w:eastAsia="en-US"/>
    </w:rPr>
  </w:style>
  <w:style w:type="paragraph" w:customStyle="1" w:styleId="SourceCodeSmall">
    <w:name w:val="Source Code Small"/>
    <w:basedOn w:val="SourceCode"/>
    <w:uiPriority w:val="99"/>
    <w:rsid w:val="00155F6C"/>
    <w:rPr>
      <w:sz w:val="16"/>
    </w:rPr>
  </w:style>
  <w:style w:type="character" w:styleId="CommentReference">
    <w:name w:val="annotation reference"/>
    <w:uiPriority w:val="99"/>
    <w:rsid w:val="00155F6C"/>
    <w:rPr>
      <w:rFonts w:cs="Times New Roman"/>
      <w:sz w:val="16"/>
      <w:szCs w:val="16"/>
    </w:rPr>
  </w:style>
  <w:style w:type="paragraph" w:styleId="BodyText">
    <w:name w:val="Body Text"/>
    <w:basedOn w:val="Normal"/>
    <w:link w:val="BodyTextChar"/>
    <w:uiPriority w:val="99"/>
    <w:rsid w:val="00F53720"/>
    <w:pPr>
      <w:spacing w:after="120"/>
    </w:pPr>
  </w:style>
  <w:style w:type="character" w:customStyle="1" w:styleId="BodyTextChar">
    <w:name w:val="Body Text Char"/>
    <w:link w:val="BodyText"/>
    <w:uiPriority w:val="99"/>
    <w:semiHidden/>
    <w:locked/>
    <w:rsid w:val="009227C8"/>
    <w:rPr>
      <w:rFonts w:ascii="Verdana" w:eastAsia="SimSun" w:hAnsi="Verdana" w:cs="Times New Roman"/>
      <w:sz w:val="20"/>
      <w:szCs w:val="20"/>
      <w:lang w:eastAsia="zh-CN"/>
    </w:rPr>
  </w:style>
  <w:style w:type="paragraph" w:styleId="Header">
    <w:name w:val="header"/>
    <w:basedOn w:val="Normal"/>
    <w:link w:val="HeaderChar"/>
    <w:uiPriority w:val="99"/>
    <w:rsid w:val="00391B19"/>
    <w:pPr>
      <w:tabs>
        <w:tab w:val="center" w:pos="4320"/>
        <w:tab w:val="right" w:pos="8640"/>
      </w:tabs>
    </w:pPr>
  </w:style>
  <w:style w:type="character" w:customStyle="1" w:styleId="HeaderChar">
    <w:name w:val="Header Char"/>
    <w:link w:val="Header"/>
    <w:uiPriority w:val="99"/>
    <w:semiHidden/>
    <w:locked/>
    <w:rsid w:val="009227C8"/>
    <w:rPr>
      <w:rFonts w:ascii="Verdana" w:eastAsia="SimSun" w:hAnsi="Verdana" w:cs="Times New Roman"/>
      <w:sz w:val="20"/>
      <w:szCs w:val="20"/>
      <w:lang w:eastAsia="zh-CN"/>
    </w:rPr>
  </w:style>
  <w:style w:type="paragraph" w:styleId="Footer">
    <w:name w:val="footer"/>
    <w:basedOn w:val="Normal"/>
    <w:link w:val="FooterChar"/>
    <w:uiPriority w:val="99"/>
    <w:rsid w:val="004A07AB"/>
    <w:pPr>
      <w:tabs>
        <w:tab w:val="center" w:pos="1440"/>
        <w:tab w:val="center" w:pos="4320"/>
        <w:tab w:val="center" w:pos="7200"/>
        <w:tab w:val="right" w:pos="8640"/>
      </w:tabs>
    </w:pPr>
  </w:style>
  <w:style w:type="character" w:customStyle="1" w:styleId="FooterChar">
    <w:name w:val="Footer Char"/>
    <w:link w:val="Footer"/>
    <w:uiPriority w:val="99"/>
    <w:semiHidden/>
    <w:locked/>
    <w:rsid w:val="009227C8"/>
    <w:rPr>
      <w:rFonts w:ascii="Verdana" w:eastAsia="SimSun" w:hAnsi="Verdana" w:cs="Times New Roman"/>
      <w:sz w:val="20"/>
      <w:szCs w:val="20"/>
      <w:lang w:eastAsia="zh-CN"/>
    </w:rPr>
  </w:style>
  <w:style w:type="paragraph" w:customStyle="1" w:styleId="Todo">
    <w:name w:val="Todo"/>
    <w:basedOn w:val="Issue"/>
    <w:next w:val="Normal"/>
    <w:uiPriority w:val="99"/>
    <w:rsid w:val="00B4120B"/>
    <w:pPr>
      <w:shd w:val="clear" w:color="auto" w:fill="99CCFF"/>
    </w:pPr>
  </w:style>
  <w:style w:type="paragraph" w:customStyle="1" w:styleId="Instructions">
    <w:name w:val="Instructions"/>
    <w:basedOn w:val="Normal"/>
    <w:next w:val="Normal"/>
    <w:uiPriority w:val="99"/>
    <w:rsid w:val="001B135C"/>
    <w:pPr>
      <w:shd w:val="clear" w:color="auto" w:fill="DDDDDD"/>
      <w:spacing w:after="120"/>
    </w:pPr>
  </w:style>
  <w:style w:type="paragraph" w:customStyle="1" w:styleId="Assumption">
    <w:name w:val="Assumption"/>
    <w:basedOn w:val="Issue"/>
    <w:next w:val="Normal"/>
    <w:uiPriority w:val="99"/>
    <w:rsid w:val="00B4120B"/>
    <w:pPr>
      <w:shd w:val="clear" w:color="auto" w:fill="99CC00"/>
    </w:pPr>
  </w:style>
  <w:style w:type="paragraph" w:styleId="ListBullet">
    <w:name w:val="List Bullet"/>
    <w:basedOn w:val="Normal"/>
    <w:uiPriority w:val="99"/>
    <w:rsid w:val="00A41D97"/>
    <w:pPr>
      <w:tabs>
        <w:tab w:val="num" w:pos="360"/>
      </w:tabs>
      <w:spacing w:after="0"/>
      <w:ind w:left="360" w:hanging="360"/>
    </w:pPr>
  </w:style>
  <w:style w:type="table" w:styleId="TableGrid">
    <w:name w:val="Table Grid"/>
    <w:basedOn w:val="TableNormal"/>
    <w:uiPriority w:val="99"/>
    <w:rsid w:val="00A17B50"/>
    <w:pPr>
      <w:spacing w:after="120"/>
    </w:pPr>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ListBullet"/>
    <w:uiPriority w:val="99"/>
    <w:rsid w:val="00A41D97"/>
    <w:pPr>
      <w:tabs>
        <w:tab w:val="clear" w:pos="360"/>
        <w:tab w:val="num" w:pos="432"/>
        <w:tab w:val="num" w:pos="720"/>
      </w:tabs>
      <w:ind w:left="432" w:hanging="432"/>
      <w:contextualSpacing/>
    </w:pPr>
  </w:style>
  <w:style w:type="paragraph" w:styleId="CommentSubject">
    <w:name w:val="annotation subject"/>
    <w:basedOn w:val="CommentText"/>
    <w:next w:val="CommentText"/>
    <w:link w:val="CommentSubjectChar"/>
    <w:uiPriority w:val="99"/>
    <w:semiHidden/>
    <w:rsid w:val="00BF576C"/>
    <w:rPr>
      <w:b/>
      <w:bCs/>
    </w:rPr>
  </w:style>
  <w:style w:type="character" w:customStyle="1" w:styleId="CommentSubjectChar">
    <w:name w:val="Comment Subject Char"/>
    <w:link w:val="CommentSubject"/>
    <w:uiPriority w:val="99"/>
    <w:semiHidden/>
    <w:locked/>
    <w:rsid w:val="009227C8"/>
    <w:rPr>
      <w:rFonts w:ascii="Verdana" w:eastAsia="SimSun" w:hAnsi="Verdana" w:cs="Times New Roman"/>
      <w:b/>
      <w:bCs/>
      <w:sz w:val="20"/>
      <w:szCs w:val="20"/>
      <w:lang w:eastAsia="zh-CN"/>
    </w:rPr>
  </w:style>
  <w:style w:type="paragraph" w:styleId="BalloonText">
    <w:name w:val="Balloon Text"/>
    <w:basedOn w:val="Normal"/>
    <w:link w:val="BalloonTextChar"/>
    <w:uiPriority w:val="99"/>
    <w:semiHidden/>
    <w:rsid w:val="00BF576C"/>
    <w:rPr>
      <w:rFonts w:ascii="Tahoma" w:hAnsi="Tahoma" w:cs="Tahoma"/>
      <w:sz w:val="16"/>
      <w:szCs w:val="16"/>
    </w:rPr>
  </w:style>
  <w:style w:type="character" w:customStyle="1" w:styleId="BalloonTextChar">
    <w:name w:val="Balloon Text Char"/>
    <w:link w:val="BalloonText"/>
    <w:uiPriority w:val="99"/>
    <w:semiHidden/>
    <w:locked/>
    <w:rsid w:val="009227C8"/>
    <w:rPr>
      <w:rFonts w:eastAsia="SimSun" w:cs="Times New Roman"/>
      <w:sz w:val="2"/>
      <w:lang w:eastAsia="zh-CN"/>
    </w:rPr>
  </w:style>
  <w:style w:type="paragraph" w:customStyle="1" w:styleId="TableTextSmall">
    <w:name w:val="Table Text Small"/>
    <w:basedOn w:val="Normal"/>
    <w:uiPriority w:val="99"/>
    <w:rsid w:val="00E025F5"/>
    <w:pPr>
      <w:spacing w:after="0"/>
      <w:ind w:left="101"/>
    </w:pPr>
    <w:rPr>
      <w:color w:val="808080"/>
      <w:sz w:val="16"/>
    </w:rPr>
  </w:style>
  <w:style w:type="paragraph" w:customStyle="1" w:styleId="Reference">
    <w:name w:val="Reference"/>
    <w:basedOn w:val="Normal"/>
    <w:uiPriority w:val="99"/>
    <w:rsid w:val="0016076D"/>
    <w:pPr>
      <w:numPr>
        <w:numId w:val="2"/>
      </w:numPr>
    </w:pPr>
    <w:rPr>
      <w:lang w:eastAsia="ja-JP"/>
    </w:rPr>
  </w:style>
  <w:style w:type="paragraph" w:customStyle="1" w:styleId="MoreInformation">
    <w:name w:val="More Information"/>
    <w:basedOn w:val="Instructions"/>
    <w:uiPriority w:val="99"/>
    <w:rsid w:val="00A03DAB"/>
    <w:pPr>
      <w:spacing w:before="120"/>
      <w:ind w:left="720" w:right="720"/>
    </w:pPr>
    <w:rPr>
      <w:smallCaps/>
      <w:color w:val="008000"/>
      <w:szCs w:val="18"/>
    </w:rPr>
  </w:style>
  <w:style w:type="paragraph" w:customStyle="1" w:styleId="Requirement">
    <w:name w:val="Requirement"/>
    <w:basedOn w:val="Todo"/>
    <w:next w:val="Normal"/>
    <w:uiPriority w:val="99"/>
    <w:rsid w:val="003B636A"/>
    <w:pPr>
      <w:shd w:val="clear" w:color="auto" w:fill="FF8080"/>
    </w:pPr>
  </w:style>
  <w:style w:type="paragraph" w:customStyle="1" w:styleId="Patent">
    <w:name w:val="Patent"/>
    <w:basedOn w:val="Example"/>
    <w:uiPriority w:val="99"/>
    <w:rsid w:val="00B821D0"/>
    <w:pPr>
      <w:pBdr>
        <w:top w:val="single" w:sz="12" w:space="1" w:color="808080"/>
        <w:left w:val="single" w:sz="12" w:space="4" w:color="808080"/>
        <w:bottom w:val="single" w:sz="12" w:space="1" w:color="808080"/>
        <w:right w:val="single" w:sz="12" w:space="4" w:color="808080"/>
      </w:pBdr>
    </w:pPr>
    <w:rPr>
      <w:sz w:val="16"/>
      <w:szCs w:val="16"/>
      <w:lang w:eastAsia="en-US"/>
    </w:rPr>
  </w:style>
  <w:style w:type="paragraph" w:customStyle="1" w:styleId="Caveat">
    <w:name w:val="Caveat"/>
    <w:basedOn w:val="Normal"/>
    <w:next w:val="Normal"/>
    <w:uiPriority w:val="99"/>
    <w:rsid w:val="00B4120B"/>
    <w:pPr>
      <w:pBdr>
        <w:top w:val="dashSmallGap" w:sz="4" w:space="1" w:color="FF0000"/>
        <w:left w:val="dashSmallGap" w:sz="4" w:space="4" w:color="FF0000"/>
        <w:bottom w:val="dashSmallGap" w:sz="4" w:space="1" w:color="FF0000"/>
        <w:right w:val="dashSmallGap" w:sz="4" w:space="4" w:color="FF0000"/>
      </w:pBdr>
      <w:ind w:left="720" w:right="720"/>
    </w:pPr>
    <w:rPr>
      <w:szCs w:val="16"/>
    </w:rPr>
  </w:style>
  <w:style w:type="table" w:styleId="TableProfessional">
    <w:name w:val="Table Professional"/>
    <w:basedOn w:val="TableNormal"/>
    <w:uiPriority w:val="99"/>
    <w:rsid w:val="001F6953"/>
    <w:pPr>
      <w:spacing w:after="120"/>
    </w:pPr>
    <w:rPr>
      <w:rFonts w:ascii="Verdana" w:hAnsi="Verdan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List4">
    <w:name w:val="Table List 4"/>
    <w:basedOn w:val="TableNormal"/>
    <w:uiPriority w:val="99"/>
    <w:rsid w:val="009A0BB1"/>
    <w:pPr>
      <w:spacing w:after="120"/>
    </w:pPr>
    <w:rPr>
      <w:rFonts w:ascii="Verdana" w:hAnsi="Verdana"/>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PageNumber">
    <w:name w:val="page number"/>
    <w:uiPriority w:val="99"/>
    <w:rsid w:val="00C24C3F"/>
    <w:rPr>
      <w:rFonts w:cs="Times New Roman"/>
    </w:rPr>
  </w:style>
  <w:style w:type="paragraph" w:customStyle="1" w:styleId="UseCase">
    <w:name w:val="Use Case"/>
    <w:basedOn w:val="Normal"/>
    <w:next w:val="Normal"/>
    <w:uiPriority w:val="99"/>
    <w:rsid w:val="00B4120B"/>
    <w:pPr>
      <w:spacing w:before="120"/>
    </w:pPr>
    <w:rPr>
      <w:rFonts w:ascii="Arial" w:hAnsi="Arial"/>
      <w:b/>
      <w:sz w:val="24"/>
    </w:rPr>
  </w:style>
  <w:style w:type="paragraph" w:customStyle="1" w:styleId="Guide">
    <w:name w:val="Guide"/>
    <w:basedOn w:val="Normal"/>
    <w:uiPriority w:val="99"/>
    <w:rsid w:val="00667A0A"/>
    <w:pPr>
      <w:shd w:val="clear" w:color="auto" w:fill="99CCFF"/>
    </w:pPr>
  </w:style>
  <w:style w:type="paragraph" w:styleId="Index1">
    <w:name w:val="index 1"/>
    <w:basedOn w:val="Normal"/>
    <w:next w:val="Normal"/>
    <w:autoRedefine/>
    <w:uiPriority w:val="99"/>
    <w:semiHidden/>
    <w:rsid w:val="00145E1D"/>
    <w:pPr>
      <w:ind w:left="200" w:hanging="200"/>
    </w:pPr>
  </w:style>
  <w:style w:type="paragraph" w:styleId="Index8">
    <w:name w:val="index 8"/>
    <w:basedOn w:val="Normal"/>
    <w:next w:val="Normal"/>
    <w:autoRedefine/>
    <w:uiPriority w:val="99"/>
    <w:semiHidden/>
    <w:rsid w:val="00145E1D"/>
    <w:pPr>
      <w:ind w:left="1600" w:hanging="200"/>
    </w:pPr>
  </w:style>
  <w:style w:type="table" w:customStyle="1" w:styleId="StandardTable">
    <w:name w:val="Standard Table"/>
    <w:basedOn w:val="TableList4"/>
    <w:uiPriority w:val="99"/>
    <w:rsid w:val="009D52EB"/>
    <w:pPr>
      <w:spacing w:after="0"/>
    </w:pPr>
    <w:tblPr>
      <w:tblBorders>
        <w:top w:val="single" w:sz="6" w:space="0" w:color="999999"/>
        <w:left w:val="single" w:sz="6" w:space="0" w:color="999999"/>
        <w:bottom w:val="single" w:sz="6" w:space="0" w:color="999999"/>
        <w:right w:val="single" w:sz="6" w:space="0" w:color="999999"/>
        <w:insideH w:val="single" w:sz="6" w:space="0" w:color="C0C0C0"/>
        <w:insideV w:val="single" w:sz="6" w:space="0" w:color="C0C0C0"/>
      </w:tblBorders>
    </w:tblPr>
    <w:trPr>
      <w:cantSplit/>
    </w:trPr>
    <w:tblStylePr w:type="firstRow">
      <w:rPr>
        <w:rFonts w:cs="Times New Roman"/>
        <w:b/>
        <w:bCs/>
        <w:color w:val="auto"/>
      </w:rPr>
      <w:tblPr/>
      <w:tcPr>
        <w:tcBorders>
          <w:bottom w:val="single" w:sz="12" w:space="0" w:color="000000"/>
          <w:tl2br w:val="none" w:sz="0" w:space="0" w:color="auto"/>
          <w:tr2bl w:val="none" w:sz="0" w:space="0" w:color="auto"/>
        </w:tcBorders>
        <w:shd w:val="solid" w:color="DDDDDD" w:fill="FFFFFF"/>
      </w:tcPr>
    </w:tblStylePr>
  </w:style>
  <w:style w:type="paragraph" w:customStyle="1" w:styleId="StyleExampleTopSinglesolidlineCustomColorRGB1021531">
    <w:name w:val="Style Example + Top: (Single solid line Custom Color(RGB(1021531..."/>
    <w:basedOn w:val="Example"/>
    <w:uiPriority w:val="99"/>
    <w:rsid w:val="00B4120B"/>
    <w:pPr>
      <w:pBdr>
        <w:top w:val="single" w:sz="12" w:space="2" w:color="669999"/>
      </w:pBdr>
    </w:pPr>
    <w:rPr>
      <w:rFonts w:eastAsia="Times New Roman"/>
    </w:rPr>
  </w:style>
  <w:style w:type="paragraph" w:customStyle="1" w:styleId="Error">
    <w:name w:val="Error"/>
    <w:basedOn w:val="Normal"/>
    <w:next w:val="Normal"/>
    <w:link w:val="ErrorChar"/>
    <w:uiPriority w:val="99"/>
    <w:rsid w:val="00B4120B"/>
    <w:rPr>
      <w:b/>
    </w:rPr>
  </w:style>
  <w:style w:type="paragraph" w:customStyle="1" w:styleId="Dependency">
    <w:name w:val="Dependency"/>
    <w:basedOn w:val="Normal"/>
    <w:next w:val="Normal"/>
    <w:uiPriority w:val="99"/>
    <w:rsid w:val="00B4120B"/>
    <w:pPr>
      <w:shd w:val="clear" w:color="auto" w:fill="FFCC99"/>
      <w:tabs>
        <w:tab w:val="left" w:pos="605"/>
        <w:tab w:val="right" w:leader="dot" w:pos="10214"/>
      </w:tabs>
    </w:pPr>
  </w:style>
  <w:style w:type="paragraph" w:styleId="NormalWeb">
    <w:name w:val="Normal (Web)"/>
    <w:basedOn w:val="Normal"/>
    <w:uiPriority w:val="99"/>
    <w:rsid w:val="00253048"/>
    <w:pPr>
      <w:spacing w:before="120"/>
    </w:pPr>
    <w:rPr>
      <w:rFonts w:eastAsia="Times New Roman"/>
      <w:sz w:val="24"/>
      <w:szCs w:val="24"/>
      <w:lang w:eastAsia="en-US"/>
    </w:rPr>
  </w:style>
  <w:style w:type="character" w:customStyle="1" w:styleId="ErrorChar">
    <w:name w:val="Error Char"/>
    <w:link w:val="Error"/>
    <w:uiPriority w:val="99"/>
    <w:locked/>
    <w:rsid w:val="00B4120B"/>
    <w:rPr>
      <w:rFonts w:ascii="Verdana" w:eastAsia="SimSun" w:hAnsi="Verdana" w:cs="Times New Roman"/>
      <w:b/>
      <w:lang w:val="en-US" w:eastAsia="zh-CN" w:bidi="ar-SA"/>
    </w:rPr>
  </w:style>
  <w:style w:type="character" w:styleId="LineNumber">
    <w:name w:val="line number"/>
    <w:uiPriority w:val="99"/>
    <w:rsid w:val="00B11917"/>
    <w:rPr>
      <w:rFonts w:cs="Times New Roman"/>
    </w:rPr>
  </w:style>
  <w:style w:type="paragraph" w:styleId="Caption">
    <w:name w:val="caption"/>
    <w:basedOn w:val="Normal"/>
    <w:next w:val="Normal"/>
    <w:uiPriority w:val="99"/>
    <w:qFormat/>
    <w:rsid w:val="00832180"/>
    <w:rPr>
      <w:b/>
      <w:bCs/>
    </w:rPr>
  </w:style>
  <w:style w:type="paragraph" w:customStyle="1" w:styleId="StyleHeading9Left0Firstline0">
    <w:name w:val="Style Heading 9 + Left:  0&quot; First line:  0&quot;"/>
    <w:basedOn w:val="Heading9"/>
    <w:uiPriority w:val="99"/>
    <w:rsid w:val="0011489A"/>
    <w:pPr>
      <w:ind w:left="0" w:firstLine="0"/>
    </w:pPr>
    <w:rPr>
      <w:rFonts w:eastAsia="Times New Roman" w:cs="Times New Roman"/>
      <w:szCs w:val="20"/>
    </w:rPr>
  </w:style>
  <w:style w:type="character" w:styleId="Strong">
    <w:name w:val="Strong"/>
    <w:uiPriority w:val="99"/>
    <w:qFormat/>
    <w:rsid w:val="008877EC"/>
    <w:rPr>
      <w:rFonts w:cs="Times New Roman"/>
      <w:b/>
      <w:bCs/>
    </w:rPr>
  </w:style>
  <w:style w:type="paragraph" w:styleId="ListParagraph">
    <w:name w:val="List Paragraph"/>
    <w:basedOn w:val="Normal"/>
    <w:uiPriority w:val="99"/>
    <w:qFormat/>
    <w:rsid w:val="00357386"/>
    <w:pPr>
      <w:spacing w:after="0"/>
      <w:ind w:left="720"/>
      <w:contextualSpacing/>
    </w:pPr>
    <w:rPr>
      <w:rFonts w:ascii="Calibri" w:eastAsia="Times New Roman" w:hAnsi="Calibri"/>
      <w:sz w:val="24"/>
      <w:szCs w:val="24"/>
      <w:lang w:eastAsia="en-US"/>
    </w:rPr>
  </w:style>
  <w:style w:type="paragraph" w:styleId="EndnoteText">
    <w:name w:val="endnote text"/>
    <w:basedOn w:val="Normal"/>
    <w:link w:val="EndnoteTextChar"/>
    <w:uiPriority w:val="99"/>
    <w:semiHidden/>
    <w:rsid w:val="00357386"/>
    <w:pPr>
      <w:spacing w:after="0"/>
    </w:pPr>
    <w:rPr>
      <w:rFonts w:ascii="Calibri" w:eastAsia="Times New Roman" w:hAnsi="Calibri"/>
      <w:sz w:val="20"/>
      <w:lang w:eastAsia="en-US"/>
    </w:rPr>
  </w:style>
  <w:style w:type="character" w:customStyle="1" w:styleId="EndnoteTextChar">
    <w:name w:val="Endnote Text Char"/>
    <w:link w:val="EndnoteText"/>
    <w:uiPriority w:val="99"/>
    <w:semiHidden/>
    <w:locked/>
    <w:rsid w:val="00357386"/>
    <w:rPr>
      <w:rFonts w:ascii="Calibri" w:hAnsi="Calibri" w:cs="Times New Roman"/>
    </w:rPr>
  </w:style>
  <w:style w:type="paragraph" w:styleId="PlainText">
    <w:name w:val="Plain Text"/>
    <w:basedOn w:val="Normal"/>
    <w:link w:val="PlainTextChar"/>
    <w:uiPriority w:val="99"/>
    <w:unhideWhenUsed/>
    <w:locked/>
    <w:rsid w:val="005A2D50"/>
    <w:pPr>
      <w:spacing w:after="0"/>
    </w:pPr>
    <w:rPr>
      <w:rFonts w:ascii="Consolas" w:eastAsia="Calibri" w:hAnsi="Consolas"/>
      <w:sz w:val="21"/>
      <w:szCs w:val="21"/>
      <w:lang w:eastAsia="en-US"/>
    </w:rPr>
  </w:style>
  <w:style w:type="character" w:customStyle="1" w:styleId="PlainTextChar">
    <w:name w:val="Plain Text Char"/>
    <w:link w:val="PlainText"/>
    <w:uiPriority w:val="99"/>
    <w:rsid w:val="005A2D50"/>
    <w:rPr>
      <w:rFonts w:ascii="Consolas" w:eastAsia="Calibri" w:hAnsi="Consolas" w:cs="Times New Roman"/>
      <w:sz w:val="21"/>
      <w:szCs w:val="21"/>
    </w:rPr>
  </w:style>
  <w:style w:type="character" w:styleId="EndnoteReference">
    <w:name w:val="endnote reference"/>
    <w:uiPriority w:val="99"/>
    <w:semiHidden/>
    <w:unhideWhenUsed/>
    <w:locked/>
    <w:rsid w:val="001512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735694">
      <w:bodyDiv w:val="1"/>
      <w:marLeft w:val="0"/>
      <w:marRight w:val="0"/>
      <w:marTop w:val="0"/>
      <w:marBottom w:val="0"/>
      <w:divBdr>
        <w:top w:val="none" w:sz="0" w:space="0" w:color="auto"/>
        <w:left w:val="none" w:sz="0" w:space="0" w:color="auto"/>
        <w:bottom w:val="none" w:sz="0" w:space="0" w:color="auto"/>
        <w:right w:val="none" w:sz="0" w:space="0" w:color="auto"/>
      </w:divBdr>
    </w:div>
    <w:div w:id="1746340539">
      <w:marLeft w:val="0"/>
      <w:marRight w:val="0"/>
      <w:marTop w:val="0"/>
      <w:marBottom w:val="0"/>
      <w:divBdr>
        <w:top w:val="none" w:sz="0" w:space="0" w:color="auto"/>
        <w:left w:val="none" w:sz="0" w:space="0" w:color="auto"/>
        <w:bottom w:val="none" w:sz="0" w:space="0" w:color="auto"/>
        <w:right w:val="none" w:sz="0" w:space="0" w:color="auto"/>
      </w:divBdr>
    </w:div>
    <w:div w:id="174634054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qlportalbeta/engineering-system/Pages/Globalization%20Process.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Security\Katmai\ISV\Design%20Spec%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file>

<file path=customXml/item4.xml><?xml version="1.0" encoding="utf-8"?>
<ct:contentTypeSchema xmlns:ct="http://schemas.microsoft.com/office/2006/metadata/contentType" xmlns:ma="http://schemas.microsoft.com/office/2006/metadata/properties/metaAttributes" ct:_="" ma:_="" ma:contentTypeName="Document" ma:contentTypeID="0x0101005DDF825DC1285F45A3EAAA0CBD3BD717" ma:contentTypeVersion="0" ma:contentTypeDescription="Create a new document." ma:contentTypeScope="" ma:versionID="6e19e00ec8d4a292a39e382365aca070">
  <xsd:schema xmlns:xsd="http://www.w3.org/2001/XMLSchema" xmlns:xs="http://www.w3.org/2001/XMLSchema" xmlns:p="http://schemas.microsoft.com/office/2006/metadata/properties" targetNamespace="http://schemas.microsoft.com/office/2006/metadata/properties" ma:root="true" ma:fieldsID="abcb87ff1a9c0601fe4267b2604c656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CCFCD5-193B-4127-BF44-A4BFF055525E}">
  <ds:schemaRefs>
    <ds:schemaRef ds:uri="http://schemas.microsoft.com/office/2006/metadata/properties"/>
  </ds:schemaRefs>
</ds:datastoreItem>
</file>

<file path=customXml/itemProps2.xml><?xml version="1.0" encoding="utf-8"?>
<ds:datastoreItem xmlns:ds="http://schemas.openxmlformats.org/officeDocument/2006/customXml" ds:itemID="{CBF57FCD-B947-4425-B85C-D8BDF00EB797}">
  <ds:schemaRefs>
    <ds:schemaRef ds:uri="http://schemas.microsoft.com/sharepoint/v3/contenttype/forms"/>
  </ds:schemaRefs>
</ds:datastoreItem>
</file>

<file path=customXml/itemProps3.xml><?xml version="1.0" encoding="utf-8"?>
<ds:datastoreItem xmlns:ds="http://schemas.openxmlformats.org/officeDocument/2006/customXml" ds:itemID="{FCE3A2F3-BBA2-47BB-8400-109ED7A76E08}">
  <ds:schemaRefs>
    <ds:schemaRef ds:uri="http://schemas.openxmlformats.org/officeDocument/2006/bibliography"/>
  </ds:schemaRefs>
</ds:datastoreItem>
</file>

<file path=customXml/itemProps4.xml><?xml version="1.0" encoding="utf-8"?>
<ds:datastoreItem xmlns:ds="http://schemas.openxmlformats.org/officeDocument/2006/customXml" ds:itemID="{32AB5A11-FEB5-445C-9C9F-5444492F5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Design Spec Template.dot</Template>
  <TotalTime>399</TotalTime>
  <Pages>52</Pages>
  <Words>10223</Words>
  <Characters>56742</Characters>
  <Application>Microsoft Office Word</Application>
  <DocSecurity>0</DocSecurity>
  <Lines>1830</Lines>
  <Paragraphs>1174</Paragraphs>
  <ScaleCrop>false</ScaleCrop>
  <HeadingPairs>
    <vt:vector size="2" baseType="variant">
      <vt:variant>
        <vt:lpstr>Title</vt:lpstr>
      </vt:variant>
      <vt:variant>
        <vt:i4>1</vt:i4>
      </vt:variant>
    </vt:vector>
  </HeadingPairs>
  <TitlesOfParts>
    <vt:vector size="1" baseType="lpstr">
      <vt:lpstr>Design spec: Off-box key encryption for Katmai</vt:lpstr>
    </vt:vector>
  </TitlesOfParts>
  <Company>Microsoft Corporation</Company>
  <LinksUpToDate>false</LinksUpToDate>
  <CharactersWithSpaces>65791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spec: Off-box key encryption for Katmai</dc:title>
  <dc:creator>ruslano</dc:creator>
  <dc:description>Microsoft Confidential</dc:description>
  <cp:lastModifiedBy>Pieter Vanhove</cp:lastModifiedBy>
  <cp:revision>147</cp:revision>
  <cp:lastPrinted>2006-12-27T18:57:00Z</cp:lastPrinted>
  <dcterms:created xsi:type="dcterms:W3CDTF">2006-12-30T00:31:00Z</dcterms:created>
  <dcterms:modified xsi:type="dcterms:W3CDTF">2026-02-24T13:06:00Z</dcterms:modified>
  <cp:category>Design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provement Name">
    <vt:lpwstr>Off-box key encryption</vt:lpwstr>
  </property>
  <property fmtid="{D5CDD505-2E9C-101B-9397-08002B2CF9AE}" pid="3" name="Improvement VSTS ID">
    <vt:lpwstr>28153</vt:lpwstr>
  </property>
  <property fmtid="{D5CDD505-2E9C-101B-9397-08002B2CF9AE}" pid="4" name="Component Name">
    <vt:lpwstr>SQL Engine</vt:lpwstr>
  </property>
  <property fmtid="{D5CDD505-2E9C-101B-9397-08002B2CF9AE}" pid="5" name="Sub-Component Name">
    <vt:lpwstr>Security</vt:lpwstr>
  </property>
  <property fmtid="{D5CDD505-2E9C-101B-9397-08002B2CF9AE}" pid="6" name="ContentTypeId">
    <vt:lpwstr>0x0101005DDF825DC1285F45A3EAAA0CBD3BD717</vt:lpwstr>
  </property>
  <property fmtid="{D5CDD505-2E9C-101B-9397-08002B2CF9AE}" pid="7" name="Order">
    <vt:r8>18600</vt:r8>
  </property>
  <property fmtid="{D5CDD505-2E9C-101B-9397-08002B2CF9AE}" pid="8" name="TemplateUrl">
    <vt:lpwstr/>
  </property>
  <property fmtid="{D5CDD505-2E9C-101B-9397-08002B2CF9AE}" pid="9" name="xd_Signature">
    <vt:bool>false</vt:bool>
  </property>
  <property fmtid="{D5CDD505-2E9C-101B-9397-08002B2CF9AE}" pid="10" name="xd_ProgID">
    <vt:lpwstr/>
  </property>
</Properties>
</file>